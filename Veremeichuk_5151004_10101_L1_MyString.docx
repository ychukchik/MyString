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F1C3" w14:textId="77777777" w:rsidR="00B26D55" w:rsidRPr="00D87FEB" w:rsidRDefault="00B26D55" w:rsidP="00B26D55">
      <w:pPr>
        <w:pStyle w:val="affff"/>
        <w:ind w:firstLine="0"/>
        <w:jc w:val="center"/>
        <w:rPr>
          <w:bCs/>
          <w:lang w:eastAsia="ru-RU"/>
        </w:rPr>
      </w:pPr>
      <w:r w:rsidRPr="00D87FEB">
        <w:rPr>
          <w:lang w:eastAsia="ru-RU"/>
        </w:rPr>
        <w:t>Peter the Great St. Petersburg Polytechnic University</w:t>
      </w:r>
    </w:p>
    <w:p w14:paraId="7B019CFA" w14:textId="77777777" w:rsidR="00B26D55" w:rsidRPr="00D87FEB" w:rsidRDefault="00B26D55" w:rsidP="00B26D55">
      <w:pPr>
        <w:pStyle w:val="affff"/>
        <w:ind w:firstLine="0"/>
        <w:jc w:val="center"/>
        <w:rPr>
          <w:bCs/>
          <w:lang w:eastAsia="ru-RU"/>
        </w:rPr>
      </w:pPr>
      <w:r w:rsidRPr="00D87FEB">
        <w:rPr>
          <w:lang w:eastAsia="ru-RU"/>
        </w:rPr>
        <w:t>—</w:t>
      </w:r>
    </w:p>
    <w:p w14:paraId="07F02C8B" w14:textId="53DCDAD8" w:rsidR="00B26D55" w:rsidRPr="00D87FEB" w:rsidRDefault="00B26D55" w:rsidP="00B26D55">
      <w:pPr>
        <w:pStyle w:val="affff"/>
        <w:ind w:firstLine="0"/>
        <w:jc w:val="center"/>
        <w:rPr>
          <w:bCs/>
          <w:lang w:eastAsia="ru-RU"/>
        </w:rPr>
      </w:pPr>
      <w:r>
        <w:rPr>
          <w:bCs/>
          <w:lang w:eastAsia="ru-RU"/>
        </w:rPr>
        <w:t>G</w:t>
      </w:r>
      <w:r w:rsidRPr="00B26D55">
        <w:rPr>
          <w:bCs/>
          <w:lang w:eastAsia="ru-RU"/>
        </w:rPr>
        <w:t>raduate school of cybersecurity</w:t>
      </w:r>
    </w:p>
    <w:p w14:paraId="4EB305FB" w14:textId="77777777" w:rsidR="00C53ADA" w:rsidRPr="00B26D55" w:rsidRDefault="00C53ADA" w:rsidP="00D335CB">
      <w:pPr>
        <w:pStyle w:val="afffd"/>
        <w:rPr>
          <w:lang w:val="en-US"/>
        </w:rPr>
      </w:pPr>
    </w:p>
    <w:p w14:paraId="44F94D1E" w14:textId="77777777" w:rsidR="006E2B77" w:rsidRPr="00B26D55" w:rsidRDefault="006E2B77" w:rsidP="00C53ADA">
      <w:pPr>
        <w:spacing w:line="240" w:lineRule="auto"/>
        <w:rPr>
          <w:sz w:val="24"/>
          <w:szCs w:val="24"/>
          <w:lang w:val="en-US"/>
        </w:rPr>
      </w:pPr>
    </w:p>
    <w:p w14:paraId="2B10570F" w14:textId="77777777" w:rsidR="00C53ADA" w:rsidRPr="00B26D55" w:rsidRDefault="00C53ADA" w:rsidP="00C53ADA">
      <w:pPr>
        <w:spacing w:line="240" w:lineRule="auto"/>
        <w:rPr>
          <w:sz w:val="24"/>
          <w:szCs w:val="24"/>
          <w:lang w:val="en-US"/>
        </w:rPr>
      </w:pPr>
    </w:p>
    <w:p w14:paraId="2CE8A827" w14:textId="77777777" w:rsidR="00C53ADA" w:rsidRPr="00B26D55" w:rsidRDefault="00C53ADA" w:rsidP="00C53ADA">
      <w:pPr>
        <w:spacing w:line="240" w:lineRule="auto"/>
        <w:rPr>
          <w:sz w:val="24"/>
          <w:szCs w:val="24"/>
          <w:lang w:val="en-US"/>
        </w:rPr>
      </w:pPr>
    </w:p>
    <w:p w14:paraId="7487A181" w14:textId="77777777" w:rsidR="00C53ADA" w:rsidRPr="00B26D55" w:rsidRDefault="00C53ADA" w:rsidP="00C53ADA">
      <w:pPr>
        <w:spacing w:line="240" w:lineRule="auto"/>
        <w:rPr>
          <w:sz w:val="24"/>
          <w:szCs w:val="24"/>
          <w:lang w:val="en-US"/>
        </w:rPr>
      </w:pPr>
    </w:p>
    <w:p w14:paraId="124BBAB1" w14:textId="77777777" w:rsidR="00C53ADA" w:rsidRPr="00B26D55" w:rsidRDefault="00C53ADA" w:rsidP="00C53ADA">
      <w:pPr>
        <w:spacing w:line="240" w:lineRule="auto"/>
        <w:rPr>
          <w:sz w:val="24"/>
          <w:szCs w:val="24"/>
          <w:lang w:val="en-US"/>
        </w:rPr>
      </w:pPr>
    </w:p>
    <w:p w14:paraId="7E45D045" w14:textId="77777777" w:rsidR="00C53ADA" w:rsidRPr="00B26D55" w:rsidRDefault="00C53ADA" w:rsidP="00C53ADA">
      <w:pPr>
        <w:spacing w:line="240" w:lineRule="auto"/>
        <w:rPr>
          <w:sz w:val="24"/>
          <w:szCs w:val="24"/>
          <w:lang w:val="en-US"/>
        </w:rPr>
      </w:pPr>
    </w:p>
    <w:p w14:paraId="5753DB34" w14:textId="77777777" w:rsidR="00C53ADA" w:rsidRPr="00B26D55" w:rsidRDefault="00C53ADA" w:rsidP="00C53ADA">
      <w:pPr>
        <w:spacing w:line="240" w:lineRule="auto"/>
        <w:rPr>
          <w:sz w:val="24"/>
          <w:szCs w:val="24"/>
          <w:lang w:val="en-US"/>
        </w:rPr>
      </w:pPr>
    </w:p>
    <w:p w14:paraId="470D48B6" w14:textId="77777777" w:rsidR="00C53ADA" w:rsidRPr="00B26D55" w:rsidRDefault="00C53ADA" w:rsidP="00C53ADA">
      <w:pPr>
        <w:spacing w:line="240" w:lineRule="auto"/>
        <w:rPr>
          <w:sz w:val="24"/>
          <w:szCs w:val="24"/>
          <w:lang w:val="en-US"/>
        </w:rPr>
      </w:pPr>
    </w:p>
    <w:p w14:paraId="63AB3A64" w14:textId="77777777" w:rsidR="00C53ADA" w:rsidRPr="00B26D55" w:rsidRDefault="00C53ADA" w:rsidP="00C53ADA">
      <w:pPr>
        <w:spacing w:line="240" w:lineRule="auto"/>
        <w:rPr>
          <w:sz w:val="24"/>
          <w:szCs w:val="24"/>
          <w:lang w:val="en-US"/>
        </w:rPr>
      </w:pPr>
    </w:p>
    <w:p w14:paraId="3AEC0B16" w14:textId="77777777" w:rsidR="00C53ADA" w:rsidRPr="00B26D55" w:rsidRDefault="00C53ADA" w:rsidP="00C53ADA">
      <w:pPr>
        <w:spacing w:line="240" w:lineRule="auto"/>
        <w:rPr>
          <w:sz w:val="24"/>
          <w:szCs w:val="24"/>
          <w:lang w:val="en-US"/>
        </w:rPr>
      </w:pPr>
    </w:p>
    <w:p w14:paraId="52DEAAEB" w14:textId="77777777" w:rsidR="00B26D55" w:rsidRPr="00D87FEB" w:rsidRDefault="00B26D55" w:rsidP="00B26D55">
      <w:pPr>
        <w:pStyle w:val="affff"/>
        <w:ind w:firstLine="0"/>
        <w:jc w:val="center"/>
        <w:rPr>
          <w:caps/>
          <w:lang w:eastAsia="ru-RU"/>
        </w:rPr>
      </w:pPr>
      <w:r w:rsidRPr="00D87FEB">
        <w:rPr>
          <w:b/>
          <w:lang w:eastAsia="ru-RU"/>
        </w:rPr>
        <w:t>GUIDELINES FOR LABORATORY WORK № 1</w:t>
      </w:r>
    </w:p>
    <w:p w14:paraId="434FCE57" w14:textId="77777777" w:rsidR="00B26D55" w:rsidRPr="00D87FEB" w:rsidRDefault="00B26D55" w:rsidP="00B26D55">
      <w:pPr>
        <w:pStyle w:val="affff"/>
        <w:ind w:firstLine="0"/>
        <w:jc w:val="center"/>
        <w:rPr>
          <w:b/>
          <w:highlight w:val="yellow"/>
          <w:lang w:eastAsia="ru-RU"/>
        </w:rPr>
      </w:pPr>
      <w:r w:rsidRPr="00D87FEB">
        <w:rPr>
          <w:b/>
          <w:lang w:eastAsia="ru-RU"/>
        </w:rPr>
        <w:t>«String class»</w:t>
      </w:r>
    </w:p>
    <w:p w14:paraId="67ABB8B1" w14:textId="77777777" w:rsidR="00B26D55" w:rsidRPr="00D87FEB" w:rsidRDefault="00B26D55" w:rsidP="00B26D55">
      <w:pPr>
        <w:numPr>
          <w:ilvl w:val="0"/>
          <w:numId w:val="24"/>
        </w:numPr>
        <w:suppressAutoHyphens/>
        <w:spacing w:line="240" w:lineRule="auto"/>
        <w:ind w:left="0" w:firstLine="0"/>
        <w:jc w:val="center"/>
        <w:rPr>
          <w:rFonts w:eastAsia="Times New Roman" w:cs="Times New Roman"/>
          <w:b/>
          <w:highlight w:val="yellow"/>
          <w:lang w:val="en-US"/>
        </w:rPr>
      </w:pPr>
    </w:p>
    <w:p w14:paraId="41D95D61" w14:textId="77777777" w:rsidR="00B26D55" w:rsidRDefault="00B26D55" w:rsidP="00B26D55">
      <w:pPr>
        <w:pStyle w:val="affff"/>
        <w:ind w:firstLine="0"/>
        <w:jc w:val="center"/>
      </w:pPr>
      <w:r w:rsidRPr="00D87FEB">
        <w:rPr>
          <w:lang w:eastAsia="ru-RU"/>
        </w:rPr>
        <w:t>course «Object-Oriented Programming»</w:t>
      </w:r>
    </w:p>
    <w:p w14:paraId="079C6C6D" w14:textId="77777777" w:rsidR="00C53ADA" w:rsidRDefault="00C53ADA" w:rsidP="00C53ADA"/>
    <w:p w14:paraId="16F8441A" w14:textId="77777777" w:rsidR="00C53ADA" w:rsidRDefault="00C53ADA" w:rsidP="00C53ADA"/>
    <w:p w14:paraId="4D595D41" w14:textId="77777777" w:rsidR="00830F2D" w:rsidRDefault="00830F2D" w:rsidP="00C53ADA"/>
    <w:p w14:paraId="785B6F36" w14:textId="77777777" w:rsidR="00830F2D" w:rsidRDefault="00830F2D" w:rsidP="00111FF9">
      <w:pPr>
        <w:ind w:firstLine="0"/>
      </w:pPr>
    </w:p>
    <w:p w14:paraId="66C65A55" w14:textId="77777777" w:rsidR="00830F2D" w:rsidRDefault="00830F2D" w:rsidP="00C53ADA"/>
    <w:p w14:paraId="6284687C" w14:textId="25B9144D" w:rsidR="00C53ADA" w:rsidRPr="00B57B60" w:rsidRDefault="00B26D55" w:rsidP="00111FF9">
      <w:pPr>
        <w:pStyle w:val="a"/>
        <w:jc w:val="left"/>
      </w:pPr>
      <w:r>
        <w:rPr>
          <w:lang w:val="en-US"/>
        </w:rPr>
        <w:t>P</w:t>
      </w:r>
      <w:proofErr w:type="spellStart"/>
      <w:r w:rsidRPr="00B26D55">
        <w:t>erformed</w:t>
      </w:r>
      <w:proofErr w:type="spellEnd"/>
      <w:r>
        <w:rPr>
          <w:lang w:val="en-US"/>
        </w:rPr>
        <w:t xml:space="preserve"> by</w:t>
      </w:r>
    </w:p>
    <w:p w14:paraId="0CA955AF" w14:textId="34CCE31B" w:rsidR="00C53ADA" w:rsidRPr="00B26D55" w:rsidRDefault="00B26D55" w:rsidP="00B26D55">
      <w:pPr>
        <w:pStyle w:val="a"/>
        <w:numPr>
          <w:ilvl w:val="0"/>
          <w:numId w:val="0"/>
        </w:numPr>
        <w:ind w:left="567"/>
        <w:jc w:val="both"/>
        <w:rPr>
          <w:lang w:val="en-US"/>
        </w:rPr>
      </w:pPr>
      <w:r>
        <w:rPr>
          <w:lang w:val="en-US"/>
        </w:rPr>
        <w:t>student of gr</w:t>
      </w:r>
      <w:r w:rsidR="00961BBB" w:rsidRPr="00B26D55">
        <w:rPr>
          <w:lang w:val="en-US"/>
        </w:rPr>
        <w:t xml:space="preserve">. </w:t>
      </w:r>
      <w:r>
        <w:rPr>
          <w:lang w:val="en-US"/>
        </w:rPr>
        <w:t>51</w:t>
      </w:r>
      <w:r w:rsidR="003F274E" w:rsidRPr="00B26D55">
        <w:rPr>
          <w:lang w:val="en-US"/>
        </w:rPr>
        <w:t>51004/10</w:t>
      </w:r>
      <w:r>
        <w:rPr>
          <w:lang w:val="en-US"/>
        </w:rPr>
        <w:t>1</w:t>
      </w:r>
      <w:r w:rsidR="003F274E" w:rsidRPr="00B26D55">
        <w:rPr>
          <w:lang w:val="en-US"/>
        </w:rPr>
        <w:t>01</w:t>
      </w:r>
      <w:r w:rsidR="00111FF9" w:rsidRPr="00B26D55">
        <w:rPr>
          <w:lang w:val="en-US"/>
        </w:rPr>
        <w:t xml:space="preserve">          </w:t>
      </w:r>
      <w:r>
        <w:rPr>
          <w:lang w:val="en-US"/>
        </w:rPr>
        <w:t xml:space="preserve">       </w:t>
      </w:r>
      <w:r w:rsidR="00111FF9" w:rsidRPr="00B26D55">
        <w:rPr>
          <w:lang w:val="en-US"/>
        </w:rPr>
        <w:t xml:space="preserve">                                       </w:t>
      </w:r>
      <w:proofErr w:type="spellStart"/>
      <w:r>
        <w:rPr>
          <w:lang w:val="en-US"/>
        </w:rPr>
        <w:t>Veremeichuk</w:t>
      </w:r>
      <w:proofErr w:type="spellEnd"/>
      <w:r w:rsidRPr="00B26D55">
        <w:rPr>
          <w:lang w:val="en-US"/>
        </w:rPr>
        <w:t xml:space="preserve"> </w:t>
      </w:r>
      <w:r>
        <w:rPr>
          <w:lang w:val="en-US"/>
        </w:rPr>
        <w:t>Y</w:t>
      </w:r>
      <w:r w:rsidRPr="00B26D55">
        <w:rPr>
          <w:lang w:val="en-US"/>
        </w:rPr>
        <w:t>.</w:t>
      </w:r>
      <w:r>
        <w:rPr>
          <w:lang w:val="en-US"/>
        </w:rPr>
        <w:t>Y</w:t>
      </w:r>
      <w:r w:rsidRPr="00B26D55">
        <w:rPr>
          <w:lang w:val="en-US"/>
        </w:rPr>
        <w:t>.</w:t>
      </w:r>
    </w:p>
    <w:p w14:paraId="5748DEFC" w14:textId="1ED1BA80" w:rsidR="00C53ADA" w:rsidRPr="00B57B60" w:rsidRDefault="00C53ADA" w:rsidP="00025991">
      <w:pPr>
        <w:pStyle w:val="41"/>
      </w:pPr>
      <w:r w:rsidRPr="00B57B60">
        <w:t>&lt;</w:t>
      </w:r>
      <w:proofErr w:type="spellStart"/>
      <w:r w:rsidR="00B26D55" w:rsidRPr="00B26D55">
        <w:t>signature</w:t>
      </w:r>
      <w:proofErr w:type="spellEnd"/>
      <w:r w:rsidRPr="00B57B60">
        <w:t>&gt;</w:t>
      </w:r>
    </w:p>
    <w:p w14:paraId="219F3D2B" w14:textId="77777777" w:rsidR="000F71FD" w:rsidRDefault="000F71FD" w:rsidP="003C218B">
      <w:pPr>
        <w:pStyle w:val="af6"/>
        <w:numPr>
          <w:ilvl w:val="0"/>
          <w:numId w:val="24"/>
        </w:numPr>
        <w:tabs>
          <w:tab w:val="clear" w:pos="0"/>
        </w:tabs>
        <w:spacing w:before="240" w:after="200" w:line="240" w:lineRule="auto"/>
        <w:ind w:left="567" w:firstLine="0"/>
        <w:jc w:val="left"/>
        <w:rPr>
          <w:rFonts w:cs="Times New Roman"/>
        </w:rPr>
      </w:pPr>
    </w:p>
    <w:p w14:paraId="74FA695E" w14:textId="7352A97B" w:rsidR="00C53ADA" w:rsidRPr="00B57B60" w:rsidRDefault="00B26D55" w:rsidP="00111FF9">
      <w:pPr>
        <w:pStyle w:val="a"/>
        <w:jc w:val="left"/>
      </w:pPr>
      <w:proofErr w:type="spellStart"/>
      <w:r w:rsidRPr="00B26D55">
        <w:t>Checked</w:t>
      </w:r>
      <w:proofErr w:type="spellEnd"/>
      <w:r>
        <w:t xml:space="preserve"> </w:t>
      </w:r>
      <w:r>
        <w:rPr>
          <w:lang w:val="en-US"/>
        </w:rPr>
        <w:t>by</w:t>
      </w:r>
    </w:p>
    <w:p w14:paraId="45A937AE" w14:textId="5CB6E686" w:rsidR="00C53ADA" w:rsidRPr="00B57B60" w:rsidRDefault="00B26D55" w:rsidP="00B26D55">
      <w:pPr>
        <w:pStyle w:val="a"/>
        <w:numPr>
          <w:ilvl w:val="0"/>
          <w:numId w:val="0"/>
        </w:numPr>
        <w:ind w:left="567"/>
        <w:jc w:val="both"/>
      </w:pPr>
      <w:r>
        <w:rPr>
          <w:lang w:val="en-US"/>
        </w:rPr>
        <w:t xml:space="preserve">teacher                          </w:t>
      </w:r>
      <w:r w:rsidR="00C53ADA" w:rsidRPr="00B57B60">
        <w:tab/>
      </w:r>
      <w:r w:rsidR="00111FF9">
        <w:t xml:space="preserve">                                                              </w:t>
      </w:r>
      <w:r w:rsidR="00C53ADA" w:rsidRPr="00B57B60">
        <w:tab/>
      </w:r>
      <w:r w:rsidR="00111FF9">
        <w:t xml:space="preserve"> </w:t>
      </w:r>
      <w:proofErr w:type="spellStart"/>
      <w:r w:rsidRPr="00B26D55">
        <w:t>Kubrin</w:t>
      </w:r>
      <w:proofErr w:type="spellEnd"/>
      <w:r>
        <w:t xml:space="preserve"> </w:t>
      </w:r>
      <w:r>
        <w:rPr>
          <w:lang w:val="en-US"/>
        </w:rPr>
        <w:t>G</w:t>
      </w:r>
      <w:r w:rsidR="006E2B77" w:rsidRPr="00111FF9">
        <w:t>.</w:t>
      </w:r>
      <w:r>
        <w:rPr>
          <w:lang w:val="en-US"/>
        </w:rPr>
        <w:t>S</w:t>
      </w:r>
      <w:r w:rsidR="006E2B77" w:rsidRPr="00111FF9">
        <w:t>.</w:t>
      </w:r>
    </w:p>
    <w:p w14:paraId="07C9E3DC" w14:textId="24E3E691" w:rsidR="00C53ADA" w:rsidRPr="00C53ADA" w:rsidRDefault="00C53ADA" w:rsidP="00025991">
      <w:pPr>
        <w:pStyle w:val="41"/>
      </w:pPr>
      <w:r w:rsidRPr="00C53ADA">
        <w:t>&lt;</w:t>
      </w:r>
      <w:proofErr w:type="spellStart"/>
      <w:r w:rsidR="00B26D55" w:rsidRPr="00B26D55">
        <w:t>signature</w:t>
      </w:r>
      <w:proofErr w:type="spellEnd"/>
      <w:r w:rsidRPr="00C53ADA">
        <w:t>&gt;</w:t>
      </w:r>
    </w:p>
    <w:p w14:paraId="673713A2" w14:textId="77777777" w:rsidR="00C53ADA" w:rsidRPr="00B57B60" w:rsidRDefault="00C53ADA" w:rsidP="00C53ADA">
      <w:pPr>
        <w:pStyle w:val="af6"/>
        <w:numPr>
          <w:ilvl w:val="0"/>
          <w:numId w:val="24"/>
        </w:numPr>
        <w:tabs>
          <w:tab w:val="left" w:pos="3960"/>
          <w:tab w:val="left" w:pos="6840"/>
        </w:tabs>
        <w:spacing w:after="200" w:line="276" w:lineRule="auto"/>
        <w:jc w:val="left"/>
      </w:pPr>
    </w:p>
    <w:p w14:paraId="46F92E34" w14:textId="77777777" w:rsidR="00C53ADA" w:rsidRPr="006A0481" w:rsidRDefault="00C53ADA" w:rsidP="00C53ADA">
      <w:pPr>
        <w:numPr>
          <w:ilvl w:val="0"/>
          <w:numId w:val="24"/>
        </w:numPr>
        <w:tabs>
          <w:tab w:val="left" w:pos="4746"/>
          <w:tab w:val="left" w:pos="6840"/>
        </w:tabs>
        <w:suppressAutoHyphens/>
        <w:spacing w:line="240" w:lineRule="auto"/>
        <w:jc w:val="left"/>
        <w:rPr>
          <w:rFonts w:eastAsia="Times New Roman" w:cs="Times New Roman"/>
        </w:rPr>
      </w:pPr>
    </w:p>
    <w:p w14:paraId="606E607F" w14:textId="77777777" w:rsidR="00C53ADA" w:rsidRDefault="00C53ADA" w:rsidP="00025991">
      <w:pPr>
        <w:suppressAutoHyphens/>
        <w:spacing w:line="240" w:lineRule="auto"/>
        <w:ind w:firstLine="0"/>
        <w:rPr>
          <w:rFonts w:eastAsia="Times New Roman" w:cs="Times New Roman"/>
        </w:rPr>
      </w:pPr>
    </w:p>
    <w:p w14:paraId="0578DFA7" w14:textId="77777777" w:rsidR="00830F2D" w:rsidRDefault="00830F2D" w:rsidP="00C53ADA">
      <w:pPr>
        <w:suppressAutoHyphens/>
        <w:spacing w:line="240" w:lineRule="auto"/>
        <w:jc w:val="center"/>
        <w:rPr>
          <w:rFonts w:eastAsia="Times New Roman" w:cs="Times New Roman"/>
        </w:rPr>
      </w:pPr>
    </w:p>
    <w:p w14:paraId="7632F0D4" w14:textId="77777777" w:rsidR="00B26D55" w:rsidRDefault="00B26D55" w:rsidP="00C53ADA">
      <w:pPr>
        <w:suppressAutoHyphens/>
        <w:spacing w:line="240" w:lineRule="auto"/>
        <w:jc w:val="center"/>
        <w:rPr>
          <w:rFonts w:eastAsia="Times New Roman" w:cs="Times New Roman"/>
        </w:rPr>
      </w:pPr>
    </w:p>
    <w:p w14:paraId="0928B248" w14:textId="1EC11A69" w:rsidR="00C53ADA" w:rsidRPr="006A0481" w:rsidRDefault="00B26D55" w:rsidP="00C53ADA">
      <w:pPr>
        <w:numPr>
          <w:ilvl w:val="0"/>
          <w:numId w:val="24"/>
        </w:numPr>
        <w:suppressAutoHyphens/>
        <w:spacing w:line="240" w:lineRule="auto"/>
        <w:ind w:left="0" w:firstLine="0"/>
        <w:jc w:val="center"/>
        <w:rPr>
          <w:rFonts w:eastAsia="Times New Roman" w:cs="Times New Roman"/>
        </w:rPr>
      </w:pPr>
      <w:r w:rsidRPr="00B26D55">
        <w:rPr>
          <w:rFonts w:eastAsia="Times New Roman" w:cs="Times New Roman"/>
        </w:rPr>
        <w:t>Saint-</w:t>
      </w:r>
      <w:proofErr w:type="spellStart"/>
      <w:r w:rsidRPr="00B26D55">
        <w:rPr>
          <w:rFonts w:eastAsia="Times New Roman" w:cs="Times New Roman"/>
        </w:rPr>
        <w:t>Petersburg</w:t>
      </w:r>
      <w:proofErr w:type="spellEnd"/>
    </w:p>
    <w:p w14:paraId="794C38DD" w14:textId="4BB3808D" w:rsidR="00C93DCC" w:rsidRPr="00111FF9" w:rsidRDefault="00C53ADA" w:rsidP="00111FF9">
      <w:pPr>
        <w:numPr>
          <w:ilvl w:val="0"/>
          <w:numId w:val="24"/>
        </w:numPr>
        <w:suppressAutoHyphens/>
        <w:spacing w:line="240" w:lineRule="auto"/>
        <w:ind w:left="0" w:firstLine="0"/>
        <w:jc w:val="center"/>
        <w:rPr>
          <w:rFonts w:eastAsia="Times New Roman" w:cs="Times New Roman"/>
          <w:highlight w:val="yellow"/>
        </w:rPr>
      </w:pPr>
      <w:r w:rsidRPr="006A0481">
        <w:rPr>
          <w:rFonts w:eastAsia="Times New Roman" w:cs="Times New Roman"/>
        </w:rPr>
        <w:t>20</w:t>
      </w:r>
      <w:r w:rsidR="003F274E" w:rsidRPr="003F274E">
        <w:rPr>
          <w:rFonts w:eastAsia="Times New Roman" w:cs="Times New Roman"/>
        </w:rPr>
        <w:t>2</w:t>
      </w:r>
      <w:r w:rsidR="00B26D55">
        <w:rPr>
          <w:rFonts w:eastAsia="Times New Roman" w:cs="Times New Roman"/>
          <w:lang w:val="en-US"/>
        </w:rPr>
        <w:t>3</w:t>
      </w:r>
    </w:p>
    <w:p w14:paraId="7C2E65C6" w14:textId="6F6B53CF" w:rsidR="00601F8B" w:rsidRPr="00EE45D5" w:rsidRDefault="00B96F5B" w:rsidP="00B96F5B">
      <w:pPr>
        <w:pStyle w:val="afb"/>
        <w:rPr>
          <w:lang w:val="en-US"/>
        </w:rPr>
      </w:pPr>
      <w:r>
        <w:rPr>
          <w:lang w:val="en-US"/>
        </w:rPr>
        <w:lastRenderedPageBreak/>
        <w:t xml:space="preserve">1   </w:t>
      </w:r>
      <w:r w:rsidR="00EE45D5">
        <w:rPr>
          <w:lang w:val="en-US"/>
        </w:rPr>
        <w:t>INTRODUCTION</w:t>
      </w:r>
    </w:p>
    <w:p w14:paraId="6A47CAFC" w14:textId="77777777" w:rsidR="00A45FA3" w:rsidRDefault="00A45FA3" w:rsidP="00A45FA3">
      <w:pPr>
        <w:pStyle w:val="affff"/>
        <w:rPr>
          <w:lang w:eastAsia="ru-RU"/>
        </w:rPr>
      </w:pPr>
    </w:p>
    <w:p w14:paraId="65EA3B47" w14:textId="20E4F4AF" w:rsidR="00A45FA3" w:rsidRDefault="00A45FA3" w:rsidP="00B96F5B">
      <w:pPr>
        <w:pStyle w:val="a6"/>
        <w:numPr>
          <w:ilvl w:val="1"/>
          <w:numId w:val="26"/>
        </w:numPr>
        <w:jc w:val="center"/>
      </w:pPr>
      <w:r w:rsidRPr="00A45FA3">
        <w:rPr>
          <w:lang w:val="en-US"/>
        </w:rPr>
        <w:t>PURPOSE</w:t>
      </w:r>
    </w:p>
    <w:p w14:paraId="3B47451E" w14:textId="77777777" w:rsidR="00A45FA3" w:rsidRPr="00A45FA3" w:rsidRDefault="00A45FA3" w:rsidP="00A45FA3">
      <w:pPr>
        <w:rPr>
          <w:rFonts w:eastAsiaTheme="minorHAnsi"/>
          <w:lang w:val="en-US"/>
        </w:rPr>
      </w:pPr>
      <w:r w:rsidRPr="00A45FA3">
        <w:rPr>
          <w:rFonts w:eastAsiaTheme="minorHAnsi"/>
          <w:lang w:val="en-US"/>
        </w:rPr>
        <w:t xml:space="preserve">The main tasks of this laboratory work </w:t>
      </w:r>
      <w:proofErr w:type="gramStart"/>
      <w:r w:rsidRPr="00A45FA3">
        <w:rPr>
          <w:rFonts w:eastAsiaTheme="minorHAnsi"/>
          <w:lang w:val="en-US"/>
        </w:rPr>
        <w:t>is</w:t>
      </w:r>
      <w:proofErr w:type="gramEnd"/>
      <w:r w:rsidRPr="00A45FA3">
        <w:rPr>
          <w:rFonts w:eastAsiaTheme="minorHAnsi"/>
          <w:lang w:val="en-US"/>
        </w:rPr>
        <w:t xml:space="preserve"> to implement a class for representing a character string in C++, not using the STL library containers and algorithms.</w:t>
      </w:r>
    </w:p>
    <w:p w14:paraId="1D3CA9B5" w14:textId="77777777" w:rsidR="00A45FA3" w:rsidRPr="00A45FA3" w:rsidRDefault="00A45FA3" w:rsidP="00A45FA3">
      <w:pPr>
        <w:pStyle w:val="a6"/>
        <w:numPr>
          <w:ilvl w:val="0"/>
          <w:numId w:val="0"/>
        </w:numPr>
        <w:ind w:left="432" w:firstLine="419"/>
        <w:rPr>
          <w:lang w:val="en-US"/>
        </w:rPr>
      </w:pPr>
    </w:p>
    <w:p w14:paraId="019BDCB4" w14:textId="02668E97" w:rsidR="00A45FA3" w:rsidRPr="00C93DCC" w:rsidRDefault="00A45FA3" w:rsidP="00B96F5B">
      <w:pPr>
        <w:pStyle w:val="a6"/>
        <w:numPr>
          <w:ilvl w:val="1"/>
          <w:numId w:val="26"/>
        </w:numPr>
        <w:jc w:val="center"/>
      </w:pPr>
      <w:r w:rsidRPr="00A45FA3">
        <w:rPr>
          <w:lang w:val="en-US"/>
        </w:rPr>
        <w:t>THEORY</w:t>
      </w:r>
    </w:p>
    <w:p w14:paraId="567455B2" w14:textId="1206C5ED" w:rsidR="00201E70" w:rsidRDefault="00B96F5B" w:rsidP="00201E70">
      <w:pPr>
        <w:pStyle w:val="affff"/>
        <w:rPr>
          <w:rFonts w:eastAsiaTheme="minorEastAsia"/>
          <w:szCs w:val="28"/>
          <w:lang w:eastAsia="ru-RU"/>
        </w:rPr>
      </w:pPr>
      <w:r w:rsidRPr="00B96F5B">
        <w:rPr>
          <w:rFonts w:eastAsiaTheme="minorEastAsia"/>
          <w:szCs w:val="28"/>
          <w:lang w:eastAsia="ru-RU"/>
        </w:rPr>
        <w:t>Object-Oriented Programming (OOP) is a programming paradigm that focuses on organizing code into objects, which are instances of classes. It promotes concepts like encapsulation, inheritance, and polymorphism to create modular and reusable code.</w:t>
      </w:r>
    </w:p>
    <w:p w14:paraId="749A21FB" w14:textId="77777777" w:rsidR="00201E70" w:rsidRDefault="00201E70" w:rsidP="00201E70">
      <w:pPr>
        <w:pStyle w:val="affff"/>
        <w:rPr>
          <w:rFonts w:eastAsiaTheme="minorEastAsia"/>
          <w:szCs w:val="28"/>
          <w:lang w:eastAsia="ru-RU"/>
        </w:rPr>
      </w:pPr>
    </w:p>
    <w:p w14:paraId="2ED06DDC" w14:textId="080B4EB1" w:rsidR="00B96F5B" w:rsidRDefault="00B96F5B" w:rsidP="00B96F5B">
      <w:pPr>
        <w:pStyle w:val="affff"/>
        <w:rPr>
          <w:lang w:eastAsia="ru-RU"/>
        </w:rPr>
      </w:pPr>
      <w:r>
        <w:rPr>
          <w:lang w:eastAsia="ru-RU"/>
        </w:rPr>
        <w:t>Char arrays</w:t>
      </w:r>
      <w:r w:rsidRPr="00B96F5B">
        <w:rPr>
          <w:lang w:eastAsia="ru-RU"/>
        </w:rPr>
        <w:t xml:space="preserve"> were used in this work, let's look at </w:t>
      </w:r>
      <w:r>
        <w:rPr>
          <w:lang w:eastAsia="ru-RU"/>
        </w:rPr>
        <w:t>their pros and cons:</w:t>
      </w:r>
    </w:p>
    <w:p w14:paraId="0D134A05" w14:textId="77777777" w:rsidR="00B96F5B" w:rsidRDefault="00B96F5B" w:rsidP="00B96F5B">
      <w:pPr>
        <w:pStyle w:val="affff"/>
        <w:rPr>
          <w:lang w:eastAsia="ru-RU"/>
        </w:rPr>
      </w:pPr>
      <w:r>
        <w:rPr>
          <w:lang w:eastAsia="ru-RU"/>
        </w:rPr>
        <w:t>Pros: Low-level control, memory efficiency, and compatibility with C libraries.</w:t>
      </w:r>
    </w:p>
    <w:p w14:paraId="06ED40BA" w14:textId="28E3C5CE" w:rsidR="00201E70" w:rsidRDefault="00B96F5B" w:rsidP="00201E70">
      <w:pPr>
        <w:pStyle w:val="affff"/>
        <w:rPr>
          <w:lang w:eastAsia="ru-RU"/>
        </w:rPr>
      </w:pPr>
      <w:r>
        <w:rPr>
          <w:lang w:eastAsia="ru-RU"/>
        </w:rPr>
        <w:t>Cons: Lack of safety checks, difficulty in handling strings, and potential buffer overflows.</w:t>
      </w:r>
    </w:p>
    <w:p w14:paraId="4C8158D4" w14:textId="77777777" w:rsidR="00201E70" w:rsidRDefault="00201E70" w:rsidP="00201E70">
      <w:pPr>
        <w:pStyle w:val="affff"/>
        <w:ind w:firstLine="0"/>
        <w:rPr>
          <w:lang w:eastAsia="ru-RU"/>
        </w:rPr>
      </w:pPr>
    </w:p>
    <w:p w14:paraId="5747C37A" w14:textId="452825DC" w:rsidR="00201E70" w:rsidRDefault="00B96F5B" w:rsidP="00201E70">
      <w:pPr>
        <w:pStyle w:val="affff"/>
        <w:rPr>
          <w:lang w:eastAsia="ru-RU"/>
        </w:rPr>
      </w:pPr>
      <w:r w:rsidRPr="00B96F5B">
        <w:rPr>
          <w:lang w:eastAsia="ru-RU"/>
        </w:rPr>
        <w:t>Python uses a dynamic, high-level, and garbage-collected data model. It differs from C/C++ in being dynamically typed, memory-managed, and having built-in data structures like lists and dictionaries.</w:t>
      </w:r>
    </w:p>
    <w:p w14:paraId="5290B364" w14:textId="77777777" w:rsidR="00201E70" w:rsidRDefault="00201E70" w:rsidP="00201E70">
      <w:pPr>
        <w:pStyle w:val="affff"/>
        <w:rPr>
          <w:lang w:eastAsia="ru-RU"/>
        </w:rPr>
      </w:pPr>
    </w:p>
    <w:p w14:paraId="17C27D45" w14:textId="30414157" w:rsidR="00201E70" w:rsidRDefault="00B96F5B" w:rsidP="00201E70">
      <w:pPr>
        <w:pStyle w:val="affff"/>
        <w:rPr>
          <w:lang w:eastAsia="ru-RU"/>
        </w:rPr>
      </w:pPr>
      <w:r w:rsidRPr="00B96F5B">
        <w:rPr>
          <w:lang w:eastAsia="ru-RU"/>
        </w:rPr>
        <w:t>The Standard Template Library (STL) in C++ provides containers (like vectors and maps), algorithms (sorting and searching), and iterators to simplify common programming tasks.</w:t>
      </w:r>
    </w:p>
    <w:p w14:paraId="4D8ECB93" w14:textId="77777777" w:rsidR="00201E70" w:rsidRDefault="00201E70" w:rsidP="00201E70">
      <w:pPr>
        <w:pStyle w:val="affff"/>
        <w:rPr>
          <w:lang w:eastAsia="ru-RU"/>
        </w:rPr>
      </w:pPr>
    </w:p>
    <w:p w14:paraId="666BA6C4" w14:textId="4DDFA1A3" w:rsidR="00B96F5B" w:rsidRDefault="00B96F5B" w:rsidP="00B96F5B">
      <w:pPr>
        <w:pStyle w:val="affff"/>
        <w:rPr>
          <w:lang w:eastAsia="ru-RU"/>
        </w:rPr>
      </w:pPr>
      <w:r>
        <w:rPr>
          <w:lang w:eastAsia="ru-RU"/>
        </w:rPr>
        <w:t>"const," "friend," "&amp;" in C++:</w:t>
      </w:r>
    </w:p>
    <w:p w14:paraId="4AE9AA09" w14:textId="77777777" w:rsidR="00B96F5B" w:rsidRDefault="00B96F5B" w:rsidP="00B96F5B">
      <w:pPr>
        <w:pStyle w:val="affff"/>
        <w:rPr>
          <w:lang w:eastAsia="ru-RU"/>
        </w:rPr>
      </w:pPr>
      <w:r>
        <w:rPr>
          <w:lang w:eastAsia="ru-RU"/>
        </w:rPr>
        <w:t xml:space="preserve">"const": Used to declare that a variable is </w:t>
      </w:r>
      <w:proofErr w:type="gramStart"/>
      <w:r>
        <w:rPr>
          <w:lang w:eastAsia="ru-RU"/>
        </w:rPr>
        <w:t>immutable</w:t>
      </w:r>
      <w:proofErr w:type="gramEnd"/>
      <w:r>
        <w:rPr>
          <w:lang w:eastAsia="ru-RU"/>
        </w:rPr>
        <w:t xml:space="preserve"> or a method does not modify an object.</w:t>
      </w:r>
    </w:p>
    <w:p w14:paraId="012CE647" w14:textId="77777777" w:rsidR="00B96F5B" w:rsidRDefault="00B96F5B" w:rsidP="00B96F5B">
      <w:pPr>
        <w:pStyle w:val="affff"/>
        <w:rPr>
          <w:lang w:eastAsia="ru-RU"/>
        </w:rPr>
      </w:pPr>
      <w:r>
        <w:rPr>
          <w:lang w:eastAsia="ru-RU"/>
        </w:rPr>
        <w:t>"friend": Allows external functions or classes to access private members of a class.</w:t>
      </w:r>
    </w:p>
    <w:p w14:paraId="690D68BD" w14:textId="4278043C" w:rsidR="00201E70" w:rsidRDefault="00B96F5B" w:rsidP="00201E70">
      <w:pPr>
        <w:pStyle w:val="affff"/>
        <w:rPr>
          <w:lang w:eastAsia="ru-RU"/>
        </w:rPr>
      </w:pPr>
      <w:r>
        <w:rPr>
          <w:lang w:eastAsia="ru-RU"/>
        </w:rPr>
        <w:t>"&amp;": Used to declare a reference variable, allowing manipulation of the referenced object directly.</w:t>
      </w:r>
    </w:p>
    <w:p w14:paraId="3CE61F84" w14:textId="62FEB5FD" w:rsidR="00B96F5B" w:rsidRDefault="00B96F5B" w:rsidP="00201E70">
      <w:pPr>
        <w:pStyle w:val="affff"/>
        <w:rPr>
          <w:lang w:eastAsia="ru-RU"/>
        </w:rPr>
      </w:pPr>
      <w:r>
        <w:rPr>
          <w:lang w:eastAsia="ru-RU"/>
        </w:rPr>
        <w:lastRenderedPageBreak/>
        <w:t>Operator overloading and inheritance:</w:t>
      </w:r>
    </w:p>
    <w:p w14:paraId="7D3AFF02" w14:textId="77777777" w:rsidR="00201E70" w:rsidRDefault="00B96F5B" w:rsidP="00B96F5B">
      <w:pPr>
        <w:pStyle w:val="affff"/>
        <w:rPr>
          <w:lang w:eastAsia="ru-RU"/>
        </w:rPr>
      </w:pPr>
      <w:r>
        <w:rPr>
          <w:lang w:eastAsia="ru-RU"/>
        </w:rPr>
        <w:t>Operator overloading: Allows defining custom behaviors for operators like +, -, *, etc., for user-defined classes.</w:t>
      </w:r>
    </w:p>
    <w:p w14:paraId="59964C77" w14:textId="5B55FAA4" w:rsidR="00201E70" w:rsidRDefault="00B96F5B" w:rsidP="00201E70">
      <w:pPr>
        <w:pStyle w:val="affff"/>
        <w:rPr>
          <w:lang w:eastAsia="ru-RU"/>
        </w:rPr>
      </w:pPr>
      <w:r>
        <w:rPr>
          <w:lang w:eastAsia="ru-RU"/>
        </w:rPr>
        <w:t>Inheritance: Enables a class to inherit properties and methods from a base class, promoting code reuse and hierarchy.</w:t>
      </w:r>
    </w:p>
    <w:p w14:paraId="76C8E269" w14:textId="77777777" w:rsidR="00201E70" w:rsidRDefault="00201E70" w:rsidP="00201E70">
      <w:pPr>
        <w:pStyle w:val="affff"/>
        <w:rPr>
          <w:lang w:eastAsia="ru-RU"/>
        </w:rPr>
      </w:pPr>
    </w:p>
    <w:p w14:paraId="1137B1C1" w14:textId="5FA47C06" w:rsidR="00201E70" w:rsidRPr="00201E70" w:rsidRDefault="00201E70" w:rsidP="00201E70">
      <w:pPr>
        <w:pStyle w:val="affff"/>
        <w:rPr>
          <w:lang w:eastAsia="ru-RU"/>
        </w:rPr>
      </w:pPr>
      <w:r>
        <w:rPr>
          <w:lang w:eastAsia="ru-RU"/>
        </w:rPr>
        <w:t>How the wrapping method works</w:t>
      </w:r>
      <w:r w:rsidRPr="00201E70">
        <w:rPr>
          <w:lang w:eastAsia="ru-RU"/>
        </w:rPr>
        <w:t>:</w:t>
      </w:r>
    </w:p>
    <w:p w14:paraId="20AAECF7" w14:textId="69097DE1" w:rsidR="00201E70" w:rsidRDefault="00201E70" w:rsidP="00201E70">
      <w:pPr>
        <w:pStyle w:val="affff"/>
        <w:rPr>
          <w:lang w:eastAsia="ru-RU"/>
        </w:rPr>
      </w:pPr>
      <w:r>
        <w:rPr>
          <w:lang w:eastAsia="ru-RU"/>
        </w:rPr>
        <w:t>In the provided code, the C-style character array (char*)</w:t>
      </w:r>
      <w:r w:rsidRPr="00201E70">
        <w:rPr>
          <w:lang w:eastAsia="ru-RU"/>
        </w:rPr>
        <w:t xml:space="preserve"> </w:t>
      </w:r>
      <w:r>
        <w:rPr>
          <w:lang w:eastAsia="ru-RU"/>
        </w:rPr>
        <w:t xml:space="preserve">was chosen as the underlying data structure for </w:t>
      </w:r>
      <w:proofErr w:type="spellStart"/>
      <w:r>
        <w:rPr>
          <w:lang w:eastAsia="ru-RU"/>
        </w:rPr>
        <w:t>MyString</w:t>
      </w:r>
      <w:proofErr w:type="spellEnd"/>
      <w:r>
        <w:rPr>
          <w:lang w:eastAsia="ru-RU"/>
        </w:rPr>
        <w:t xml:space="preserve"> class. This means that </w:t>
      </w:r>
      <w:proofErr w:type="spellStart"/>
      <w:r>
        <w:rPr>
          <w:lang w:eastAsia="ru-RU"/>
        </w:rPr>
        <w:t>MyString</w:t>
      </w:r>
      <w:proofErr w:type="spellEnd"/>
      <w:r>
        <w:rPr>
          <w:lang w:eastAsia="ru-RU"/>
        </w:rPr>
        <w:t xml:space="preserve"> objects internally store character data in dynamically allocated char arrays, and various member functions manipulate this array to perform string operations.</w:t>
      </w:r>
    </w:p>
    <w:p w14:paraId="58518DE1" w14:textId="77777777" w:rsidR="00201E70" w:rsidRDefault="00201E70" w:rsidP="00201E70">
      <w:pPr>
        <w:pStyle w:val="affff"/>
        <w:rPr>
          <w:lang w:eastAsia="ru-RU"/>
        </w:rPr>
      </w:pPr>
    </w:p>
    <w:p w14:paraId="4BBCDBE3" w14:textId="77777777" w:rsidR="00201E70" w:rsidRDefault="00201E70" w:rsidP="00201E70">
      <w:pPr>
        <w:pStyle w:val="affff"/>
        <w:rPr>
          <w:lang w:eastAsia="ru-RU"/>
        </w:rPr>
      </w:pPr>
      <w:r>
        <w:rPr>
          <w:lang w:eastAsia="ru-RU"/>
        </w:rPr>
        <w:t>The wrapping process and the results (wrapping code):</w:t>
      </w:r>
    </w:p>
    <w:p w14:paraId="38946BD2" w14:textId="7BD0F5DF" w:rsidR="00201E70" w:rsidRDefault="00201E70" w:rsidP="00201E70">
      <w:pPr>
        <w:pStyle w:val="affff"/>
        <w:rPr>
          <w:lang w:eastAsia="ru-RU"/>
        </w:rPr>
      </w:pPr>
      <w:r>
        <w:rPr>
          <w:lang w:eastAsia="ru-RU"/>
        </w:rPr>
        <w:t xml:space="preserve">The wrapping process involves encapsulating the C-style character array within the </w:t>
      </w:r>
      <w:proofErr w:type="spellStart"/>
      <w:r>
        <w:rPr>
          <w:lang w:eastAsia="ru-RU"/>
        </w:rPr>
        <w:t>MyString</w:t>
      </w:r>
      <w:proofErr w:type="spellEnd"/>
      <w:r>
        <w:rPr>
          <w:lang w:eastAsia="ru-RU"/>
        </w:rPr>
        <w:t xml:space="preserve"> class. Here's how it works:</w:t>
      </w:r>
    </w:p>
    <w:p w14:paraId="30F92F55" w14:textId="647B865C" w:rsidR="00201E70" w:rsidRDefault="00201E70" w:rsidP="00201E70">
      <w:pPr>
        <w:pStyle w:val="affff"/>
        <w:rPr>
          <w:lang w:eastAsia="ru-RU"/>
        </w:rPr>
      </w:pPr>
      <w:r>
        <w:rPr>
          <w:lang w:eastAsia="ru-RU"/>
        </w:rPr>
        <w:t xml:space="preserve">There are some constructors that initialize </w:t>
      </w:r>
      <w:proofErr w:type="spellStart"/>
      <w:r>
        <w:rPr>
          <w:lang w:eastAsia="ru-RU"/>
        </w:rPr>
        <w:t>MyString</w:t>
      </w:r>
      <w:proofErr w:type="spellEnd"/>
      <w:r>
        <w:rPr>
          <w:lang w:eastAsia="ru-RU"/>
        </w:rPr>
        <w:t xml:space="preserve"> objects using various input sources, such as char arrays, </w:t>
      </w:r>
      <w:proofErr w:type="gramStart"/>
      <w:r>
        <w:rPr>
          <w:lang w:eastAsia="ru-RU"/>
        </w:rPr>
        <w:t>std::</w:t>
      </w:r>
      <w:proofErr w:type="gramEnd"/>
      <w:r>
        <w:rPr>
          <w:lang w:eastAsia="ru-RU"/>
        </w:rPr>
        <w:t>strings, or initializer lists. These constructors allocate memory for the char array and copy the input data into it.</w:t>
      </w:r>
    </w:p>
    <w:p w14:paraId="629993C3" w14:textId="77777777" w:rsidR="00201E70" w:rsidRDefault="00201E70" w:rsidP="00201E70">
      <w:pPr>
        <w:pStyle w:val="affff"/>
        <w:rPr>
          <w:lang w:eastAsia="ru-RU"/>
        </w:rPr>
      </w:pPr>
      <w:r>
        <w:rPr>
          <w:lang w:eastAsia="ru-RU"/>
        </w:rPr>
        <w:t>The concatenation, assignment, insertion, erasure, appending, and replacement operations involve managing the dynamic memory allocated for the internal char array. These operations ensure that the char array is resized and updated accordingly to maintain the string data.</w:t>
      </w:r>
    </w:p>
    <w:p w14:paraId="38C68F69" w14:textId="77777777" w:rsidR="00201E70" w:rsidRDefault="00201E70" w:rsidP="00201E70">
      <w:pPr>
        <w:pStyle w:val="affff"/>
        <w:rPr>
          <w:lang w:eastAsia="ru-RU"/>
        </w:rPr>
      </w:pPr>
      <w:r>
        <w:rPr>
          <w:lang w:eastAsia="ru-RU"/>
        </w:rPr>
        <w:t xml:space="preserve">Accessor functions like </w:t>
      </w:r>
      <w:proofErr w:type="spellStart"/>
      <w:r>
        <w:rPr>
          <w:lang w:eastAsia="ru-RU"/>
        </w:rPr>
        <w:t>c_str</w:t>
      </w:r>
      <w:proofErr w:type="spellEnd"/>
      <w:r>
        <w:rPr>
          <w:lang w:eastAsia="ru-RU"/>
        </w:rPr>
        <w:t>(), data(), size(), length(), capacity(), and empty() provide controlled access to the internal char array and relevant information about the string.</w:t>
      </w:r>
    </w:p>
    <w:p w14:paraId="34787461" w14:textId="77777777" w:rsidR="00201E70" w:rsidRDefault="00201E70" w:rsidP="00201E70">
      <w:pPr>
        <w:pStyle w:val="affff"/>
        <w:rPr>
          <w:lang w:eastAsia="ru-RU"/>
        </w:rPr>
      </w:pPr>
      <w:r>
        <w:rPr>
          <w:lang w:eastAsia="ru-RU"/>
        </w:rPr>
        <w:t xml:space="preserve">Memory management functions like clear() and </w:t>
      </w:r>
      <w:proofErr w:type="spellStart"/>
      <w:r>
        <w:rPr>
          <w:lang w:eastAsia="ru-RU"/>
        </w:rPr>
        <w:t>shrink_to_fit</w:t>
      </w:r>
      <w:proofErr w:type="spellEnd"/>
      <w:r>
        <w:rPr>
          <w:lang w:eastAsia="ru-RU"/>
        </w:rPr>
        <w:t>() ensure that the allocated memory is correctly deallocated when no longer needed or resized as necessary to optimize memory usage.</w:t>
      </w:r>
    </w:p>
    <w:p w14:paraId="0C1580C9" w14:textId="71DE71C7" w:rsidR="00201E70" w:rsidRDefault="00201E70" w:rsidP="00201E70">
      <w:pPr>
        <w:pStyle w:val="affff"/>
        <w:rPr>
          <w:lang w:eastAsia="ru-RU"/>
        </w:rPr>
      </w:pPr>
      <w:r>
        <w:rPr>
          <w:lang w:eastAsia="ru-RU"/>
        </w:rPr>
        <w:lastRenderedPageBreak/>
        <w:t xml:space="preserve">Various operators, such as operator+, operator+=, operator=, operator[], and comparison operators, allow to work with </w:t>
      </w:r>
      <w:proofErr w:type="spellStart"/>
      <w:r>
        <w:rPr>
          <w:lang w:eastAsia="ru-RU"/>
        </w:rPr>
        <w:t>MyString</w:t>
      </w:r>
      <w:proofErr w:type="spellEnd"/>
      <w:r>
        <w:rPr>
          <w:lang w:eastAsia="ru-RU"/>
        </w:rPr>
        <w:t xml:space="preserve"> objects just like regular strings while maintaining control over the underlying char array.</w:t>
      </w:r>
    </w:p>
    <w:p w14:paraId="081E173E" w14:textId="7DBFD0E1" w:rsidR="00201E70" w:rsidRDefault="00201E70" w:rsidP="00201E70">
      <w:pPr>
        <w:pStyle w:val="affff"/>
        <w:rPr>
          <w:lang w:eastAsia="ru-RU"/>
        </w:rPr>
      </w:pPr>
      <w:r>
        <w:rPr>
          <w:lang w:eastAsia="ru-RU"/>
        </w:rPr>
        <w:t xml:space="preserve">Overall, this wrapping approach allows to use C-style character arrays as the foundation for </w:t>
      </w:r>
      <w:proofErr w:type="spellStart"/>
      <w:r>
        <w:rPr>
          <w:lang w:eastAsia="ru-RU"/>
        </w:rPr>
        <w:t>MyString</w:t>
      </w:r>
      <w:proofErr w:type="spellEnd"/>
      <w:r>
        <w:rPr>
          <w:lang w:eastAsia="ru-RU"/>
        </w:rPr>
        <w:t xml:space="preserve"> objects while adding functionality and memory management features to make working with strings safer and more convenient. It encapsulates the complexities of managing character arrays within a user-friendly interface.</w:t>
      </w:r>
    </w:p>
    <w:p w14:paraId="00088C65" w14:textId="77777777" w:rsidR="00201E70" w:rsidRPr="00201E70" w:rsidRDefault="00201E70" w:rsidP="00B96F5B">
      <w:pPr>
        <w:pStyle w:val="affff"/>
        <w:rPr>
          <w:lang w:eastAsia="ru-RU"/>
        </w:rPr>
      </w:pPr>
    </w:p>
    <w:p w14:paraId="29280ED0" w14:textId="77777777" w:rsidR="00817C63" w:rsidRPr="00817C63" w:rsidRDefault="00817C63" w:rsidP="00C93DCC">
      <w:pPr>
        <w:suppressAutoHyphens/>
        <w:rPr>
          <w:rFonts w:eastAsia="Times New Roman" w:cs="Times New Roman"/>
          <w:lang w:val="en-US"/>
        </w:rPr>
      </w:pPr>
    </w:p>
    <w:p w14:paraId="223A2481" w14:textId="58540920" w:rsidR="004C015C" w:rsidRDefault="004C015C" w:rsidP="00EE45D5">
      <w:pPr>
        <w:pStyle w:val="a6"/>
        <w:numPr>
          <w:ilvl w:val="0"/>
          <w:numId w:val="0"/>
        </w:numPr>
        <w:ind w:left="851"/>
        <w:jc w:val="center"/>
        <w:rPr>
          <w:lang w:val="en-US"/>
        </w:rPr>
      </w:pPr>
    </w:p>
    <w:p w14:paraId="2AEEEC0A" w14:textId="77777777" w:rsidR="004C015C" w:rsidRDefault="004C015C">
      <w:pPr>
        <w:spacing w:line="240" w:lineRule="auto"/>
        <w:ind w:firstLine="0"/>
        <w:rPr>
          <w:rFonts w:eastAsia="Times New Roman" w:cs="Times New Roman"/>
          <w:b/>
          <w:lang w:val="en-US"/>
        </w:rPr>
      </w:pPr>
      <w:r>
        <w:rPr>
          <w:lang w:val="en-US"/>
        </w:rPr>
        <w:br w:type="page"/>
      </w:r>
    </w:p>
    <w:p w14:paraId="36C86249" w14:textId="5EA9D600" w:rsidR="00462335" w:rsidRDefault="00462335" w:rsidP="00462335">
      <w:pPr>
        <w:pStyle w:val="afb"/>
        <w:rPr>
          <w:lang w:val="en-US"/>
        </w:rPr>
      </w:pPr>
      <w:r w:rsidRPr="00094BA2">
        <w:rPr>
          <w:lang w:val="en-US"/>
        </w:rPr>
        <w:lastRenderedPageBreak/>
        <w:t>2</w:t>
      </w:r>
      <w:r>
        <w:rPr>
          <w:lang w:val="en-US"/>
        </w:rPr>
        <w:t xml:space="preserve">   MAIN BODY</w:t>
      </w:r>
    </w:p>
    <w:p w14:paraId="04AF7442" w14:textId="012522D7" w:rsidR="009A7BD3" w:rsidRPr="009A7BD3" w:rsidRDefault="009A7BD3" w:rsidP="009A7BD3">
      <w:pPr>
        <w:pStyle w:val="afb"/>
        <w:rPr>
          <w:lang w:val="en-US"/>
        </w:rPr>
      </w:pPr>
      <w:r w:rsidRPr="00094BA2">
        <w:rPr>
          <w:lang w:val="en-US"/>
        </w:rPr>
        <w:t>2.1</w:t>
      </w:r>
      <w:r>
        <w:rPr>
          <w:lang w:val="en-US"/>
        </w:rPr>
        <w:t xml:space="preserve">   STARTING</w:t>
      </w:r>
    </w:p>
    <w:p w14:paraId="6E986EEF" w14:textId="77777777" w:rsidR="009A7BD3" w:rsidRDefault="009A7BD3" w:rsidP="009A7BD3">
      <w:pPr>
        <w:rPr>
          <w:lang w:val="en-US"/>
        </w:rPr>
      </w:pPr>
    </w:p>
    <w:p w14:paraId="65428C6B" w14:textId="77777777" w:rsidR="009A7BD3" w:rsidRDefault="009A7BD3" w:rsidP="009A7BD3">
      <w:pPr>
        <w:rPr>
          <w:lang w:val="en-US"/>
        </w:rPr>
      </w:pPr>
      <w:r w:rsidRPr="00094BA2">
        <w:rPr>
          <w:lang w:val="en-US"/>
        </w:rPr>
        <w:t xml:space="preserve">A class is a blueprint or a template for creating objects in object-oriented programming (OOP). It defines a set of attributes (data members) and methods (functions) that characterize an object's behavior. Classes serve </w:t>
      </w:r>
      <w:proofErr w:type="gramStart"/>
      <w:r w:rsidRPr="00094BA2">
        <w:rPr>
          <w:lang w:val="en-US"/>
        </w:rPr>
        <w:t>as a way to</w:t>
      </w:r>
      <w:proofErr w:type="gramEnd"/>
      <w:r w:rsidRPr="00094BA2">
        <w:rPr>
          <w:lang w:val="en-US"/>
        </w:rPr>
        <w:t xml:space="preserve"> encapsulate data and functionality into a single unit, promoting modularity, code reusability, and organization in software development.</w:t>
      </w:r>
    </w:p>
    <w:p w14:paraId="013AACE0" w14:textId="33E80B57" w:rsidR="009A7BD3" w:rsidRPr="00CE320D" w:rsidRDefault="00CE320D" w:rsidP="009A7BD3">
      <w:pPr>
        <w:rPr>
          <w:lang w:val="en-US"/>
        </w:rPr>
      </w:pPr>
      <w:r w:rsidRPr="00CE320D">
        <w:rPr>
          <w:lang w:val="en-US"/>
        </w:rPr>
        <w:t xml:space="preserve">The </w:t>
      </w:r>
      <w:proofErr w:type="spellStart"/>
      <w:r w:rsidRPr="00CE320D">
        <w:rPr>
          <w:lang w:val="en-US"/>
        </w:rPr>
        <w:t>MyString</w:t>
      </w:r>
      <w:proofErr w:type="spellEnd"/>
      <w:r w:rsidRPr="00CE320D">
        <w:rPr>
          <w:lang w:val="en-US"/>
        </w:rPr>
        <w:t xml:space="preserve"> class is a custom implementation of a string (character array) in the C++ programming language. This class provides the management of variable-length strings and offers various operations for working with them.</w:t>
      </w:r>
    </w:p>
    <w:p w14:paraId="64261BBE" w14:textId="594EE3DF" w:rsidR="00CE320D" w:rsidRDefault="00CE320D" w:rsidP="009A7BD3">
      <w:pPr>
        <w:rPr>
          <w:lang w:val="en-US"/>
        </w:rPr>
      </w:pPr>
      <w:r>
        <w:rPr>
          <w:lang w:val="en-US"/>
        </w:rPr>
        <w:t>P</w:t>
      </w:r>
      <w:r w:rsidRPr="00CE320D">
        <w:rPr>
          <w:lang w:val="en-US"/>
        </w:rPr>
        <w:t xml:space="preserve">rivate pointer </w:t>
      </w:r>
      <w:r>
        <w:rPr>
          <w:lang w:val="en-US"/>
        </w:rPr>
        <w:t xml:space="preserve">str_ </w:t>
      </w:r>
      <w:r w:rsidRPr="00CE320D">
        <w:rPr>
          <w:lang w:val="en-US"/>
        </w:rPr>
        <w:t xml:space="preserve">to a character array is the actual storage for the characters in the string. Initially set to </w:t>
      </w:r>
      <w:proofErr w:type="spellStart"/>
      <w:r w:rsidRPr="00CE320D">
        <w:rPr>
          <w:lang w:val="en-US"/>
        </w:rPr>
        <w:t>nullptr</w:t>
      </w:r>
      <w:proofErr w:type="spellEnd"/>
      <w:r w:rsidRPr="00CE320D">
        <w:rPr>
          <w:lang w:val="en-US"/>
        </w:rPr>
        <w:t>, indicating that the string contains no data. During the creation and manipulation of the string, this pointer allocates and deallocates memory based on the current length of the string.</w:t>
      </w:r>
    </w:p>
    <w:p w14:paraId="131CC60D" w14:textId="2DE653BA" w:rsidR="00CE320D" w:rsidRDefault="00CE320D" w:rsidP="009A7BD3">
      <w:pPr>
        <w:rPr>
          <w:lang w:val="en-US"/>
        </w:rPr>
      </w:pPr>
      <w:r w:rsidRPr="00CE320D">
        <w:rPr>
          <w:lang w:val="en-US"/>
        </w:rPr>
        <w:t>The private field size_ holds the number of characters (length) of the string. It keeps track of the current length of the string and is updated when operations such as insertion, deletion, and character replacement are performed. The length of the string does not include the null-terminating character.</w:t>
      </w:r>
    </w:p>
    <w:p w14:paraId="70FC69D0" w14:textId="03D00A5C" w:rsidR="00CE320D" w:rsidRDefault="00CE320D" w:rsidP="009A7BD3">
      <w:pPr>
        <w:rPr>
          <w:lang w:val="en-US"/>
        </w:rPr>
      </w:pPr>
      <w:r w:rsidRPr="00CE320D">
        <w:rPr>
          <w:lang w:val="en-US"/>
        </w:rPr>
        <w:t>This private field capacity_ determines the current capacity (allocated memory) of the string. It indicates the number of characters that the current allocated memory for the string can hold. When necessary, the capacity is increased to meet the memory needs of the string during expansion operations.</w:t>
      </w:r>
    </w:p>
    <w:p w14:paraId="5121E5B3" w14:textId="77777777" w:rsidR="00CE320D" w:rsidRPr="00CE320D" w:rsidRDefault="00CE320D" w:rsidP="009A7BD3">
      <w:pPr>
        <w:rPr>
          <w:lang w:val="en-US"/>
        </w:rPr>
      </w:pPr>
    </w:p>
    <w:p w14:paraId="6885520D" w14:textId="77777777" w:rsidR="00CE320D" w:rsidRDefault="00CE320D" w:rsidP="00462335">
      <w:pPr>
        <w:pStyle w:val="afb"/>
        <w:rPr>
          <w:lang w:val="en-US"/>
        </w:rPr>
      </w:pPr>
    </w:p>
    <w:p w14:paraId="507487CA" w14:textId="77777777" w:rsidR="00CE320D" w:rsidRDefault="00CE320D">
      <w:pPr>
        <w:spacing w:line="240" w:lineRule="auto"/>
        <w:ind w:firstLine="0"/>
        <w:rPr>
          <w:rFonts w:eastAsia="Times New Roman" w:cs="Times New Roman"/>
          <w:b/>
          <w:bCs/>
          <w:caps/>
          <w:kern w:val="32"/>
          <w:szCs w:val="32"/>
          <w:lang w:val="en-US"/>
        </w:rPr>
      </w:pPr>
      <w:r>
        <w:rPr>
          <w:lang w:val="en-US"/>
        </w:rPr>
        <w:br w:type="page"/>
      </w:r>
    </w:p>
    <w:p w14:paraId="16654DEE" w14:textId="48223C8A" w:rsidR="00462335" w:rsidRPr="000726B1" w:rsidRDefault="00462335" w:rsidP="00462335">
      <w:pPr>
        <w:pStyle w:val="afb"/>
        <w:rPr>
          <w:lang w:val="en-US"/>
        </w:rPr>
      </w:pPr>
      <w:r w:rsidRPr="00094BA2">
        <w:rPr>
          <w:lang w:val="en-US"/>
        </w:rPr>
        <w:lastRenderedPageBreak/>
        <w:t>2.</w:t>
      </w:r>
      <w:r w:rsidR="009A7BD3" w:rsidRPr="009A7BD3">
        <w:rPr>
          <w:lang w:val="en-US"/>
        </w:rPr>
        <w:t>2</w:t>
      </w:r>
      <w:r>
        <w:rPr>
          <w:lang w:val="en-US"/>
        </w:rPr>
        <w:t xml:space="preserve">   CONSTRUCTIONS</w:t>
      </w:r>
      <w:r w:rsidR="000726B1" w:rsidRPr="00D46471">
        <w:rPr>
          <w:lang w:val="en-US"/>
        </w:rPr>
        <w:t xml:space="preserve"> </w:t>
      </w:r>
      <w:r w:rsidR="000726B1">
        <w:rPr>
          <w:lang w:val="en-US"/>
        </w:rPr>
        <w:t>AND DESTRUCTOR</w:t>
      </w:r>
    </w:p>
    <w:p w14:paraId="476B51EB" w14:textId="77777777" w:rsidR="00462335" w:rsidRPr="00094BA2" w:rsidRDefault="00462335" w:rsidP="00462335">
      <w:pPr>
        <w:rPr>
          <w:lang w:val="en-US"/>
        </w:rPr>
      </w:pPr>
    </w:p>
    <w:p w14:paraId="64F2DFE1" w14:textId="3294F336" w:rsidR="00094BA2" w:rsidRDefault="00094BA2" w:rsidP="00094BA2">
      <w:pPr>
        <w:rPr>
          <w:lang w:val="en-US"/>
        </w:rPr>
      </w:pPr>
      <w:r w:rsidRPr="00094BA2">
        <w:rPr>
          <w:lang w:val="en-US"/>
        </w:rPr>
        <w:t>Constructors are special member functions in a class that are responsible for initializing objects of that class. They are called automatically when an object is created and allocate memory, set initial values, and perform any necessary setup. Constructors enable the creation of objects with proper initial states and help ensure that objects are ready to be used when they are instantiated.</w:t>
      </w:r>
    </w:p>
    <w:p w14:paraId="0B99E0E5" w14:textId="3CB303EA" w:rsidR="00094BA2" w:rsidRDefault="00094BA2" w:rsidP="00094BA2">
      <w:pPr>
        <w:rPr>
          <w:lang w:val="en-US"/>
        </w:rPr>
      </w:pPr>
      <w:r w:rsidRPr="00094BA2">
        <w:rPr>
          <w:lang w:val="en-US"/>
        </w:rPr>
        <w:t>Here are the constructors that were implemented:</w:t>
      </w:r>
    </w:p>
    <w:p w14:paraId="724365FC" w14:textId="3A545724" w:rsidR="00094BA2" w:rsidRPr="00094BA2" w:rsidRDefault="00094BA2" w:rsidP="00094BA2">
      <w:pPr>
        <w:pStyle w:val="af"/>
      </w:pPr>
      <w:r w:rsidRPr="00094BA2">
        <w:t xml:space="preserve">  </w:t>
      </w:r>
      <w:r w:rsidRPr="00D46471">
        <w:t xml:space="preserve">  </w:t>
      </w:r>
      <w:bookmarkStart w:id="0" w:name="_Hlk147064587"/>
      <w:proofErr w:type="spellStart"/>
      <w:r w:rsidRPr="00094BA2">
        <w:t>MyString</w:t>
      </w:r>
      <w:proofErr w:type="spellEnd"/>
      <w:r w:rsidRPr="00094BA2">
        <w:t>();</w:t>
      </w:r>
      <w:bookmarkEnd w:id="0"/>
    </w:p>
    <w:p w14:paraId="1EAC5CED" w14:textId="77777777" w:rsidR="00094BA2" w:rsidRPr="00094BA2" w:rsidRDefault="00094BA2" w:rsidP="00094BA2">
      <w:pPr>
        <w:pStyle w:val="af"/>
      </w:pPr>
      <w:r w:rsidRPr="00094BA2">
        <w:rPr>
          <w:color w:val="BEC0C2"/>
        </w:rPr>
        <w:t xml:space="preserve">    </w:t>
      </w:r>
      <w:proofErr w:type="spellStart"/>
      <w:r w:rsidRPr="00094BA2">
        <w:t>MyString</w:t>
      </w:r>
      <w:proofErr w:type="spellEnd"/>
      <w:r w:rsidRPr="00094BA2">
        <w:t>(</w:t>
      </w:r>
      <w:r w:rsidRPr="00094BA2">
        <w:rPr>
          <w:i/>
          <w:iCs/>
          <w:color w:val="45C6D6"/>
        </w:rPr>
        <w:t>const</w:t>
      </w:r>
      <w:r w:rsidRPr="00094BA2">
        <w:rPr>
          <w:color w:val="BEC0C2"/>
        </w:rPr>
        <w:t xml:space="preserve"> </w:t>
      </w:r>
      <w:r w:rsidRPr="00094BA2">
        <w:rPr>
          <w:color w:val="D69AA7"/>
        </w:rPr>
        <w:t>char</w:t>
      </w:r>
      <w:r w:rsidRPr="00094BA2">
        <w:t>*</w:t>
      </w:r>
      <w:r w:rsidRPr="00094BA2">
        <w:rPr>
          <w:color w:val="BEC0C2"/>
        </w:rPr>
        <w:t xml:space="preserve"> </w:t>
      </w:r>
      <w:proofErr w:type="spellStart"/>
      <w:r w:rsidRPr="00094BA2">
        <w:rPr>
          <w:color w:val="D6BB9A"/>
        </w:rPr>
        <w:t>arr</w:t>
      </w:r>
      <w:proofErr w:type="spellEnd"/>
      <w:r w:rsidRPr="00094BA2">
        <w:t>);</w:t>
      </w:r>
    </w:p>
    <w:p w14:paraId="5575A49F" w14:textId="77777777" w:rsidR="00094BA2" w:rsidRPr="00094BA2" w:rsidRDefault="00094BA2" w:rsidP="00094BA2">
      <w:pPr>
        <w:pStyle w:val="af"/>
      </w:pPr>
      <w:r w:rsidRPr="00094BA2">
        <w:rPr>
          <w:color w:val="BEC0C2"/>
        </w:rPr>
        <w:t xml:space="preserve">    </w:t>
      </w:r>
      <w:proofErr w:type="spellStart"/>
      <w:r w:rsidRPr="00094BA2">
        <w:t>MyString</w:t>
      </w:r>
      <w:proofErr w:type="spellEnd"/>
      <w:r w:rsidRPr="00094BA2">
        <w:t>(</w:t>
      </w:r>
      <w:proofErr w:type="gramStart"/>
      <w:r w:rsidRPr="00094BA2">
        <w:rPr>
          <w:color w:val="FF8080"/>
        </w:rPr>
        <w:t>std</w:t>
      </w:r>
      <w:r w:rsidRPr="00094BA2">
        <w:t>::</w:t>
      </w:r>
      <w:proofErr w:type="spellStart"/>
      <w:proofErr w:type="gramEnd"/>
      <w:r w:rsidRPr="00094BA2">
        <w:rPr>
          <w:color w:val="FF8080"/>
        </w:rPr>
        <w:t>initializer_list</w:t>
      </w:r>
      <w:proofErr w:type="spellEnd"/>
      <w:r w:rsidRPr="00094BA2">
        <w:t>&lt;</w:t>
      </w:r>
      <w:r w:rsidRPr="00094BA2">
        <w:rPr>
          <w:color w:val="D69AA7"/>
        </w:rPr>
        <w:t>char</w:t>
      </w:r>
      <w:r w:rsidRPr="00094BA2">
        <w:t>&gt;</w:t>
      </w:r>
      <w:r w:rsidRPr="00094BA2">
        <w:rPr>
          <w:color w:val="BEC0C2"/>
        </w:rPr>
        <w:t xml:space="preserve"> </w:t>
      </w:r>
      <w:r w:rsidRPr="00094BA2">
        <w:rPr>
          <w:color w:val="D6BB9A"/>
        </w:rPr>
        <w:t>il</w:t>
      </w:r>
      <w:r w:rsidRPr="00094BA2">
        <w:t>);</w:t>
      </w:r>
    </w:p>
    <w:p w14:paraId="1D394E44" w14:textId="77777777" w:rsidR="00094BA2" w:rsidRPr="00094BA2" w:rsidRDefault="00094BA2" w:rsidP="00094BA2">
      <w:pPr>
        <w:pStyle w:val="af"/>
      </w:pPr>
      <w:r w:rsidRPr="00094BA2">
        <w:rPr>
          <w:color w:val="BEC0C2"/>
        </w:rPr>
        <w:t xml:space="preserve">    </w:t>
      </w:r>
      <w:proofErr w:type="spellStart"/>
      <w:r w:rsidRPr="00094BA2">
        <w:t>MyString</w:t>
      </w:r>
      <w:proofErr w:type="spellEnd"/>
      <w:r w:rsidRPr="00094BA2">
        <w:t>(</w:t>
      </w:r>
      <w:r w:rsidRPr="00094BA2">
        <w:rPr>
          <w:i/>
          <w:iCs/>
          <w:color w:val="45C6D6"/>
        </w:rPr>
        <w:t>const</w:t>
      </w:r>
      <w:r w:rsidRPr="00094BA2">
        <w:rPr>
          <w:color w:val="BEC0C2"/>
        </w:rPr>
        <w:t xml:space="preserve"> </w:t>
      </w:r>
      <w:proofErr w:type="gramStart"/>
      <w:r w:rsidRPr="00094BA2">
        <w:rPr>
          <w:color w:val="FF8080"/>
        </w:rPr>
        <w:t>std</w:t>
      </w:r>
      <w:r w:rsidRPr="00094BA2">
        <w:t>::</w:t>
      </w:r>
      <w:proofErr w:type="gramEnd"/>
      <w:r w:rsidRPr="00094BA2">
        <w:rPr>
          <w:color w:val="FF8080"/>
        </w:rPr>
        <w:t>string</w:t>
      </w:r>
      <w:r w:rsidRPr="00094BA2">
        <w:t>&amp;</w:t>
      </w:r>
      <w:r w:rsidRPr="00094BA2">
        <w:rPr>
          <w:color w:val="BEC0C2"/>
        </w:rPr>
        <w:t xml:space="preserve"> </w:t>
      </w:r>
      <w:proofErr w:type="spellStart"/>
      <w:r w:rsidRPr="00094BA2">
        <w:rPr>
          <w:color w:val="D6BB9A"/>
        </w:rPr>
        <w:t>arr</w:t>
      </w:r>
      <w:proofErr w:type="spellEnd"/>
      <w:r w:rsidRPr="00094BA2">
        <w:t>);</w:t>
      </w:r>
    </w:p>
    <w:p w14:paraId="3A7C4CC3" w14:textId="77777777" w:rsidR="00094BA2" w:rsidRPr="00094BA2" w:rsidRDefault="00094BA2" w:rsidP="00094BA2">
      <w:pPr>
        <w:pStyle w:val="af"/>
      </w:pPr>
      <w:r w:rsidRPr="00094BA2">
        <w:rPr>
          <w:color w:val="BEC0C2"/>
        </w:rPr>
        <w:t xml:space="preserve">    </w:t>
      </w:r>
      <w:proofErr w:type="spellStart"/>
      <w:r w:rsidRPr="00094BA2">
        <w:t>MyString</w:t>
      </w:r>
      <w:proofErr w:type="spellEnd"/>
      <w:r w:rsidRPr="00094BA2">
        <w:t>(</w:t>
      </w:r>
      <w:r w:rsidRPr="00094BA2">
        <w:rPr>
          <w:i/>
          <w:iCs/>
          <w:color w:val="45C6D6"/>
        </w:rPr>
        <w:t>const</w:t>
      </w:r>
      <w:r w:rsidRPr="00094BA2">
        <w:rPr>
          <w:color w:val="BEC0C2"/>
        </w:rPr>
        <w:t xml:space="preserve"> </w:t>
      </w:r>
      <w:r w:rsidRPr="00094BA2">
        <w:rPr>
          <w:color w:val="D69AA7"/>
        </w:rPr>
        <w:t>char</w:t>
      </w:r>
      <w:r w:rsidRPr="00094BA2">
        <w:t>*</w:t>
      </w:r>
      <w:r w:rsidRPr="00094BA2">
        <w:rPr>
          <w:color w:val="BEC0C2"/>
        </w:rPr>
        <w:t xml:space="preserve"> </w:t>
      </w:r>
      <w:proofErr w:type="spellStart"/>
      <w:r w:rsidRPr="00094BA2">
        <w:rPr>
          <w:color w:val="D6BB9A"/>
        </w:rPr>
        <w:t>arr</w:t>
      </w:r>
      <w:proofErr w:type="spellEnd"/>
      <w:r w:rsidRPr="00094BA2">
        <w:t>,</w:t>
      </w:r>
      <w:r w:rsidRPr="00094BA2">
        <w:rPr>
          <w:color w:val="BEC0C2"/>
        </w:rPr>
        <w:t xml:space="preserve"> </w:t>
      </w:r>
      <w:proofErr w:type="spellStart"/>
      <w:r w:rsidRPr="00094BA2">
        <w:rPr>
          <w:color w:val="FF8080"/>
        </w:rPr>
        <w:t>size_t</w:t>
      </w:r>
      <w:proofErr w:type="spellEnd"/>
      <w:r w:rsidRPr="00094BA2">
        <w:rPr>
          <w:color w:val="BEC0C2"/>
        </w:rPr>
        <w:t xml:space="preserve"> </w:t>
      </w:r>
      <w:r w:rsidRPr="00094BA2">
        <w:rPr>
          <w:color w:val="D6BB9A"/>
        </w:rPr>
        <w:t>count</w:t>
      </w:r>
      <w:r w:rsidRPr="00094BA2">
        <w:t>);</w:t>
      </w:r>
    </w:p>
    <w:p w14:paraId="4D99A84F" w14:textId="77777777" w:rsidR="00094BA2" w:rsidRPr="00094BA2" w:rsidRDefault="00094BA2" w:rsidP="00094BA2">
      <w:pPr>
        <w:pStyle w:val="af"/>
      </w:pPr>
      <w:r w:rsidRPr="00094BA2">
        <w:rPr>
          <w:color w:val="BEC0C2"/>
        </w:rPr>
        <w:t xml:space="preserve">    </w:t>
      </w:r>
      <w:proofErr w:type="spellStart"/>
      <w:r w:rsidRPr="00094BA2">
        <w:t>MyString</w:t>
      </w:r>
      <w:proofErr w:type="spellEnd"/>
      <w:r w:rsidRPr="00094BA2">
        <w:t>(</w:t>
      </w:r>
      <w:proofErr w:type="spellStart"/>
      <w:r w:rsidRPr="00094BA2">
        <w:rPr>
          <w:color w:val="FF8080"/>
        </w:rPr>
        <w:t>size_t</w:t>
      </w:r>
      <w:proofErr w:type="spellEnd"/>
      <w:r w:rsidRPr="00094BA2">
        <w:rPr>
          <w:color w:val="BEC0C2"/>
        </w:rPr>
        <w:t xml:space="preserve"> </w:t>
      </w:r>
      <w:r w:rsidRPr="00094BA2">
        <w:rPr>
          <w:color w:val="D6BB9A"/>
        </w:rPr>
        <w:t>count</w:t>
      </w:r>
      <w:r w:rsidRPr="00094BA2">
        <w:t>,</w:t>
      </w:r>
      <w:r w:rsidRPr="00094BA2">
        <w:rPr>
          <w:color w:val="BEC0C2"/>
        </w:rPr>
        <w:t xml:space="preserve"> </w:t>
      </w:r>
      <w:r w:rsidRPr="00094BA2">
        <w:rPr>
          <w:color w:val="D69AA7"/>
        </w:rPr>
        <w:t>char</w:t>
      </w:r>
      <w:r w:rsidRPr="00094BA2">
        <w:rPr>
          <w:color w:val="BEC0C2"/>
        </w:rPr>
        <w:t xml:space="preserve"> </w:t>
      </w:r>
      <w:proofErr w:type="spellStart"/>
      <w:r w:rsidRPr="00094BA2">
        <w:rPr>
          <w:color w:val="D6BB9A"/>
        </w:rPr>
        <w:t>ch</w:t>
      </w:r>
      <w:proofErr w:type="spellEnd"/>
      <w:r w:rsidRPr="00094BA2">
        <w:t>);</w:t>
      </w:r>
    </w:p>
    <w:p w14:paraId="2410764B" w14:textId="1ADAC5E1" w:rsidR="00094BA2" w:rsidRDefault="00094BA2" w:rsidP="00094BA2">
      <w:pPr>
        <w:pStyle w:val="af"/>
        <w:rPr>
          <w:szCs w:val="24"/>
        </w:rPr>
      </w:pPr>
      <w:r w:rsidRPr="00094BA2">
        <w:rPr>
          <w:color w:val="BEC0C2"/>
          <w:szCs w:val="24"/>
        </w:rPr>
        <w:t xml:space="preserve">    </w:t>
      </w:r>
      <w:proofErr w:type="spellStart"/>
      <w:r w:rsidRPr="00094BA2">
        <w:rPr>
          <w:szCs w:val="24"/>
        </w:rPr>
        <w:t>MyString</w:t>
      </w:r>
      <w:proofErr w:type="spellEnd"/>
      <w:r w:rsidRPr="00094BA2">
        <w:rPr>
          <w:szCs w:val="24"/>
        </w:rPr>
        <w:t>(</w:t>
      </w:r>
      <w:r w:rsidRPr="00094BA2">
        <w:rPr>
          <w:i/>
          <w:iCs/>
          <w:color w:val="45C6D6"/>
          <w:szCs w:val="24"/>
        </w:rPr>
        <w:t>const</w:t>
      </w:r>
      <w:r w:rsidRPr="00094BA2">
        <w:rPr>
          <w:color w:val="BEC0C2"/>
          <w:szCs w:val="24"/>
        </w:rPr>
        <w:t xml:space="preserve"> </w:t>
      </w:r>
      <w:proofErr w:type="spellStart"/>
      <w:r w:rsidRPr="00094BA2">
        <w:rPr>
          <w:color w:val="FF8080"/>
          <w:szCs w:val="24"/>
        </w:rPr>
        <w:t>MyString</w:t>
      </w:r>
      <w:proofErr w:type="spellEnd"/>
      <w:r w:rsidRPr="00094BA2">
        <w:rPr>
          <w:szCs w:val="24"/>
        </w:rPr>
        <w:t>&amp;</w:t>
      </w:r>
      <w:r w:rsidRPr="00094BA2">
        <w:rPr>
          <w:color w:val="BEC0C2"/>
          <w:szCs w:val="24"/>
        </w:rPr>
        <w:t xml:space="preserve"> </w:t>
      </w:r>
      <w:proofErr w:type="spellStart"/>
      <w:r w:rsidRPr="00094BA2">
        <w:rPr>
          <w:color w:val="D6BB9A"/>
          <w:szCs w:val="24"/>
        </w:rPr>
        <w:t>arr</w:t>
      </w:r>
      <w:proofErr w:type="spellEnd"/>
      <w:r w:rsidRPr="00094BA2">
        <w:rPr>
          <w:szCs w:val="24"/>
        </w:rPr>
        <w:t>);</w:t>
      </w:r>
    </w:p>
    <w:p w14:paraId="0241145C" w14:textId="77777777" w:rsidR="00094BA2" w:rsidRPr="00094BA2" w:rsidRDefault="00094BA2" w:rsidP="00094BA2">
      <w:pPr>
        <w:rPr>
          <w:lang w:val="en-US"/>
        </w:rPr>
      </w:pPr>
    </w:p>
    <w:p w14:paraId="16CEA828" w14:textId="1CA646C1" w:rsidR="00094BA2" w:rsidRPr="00094BA2" w:rsidRDefault="00094BA2" w:rsidP="00094BA2">
      <w:pPr>
        <w:rPr>
          <w:b/>
          <w:bCs/>
          <w:lang w:val="en-US"/>
        </w:rPr>
      </w:pPr>
      <w:r w:rsidRPr="00094BA2">
        <w:rPr>
          <w:b/>
          <w:bCs/>
          <w:lang w:val="en-US"/>
        </w:rPr>
        <w:t>Default Constructor</w:t>
      </w:r>
    </w:p>
    <w:p w14:paraId="0C98AD5B" w14:textId="5E626906" w:rsidR="00094BA2" w:rsidRDefault="00094BA2" w:rsidP="00094BA2">
      <w:pPr>
        <w:rPr>
          <w:lang w:val="en-US"/>
        </w:rPr>
      </w:pPr>
      <w:r w:rsidRPr="00094BA2">
        <w:rPr>
          <w:lang w:val="en-US"/>
        </w:rPr>
        <w:t xml:space="preserve">The default constructor initializes an empty </w:t>
      </w:r>
      <w:proofErr w:type="spellStart"/>
      <w:r w:rsidRPr="00094BA2">
        <w:rPr>
          <w:lang w:val="en-US"/>
        </w:rPr>
        <w:t>MyString</w:t>
      </w:r>
      <w:proofErr w:type="spellEnd"/>
      <w:r w:rsidRPr="00094BA2">
        <w:rPr>
          <w:lang w:val="en-US"/>
        </w:rPr>
        <w:t xml:space="preserve"> object. It sets the size and capacity to 0 and allocates no memory for the string.</w:t>
      </w:r>
    </w:p>
    <w:p w14:paraId="5E11CDB8" w14:textId="77777777" w:rsidR="00094BA2" w:rsidRPr="00094BA2" w:rsidRDefault="00094BA2" w:rsidP="00094BA2">
      <w:pPr>
        <w:pStyle w:val="af"/>
      </w:pPr>
      <w:proofErr w:type="spellStart"/>
      <w:proofErr w:type="gramStart"/>
      <w:r w:rsidRPr="00094BA2">
        <w:rPr>
          <w:color w:val="FF8080"/>
        </w:rPr>
        <w:t>MyString</w:t>
      </w:r>
      <w:proofErr w:type="spellEnd"/>
      <w:r w:rsidRPr="00094BA2">
        <w:t>::</w:t>
      </w:r>
      <w:proofErr w:type="spellStart"/>
      <w:proofErr w:type="gramEnd"/>
      <w:r w:rsidRPr="00094BA2">
        <w:rPr>
          <w:b/>
          <w:bCs/>
        </w:rPr>
        <w:t>MyString</w:t>
      </w:r>
      <w:proofErr w:type="spellEnd"/>
      <w:r w:rsidRPr="00094BA2">
        <w:t>()</w:t>
      </w:r>
      <w:r w:rsidRPr="00094BA2">
        <w:rPr>
          <w:color w:val="BEC0C2"/>
        </w:rPr>
        <w:t xml:space="preserve"> </w:t>
      </w:r>
      <w:r w:rsidRPr="00094BA2">
        <w:rPr>
          <w:i/>
          <w:iCs/>
        </w:rPr>
        <w:t>//default</w:t>
      </w:r>
      <w:r w:rsidRPr="00094BA2">
        <w:rPr>
          <w:color w:val="BEC0C2"/>
        </w:rPr>
        <w:t xml:space="preserve"> </w:t>
      </w:r>
      <w:r w:rsidRPr="00094BA2">
        <w:rPr>
          <w:i/>
          <w:iCs/>
        </w:rPr>
        <w:t>constructor</w:t>
      </w:r>
    </w:p>
    <w:p w14:paraId="6C0DF50A" w14:textId="77777777" w:rsidR="00094BA2" w:rsidRPr="00094BA2" w:rsidRDefault="00094BA2" w:rsidP="00094BA2">
      <w:pPr>
        <w:pStyle w:val="af"/>
      </w:pPr>
      <w:r w:rsidRPr="00094BA2">
        <w:t>{</w:t>
      </w:r>
    </w:p>
    <w:p w14:paraId="6E7E81BB" w14:textId="77777777" w:rsidR="00094BA2" w:rsidRPr="00094BA2" w:rsidRDefault="00094BA2" w:rsidP="00094BA2">
      <w:pPr>
        <w:pStyle w:val="af"/>
      </w:pPr>
      <w:r w:rsidRPr="00094BA2">
        <w:rPr>
          <w:color w:val="BEC0C2"/>
        </w:rPr>
        <w:t xml:space="preserve">    </w:t>
      </w:r>
      <w:proofErr w:type="gramStart"/>
      <w:r w:rsidRPr="00094BA2">
        <w:rPr>
          <w:color w:val="FF8080"/>
        </w:rPr>
        <w:t>std</w:t>
      </w:r>
      <w:r w:rsidRPr="00094BA2">
        <w:t>::</w:t>
      </w:r>
      <w:proofErr w:type="spellStart"/>
      <w:proofErr w:type="gramEnd"/>
      <w:r w:rsidRPr="00094BA2">
        <w:rPr>
          <w:color w:val="9AA7D6"/>
        </w:rPr>
        <w:t>cout</w:t>
      </w:r>
      <w:proofErr w:type="spellEnd"/>
      <w:r w:rsidRPr="00094BA2">
        <w:rPr>
          <w:color w:val="BEC0C2"/>
        </w:rPr>
        <w:t xml:space="preserve"> </w:t>
      </w:r>
      <w:r w:rsidRPr="00094BA2">
        <w:rPr>
          <w:color w:val="D6BB9A"/>
        </w:rPr>
        <w:t>&lt;&lt;</w:t>
      </w:r>
      <w:r w:rsidRPr="00094BA2">
        <w:rPr>
          <w:color w:val="BEC0C2"/>
        </w:rPr>
        <w:t xml:space="preserve"> </w:t>
      </w:r>
      <w:r w:rsidRPr="00094BA2">
        <w:rPr>
          <w:i/>
          <w:iCs/>
          <w:color w:val="45C6D6"/>
        </w:rPr>
        <w:t>__PRETTY_FUNCTION__</w:t>
      </w:r>
      <w:r w:rsidRPr="00094BA2">
        <w:rPr>
          <w:color w:val="BEC0C2"/>
        </w:rPr>
        <w:t xml:space="preserve"> </w:t>
      </w:r>
      <w:r w:rsidRPr="00094BA2">
        <w:rPr>
          <w:color w:val="D6BB9A"/>
        </w:rPr>
        <w:t>&lt;&lt;</w:t>
      </w:r>
      <w:r w:rsidRPr="00094BA2">
        <w:rPr>
          <w:color w:val="BEC0C2"/>
        </w:rPr>
        <w:t xml:space="preserve"> </w:t>
      </w:r>
      <w:r w:rsidRPr="00094BA2">
        <w:rPr>
          <w:color w:val="FF8080"/>
        </w:rPr>
        <w:t>std</w:t>
      </w:r>
      <w:r w:rsidRPr="00094BA2">
        <w:t>::</w:t>
      </w:r>
      <w:proofErr w:type="spellStart"/>
      <w:r w:rsidRPr="00094BA2">
        <w:t>endl</w:t>
      </w:r>
      <w:proofErr w:type="spellEnd"/>
      <w:r w:rsidRPr="00094BA2">
        <w:t>;</w:t>
      </w:r>
    </w:p>
    <w:p w14:paraId="542B0F08" w14:textId="3EFABB1B" w:rsidR="00094BA2" w:rsidRDefault="00094BA2" w:rsidP="00CE320D">
      <w:pPr>
        <w:pStyle w:val="af"/>
        <w:rPr>
          <w:szCs w:val="24"/>
        </w:rPr>
      </w:pPr>
      <w:r w:rsidRPr="00094BA2">
        <w:rPr>
          <w:szCs w:val="24"/>
        </w:rPr>
        <w:t>}</w:t>
      </w:r>
    </w:p>
    <w:p w14:paraId="5B989D55" w14:textId="77777777" w:rsidR="00D019A4" w:rsidRPr="00D019A4" w:rsidRDefault="00D019A4" w:rsidP="00D019A4">
      <w:pPr>
        <w:rPr>
          <w:lang w:val="en-US"/>
        </w:rPr>
      </w:pPr>
    </w:p>
    <w:p w14:paraId="4E5F87AA" w14:textId="77777777" w:rsidR="00094BA2" w:rsidRPr="00094BA2" w:rsidRDefault="00094BA2" w:rsidP="00094BA2">
      <w:pPr>
        <w:rPr>
          <w:b/>
          <w:bCs/>
          <w:lang w:val="en-US"/>
        </w:rPr>
      </w:pPr>
      <w:r w:rsidRPr="00094BA2">
        <w:rPr>
          <w:b/>
          <w:bCs/>
          <w:lang w:val="en-US"/>
        </w:rPr>
        <w:t>Character Array Constructor</w:t>
      </w:r>
    </w:p>
    <w:p w14:paraId="36AF7481" w14:textId="3D0044E3" w:rsidR="00094BA2" w:rsidRDefault="00094BA2" w:rsidP="00094BA2">
      <w:pPr>
        <w:rPr>
          <w:lang w:val="en-US"/>
        </w:rPr>
      </w:pPr>
      <w:r w:rsidRPr="00094BA2">
        <w:rPr>
          <w:lang w:val="en-US"/>
        </w:rPr>
        <w:t>The constructor takes a C-style character array as input. It calculates the length of the array, allocates memory for the string, copies the content, and sets the size and capacity accordingly.</w:t>
      </w:r>
    </w:p>
    <w:p w14:paraId="0BB02DA2" w14:textId="77777777" w:rsidR="00094BA2" w:rsidRPr="00094BA2" w:rsidRDefault="00094BA2" w:rsidP="00094BA2">
      <w:pPr>
        <w:pStyle w:val="af"/>
      </w:pPr>
      <w:proofErr w:type="spellStart"/>
      <w:proofErr w:type="gramStart"/>
      <w:r w:rsidRPr="00094BA2">
        <w:rPr>
          <w:color w:val="FF8080"/>
        </w:rPr>
        <w:t>MyString</w:t>
      </w:r>
      <w:proofErr w:type="spellEnd"/>
      <w:r w:rsidRPr="00094BA2">
        <w:t>::</w:t>
      </w:r>
      <w:proofErr w:type="spellStart"/>
      <w:proofErr w:type="gramEnd"/>
      <w:r w:rsidRPr="00094BA2">
        <w:rPr>
          <w:b/>
          <w:bCs/>
        </w:rPr>
        <w:t>MyString</w:t>
      </w:r>
      <w:proofErr w:type="spellEnd"/>
      <w:r w:rsidRPr="00094BA2">
        <w:t>(</w:t>
      </w:r>
      <w:r w:rsidRPr="00094BA2">
        <w:rPr>
          <w:i/>
          <w:iCs/>
          <w:color w:val="45C6D6"/>
        </w:rPr>
        <w:t>const</w:t>
      </w:r>
      <w:r w:rsidRPr="00094BA2">
        <w:rPr>
          <w:color w:val="BEC0C2"/>
        </w:rPr>
        <w:t xml:space="preserve"> </w:t>
      </w:r>
      <w:r w:rsidRPr="00094BA2">
        <w:rPr>
          <w:color w:val="D69AA7"/>
        </w:rPr>
        <w:t>char</w:t>
      </w:r>
      <w:r w:rsidRPr="00094BA2">
        <w:t>*</w:t>
      </w:r>
      <w:r w:rsidRPr="00094BA2">
        <w:rPr>
          <w:color w:val="BEC0C2"/>
        </w:rPr>
        <w:t xml:space="preserve"> </w:t>
      </w:r>
      <w:proofErr w:type="spellStart"/>
      <w:r w:rsidRPr="00094BA2">
        <w:rPr>
          <w:color w:val="D6BB9A"/>
        </w:rPr>
        <w:t>arr</w:t>
      </w:r>
      <w:proofErr w:type="spellEnd"/>
      <w:r w:rsidRPr="00094BA2">
        <w:t>)</w:t>
      </w:r>
      <w:r w:rsidRPr="00094BA2">
        <w:rPr>
          <w:color w:val="BEC0C2"/>
        </w:rPr>
        <w:t xml:space="preserve"> </w:t>
      </w:r>
      <w:r w:rsidRPr="00094BA2">
        <w:rPr>
          <w:i/>
          <w:iCs/>
        </w:rPr>
        <w:t>//</w:t>
      </w:r>
      <w:r w:rsidRPr="00094BA2">
        <w:rPr>
          <w:color w:val="BEC0C2"/>
        </w:rPr>
        <w:t xml:space="preserve"> </w:t>
      </w:r>
      <w:r w:rsidRPr="00094BA2">
        <w:rPr>
          <w:i/>
          <w:iCs/>
        </w:rPr>
        <w:t>char</w:t>
      </w:r>
      <w:r w:rsidRPr="00094BA2">
        <w:rPr>
          <w:color w:val="BEC0C2"/>
        </w:rPr>
        <w:t xml:space="preserve"> </w:t>
      </w:r>
      <w:r w:rsidRPr="00094BA2">
        <w:rPr>
          <w:i/>
          <w:iCs/>
        </w:rPr>
        <w:t>array</w:t>
      </w:r>
      <w:r w:rsidRPr="00094BA2">
        <w:rPr>
          <w:color w:val="BEC0C2"/>
        </w:rPr>
        <w:t xml:space="preserve"> </w:t>
      </w:r>
      <w:r w:rsidRPr="00094BA2">
        <w:rPr>
          <w:i/>
          <w:iCs/>
        </w:rPr>
        <w:t>constructor</w:t>
      </w:r>
    </w:p>
    <w:p w14:paraId="00D35EA5" w14:textId="77777777" w:rsidR="00094BA2" w:rsidRPr="00094BA2" w:rsidRDefault="00094BA2" w:rsidP="00094BA2">
      <w:pPr>
        <w:pStyle w:val="af"/>
      </w:pPr>
      <w:r w:rsidRPr="00094BA2">
        <w:t>{</w:t>
      </w:r>
    </w:p>
    <w:p w14:paraId="47E29BA9" w14:textId="77777777" w:rsidR="00094BA2" w:rsidRPr="00094BA2" w:rsidRDefault="00094BA2" w:rsidP="00094BA2">
      <w:pPr>
        <w:pStyle w:val="af"/>
      </w:pPr>
      <w:r w:rsidRPr="00094BA2">
        <w:rPr>
          <w:color w:val="BEC0C2"/>
        </w:rPr>
        <w:t xml:space="preserve">    </w:t>
      </w:r>
      <w:proofErr w:type="gramStart"/>
      <w:r w:rsidRPr="00094BA2">
        <w:rPr>
          <w:color w:val="FF8080"/>
        </w:rPr>
        <w:t>std</w:t>
      </w:r>
      <w:r w:rsidRPr="00094BA2">
        <w:t>::</w:t>
      </w:r>
      <w:proofErr w:type="spellStart"/>
      <w:proofErr w:type="gramEnd"/>
      <w:r w:rsidRPr="00094BA2">
        <w:rPr>
          <w:color w:val="9AA7D6"/>
        </w:rPr>
        <w:t>cout</w:t>
      </w:r>
      <w:proofErr w:type="spellEnd"/>
      <w:r w:rsidRPr="00094BA2">
        <w:rPr>
          <w:color w:val="BEC0C2"/>
        </w:rPr>
        <w:t xml:space="preserve"> </w:t>
      </w:r>
      <w:r w:rsidRPr="00094BA2">
        <w:rPr>
          <w:color w:val="D6BB9A"/>
        </w:rPr>
        <w:t>&lt;&lt;</w:t>
      </w:r>
      <w:r w:rsidRPr="00094BA2">
        <w:rPr>
          <w:color w:val="BEC0C2"/>
        </w:rPr>
        <w:t xml:space="preserve"> </w:t>
      </w:r>
      <w:r w:rsidRPr="00094BA2">
        <w:rPr>
          <w:i/>
          <w:iCs/>
          <w:color w:val="45C6D6"/>
        </w:rPr>
        <w:t>__PRETTY_FUNCTION__</w:t>
      </w:r>
      <w:r w:rsidRPr="00094BA2">
        <w:rPr>
          <w:color w:val="BEC0C2"/>
        </w:rPr>
        <w:t xml:space="preserve"> </w:t>
      </w:r>
      <w:r w:rsidRPr="00094BA2">
        <w:rPr>
          <w:color w:val="D6BB9A"/>
        </w:rPr>
        <w:t>&lt;&lt;</w:t>
      </w:r>
      <w:r w:rsidRPr="00094BA2">
        <w:rPr>
          <w:color w:val="BEC0C2"/>
        </w:rPr>
        <w:t xml:space="preserve"> </w:t>
      </w:r>
      <w:r w:rsidRPr="00094BA2">
        <w:rPr>
          <w:color w:val="FF8080"/>
        </w:rPr>
        <w:t>std</w:t>
      </w:r>
      <w:r w:rsidRPr="00094BA2">
        <w:t>::</w:t>
      </w:r>
      <w:proofErr w:type="spellStart"/>
      <w:r w:rsidRPr="00094BA2">
        <w:t>endl</w:t>
      </w:r>
      <w:proofErr w:type="spellEnd"/>
      <w:r w:rsidRPr="00094BA2">
        <w:t>;</w:t>
      </w:r>
    </w:p>
    <w:p w14:paraId="5B7A7351" w14:textId="77777777" w:rsidR="00094BA2" w:rsidRPr="00094BA2" w:rsidRDefault="00094BA2" w:rsidP="00094BA2">
      <w:pPr>
        <w:pStyle w:val="af"/>
      </w:pPr>
      <w:r w:rsidRPr="00094BA2">
        <w:rPr>
          <w:color w:val="BEC0C2"/>
        </w:rPr>
        <w:t xml:space="preserve">    </w:t>
      </w:r>
      <w:r w:rsidRPr="00094BA2">
        <w:rPr>
          <w:i/>
          <w:iCs/>
          <w:color w:val="45C6D6"/>
        </w:rPr>
        <w:t>if</w:t>
      </w:r>
      <w:r w:rsidRPr="00094BA2">
        <w:rPr>
          <w:color w:val="BEC0C2"/>
        </w:rPr>
        <w:t xml:space="preserve"> </w:t>
      </w:r>
      <w:r w:rsidRPr="00094BA2">
        <w:t>(</w:t>
      </w:r>
      <w:proofErr w:type="spellStart"/>
      <w:r w:rsidRPr="00094BA2">
        <w:rPr>
          <w:color w:val="D6BB9A"/>
        </w:rPr>
        <w:t>arr</w:t>
      </w:r>
      <w:proofErr w:type="spellEnd"/>
      <w:r w:rsidRPr="00094BA2">
        <w:t>)</w:t>
      </w:r>
    </w:p>
    <w:p w14:paraId="03A6D654" w14:textId="77777777" w:rsidR="00094BA2" w:rsidRPr="00094BA2" w:rsidRDefault="00094BA2" w:rsidP="00094BA2">
      <w:pPr>
        <w:pStyle w:val="af"/>
      </w:pPr>
      <w:r w:rsidRPr="00094BA2">
        <w:rPr>
          <w:color w:val="BEC0C2"/>
        </w:rPr>
        <w:lastRenderedPageBreak/>
        <w:t xml:space="preserve">    </w:t>
      </w:r>
      <w:r w:rsidRPr="00094BA2">
        <w:t>{</w:t>
      </w:r>
    </w:p>
    <w:p w14:paraId="3278F735" w14:textId="77777777" w:rsidR="00094BA2" w:rsidRPr="00094BA2" w:rsidRDefault="00094BA2" w:rsidP="00094BA2">
      <w:pPr>
        <w:pStyle w:val="af"/>
      </w:pPr>
      <w:r w:rsidRPr="00094BA2">
        <w:rPr>
          <w:color w:val="BEC0C2"/>
        </w:rPr>
        <w:t xml:space="preserve">        </w:t>
      </w:r>
      <w:r w:rsidRPr="00094BA2">
        <w:t>capacity_</w:t>
      </w:r>
      <w:r w:rsidRPr="00094BA2">
        <w:rPr>
          <w:color w:val="BEC0C2"/>
        </w:rPr>
        <w:t xml:space="preserve"> </w:t>
      </w:r>
      <w:r w:rsidRPr="00094BA2">
        <w:rPr>
          <w:color w:val="D6BB9A"/>
        </w:rPr>
        <w:t>=</w:t>
      </w:r>
      <w:r w:rsidRPr="00094BA2">
        <w:rPr>
          <w:color w:val="BEC0C2"/>
        </w:rPr>
        <w:t xml:space="preserve"> </w:t>
      </w:r>
      <w:proofErr w:type="spellStart"/>
      <w:r w:rsidRPr="00094BA2">
        <w:t>strlen</w:t>
      </w:r>
      <w:proofErr w:type="spellEnd"/>
      <w:r w:rsidRPr="00094BA2">
        <w:t>(</w:t>
      </w:r>
      <w:proofErr w:type="spellStart"/>
      <w:r w:rsidRPr="00094BA2">
        <w:rPr>
          <w:color w:val="D6BB9A"/>
        </w:rPr>
        <w:t>arr</w:t>
      </w:r>
      <w:proofErr w:type="spellEnd"/>
      <w:r w:rsidRPr="00094BA2">
        <w:t>)</w:t>
      </w:r>
      <w:r w:rsidRPr="00094BA2">
        <w:rPr>
          <w:color w:val="BEC0C2"/>
        </w:rPr>
        <w:t xml:space="preserve"> </w:t>
      </w:r>
      <w:r w:rsidRPr="00094BA2">
        <w:rPr>
          <w:color w:val="D6BB9A"/>
        </w:rPr>
        <w:t>+</w:t>
      </w:r>
      <w:r w:rsidRPr="00094BA2">
        <w:rPr>
          <w:color w:val="BEC0C2"/>
        </w:rPr>
        <w:t xml:space="preserve"> </w:t>
      </w:r>
      <w:r w:rsidRPr="00094BA2">
        <w:rPr>
          <w:color w:val="8A602C"/>
        </w:rPr>
        <w:t>1</w:t>
      </w:r>
      <w:r w:rsidRPr="00094BA2">
        <w:t>;</w:t>
      </w:r>
    </w:p>
    <w:p w14:paraId="65B089EA" w14:textId="77777777" w:rsidR="00094BA2" w:rsidRPr="00094BA2" w:rsidRDefault="00094BA2" w:rsidP="00094BA2">
      <w:pPr>
        <w:pStyle w:val="af"/>
      </w:pPr>
      <w:r w:rsidRPr="00094BA2">
        <w:rPr>
          <w:color w:val="BEC0C2"/>
        </w:rPr>
        <w:t xml:space="preserve">        </w:t>
      </w:r>
      <w:r w:rsidRPr="00094BA2">
        <w:t>str_</w:t>
      </w:r>
      <w:r w:rsidRPr="00094BA2">
        <w:rPr>
          <w:color w:val="BEC0C2"/>
        </w:rPr>
        <w:t xml:space="preserve"> </w:t>
      </w:r>
      <w:r w:rsidRPr="00094BA2">
        <w:rPr>
          <w:color w:val="D6BB9A"/>
        </w:rPr>
        <w:t>=</w:t>
      </w:r>
      <w:r w:rsidRPr="00094BA2">
        <w:rPr>
          <w:color w:val="BEC0C2"/>
        </w:rPr>
        <w:t xml:space="preserve"> </w:t>
      </w:r>
      <w:r w:rsidRPr="00094BA2">
        <w:rPr>
          <w:i/>
          <w:iCs/>
          <w:color w:val="45C6D6"/>
        </w:rPr>
        <w:t>new</w:t>
      </w:r>
      <w:r w:rsidRPr="00094BA2">
        <w:rPr>
          <w:color w:val="BEC0C2"/>
        </w:rPr>
        <w:t xml:space="preserve"> </w:t>
      </w:r>
      <w:r w:rsidRPr="00094BA2">
        <w:rPr>
          <w:color w:val="D69AA7"/>
        </w:rPr>
        <w:t>char</w:t>
      </w:r>
      <w:r w:rsidRPr="00094BA2">
        <w:t>[capacity_];</w:t>
      </w:r>
    </w:p>
    <w:p w14:paraId="40A7B1CC" w14:textId="77777777" w:rsidR="00094BA2" w:rsidRPr="00094BA2" w:rsidRDefault="00094BA2" w:rsidP="00094BA2">
      <w:pPr>
        <w:pStyle w:val="af"/>
      </w:pPr>
      <w:r w:rsidRPr="00094BA2">
        <w:rPr>
          <w:color w:val="BEC0C2"/>
        </w:rPr>
        <w:t xml:space="preserve">        </w:t>
      </w:r>
      <w:proofErr w:type="spellStart"/>
      <w:r w:rsidRPr="00094BA2">
        <w:t>strcpy_s</w:t>
      </w:r>
      <w:proofErr w:type="spellEnd"/>
      <w:r w:rsidRPr="00094BA2">
        <w:t>(</w:t>
      </w:r>
      <w:r w:rsidRPr="00094BA2">
        <w:rPr>
          <w:i/>
          <w:iCs/>
        </w:rPr>
        <w:t>str_</w:t>
      </w:r>
      <w:r w:rsidRPr="00094BA2">
        <w:t>,</w:t>
      </w:r>
      <w:r w:rsidRPr="00094BA2">
        <w:rPr>
          <w:color w:val="BEC0C2"/>
        </w:rPr>
        <w:t xml:space="preserve"> </w:t>
      </w:r>
      <w:r w:rsidRPr="00094BA2">
        <w:t>capacity_,</w:t>
      </w:r>
      <w:r w:rsidRPr="00094BA2">
        <w:rPr>
          <w:color w:val="BEC0C2"/>
        </w:rPr>
        <w:t xml:space="preserve"> </w:t>
      </w:r>
      <w:proofErr w:type="spellStart"/>
      <w:r w:rsidRPr="00094BA2">
        <w:rPr>
          <w:color w:val="D6BB9A"/>
        </w:rPr>
        <w:t>arr</w:t>
      </w:r>
      <w:proofErr w:type="spellEnd"/>
      <w:r w:rsidRPr="00094BA2">
        <w:t>);</w:t>
      </w:r>
    </w:p>
    <w:p w14:paraId="7C5CA623" w14:textId="77777777" w:rsidR="00094BA2" w:rsidRPr="00094BA2" w:rsidRDefault="00094BA2" w:rsidP="00094BA2">
      <w:pPr>
        <w:pStyle w:val="af"/>
      </w:pPr>
      <w:r w:rsidRPr="00094BA2">
        <w:rPr>
          <w:color w:val="BEC0C2"/>
        </w:rPr>
        <w:t xml:space="preserve">        </w:t>
      </w:r>
      <w:r w:rsidRPr="00094BA2">
        <w:t>size_</w:t>
      </w:r>
      <w:r w:rsidRPr="00094BA2">
        <w:rPr>
          <w:color w:val="BEC0C2"/>
        </w:rPr>
        <w:t xml:space="preserve"> </w:t>
      </w:r>
      <w:r w:rsidRPr="00094BA2">
        <w:rPr>
          <w:color w:val="D6BB9A"/>
        </w:rPr>
        <w:t>=</w:t>
      </w:r>
      <w:r w:rsidRPr="00094BA2">
        <w:rPr>
          <w:color w:val="BEC0C2"/>
        </w:rPr>
        <w:t xml:space="preserve"> </w:t>
      </w:r>
      <w:r w:rsidRPr="00094BA2">
        <w:t>capacity_</w:t>
      </w:r>
      <w:r w:rsidRPr="00094BA2">
        <w:rPr>
          <w:color w:val="BEC0C2"/>
        </w:rPr>
        <w:t xml:space="preserve"> </w:t>
      </w:r>
      <w:r w:rsidRPr="00094BA2">
        <w:rPr>
          <w:color w:val="D6BB9A"/>
        </w:rPr>
        <w:t>-</w:t>
      </w:r>
      <w:r w:rsidRPr="00094BA2">
        <w:rPr>
          <w:color w:val="BEC0C2"/>
        </w:rPr>
        <w:t xml:space="preserve"> </w:t>
      </w:r>
      <w:r w:rsidRPr="00094BA2">
        <w:rPr>
          <w:color w:val="8A602C"/>
        </w:rPr>
        <w:t>1</w:t>
      </w:r>
      <w:r w:rsidRPr="00094BA2">
        <w:t>;</w:t>
      </w:r>
    </w:p>
    <w:p w14:paraId="095E946A" w14:textId="77777777" w:rsidR="00094BA2" w:rsidRPr="00094BA2" w:rsidRDefault="00094BA2" w:rsidP="00094BA2">
      <w:pPr>
        <w:pStyle w:val="af"/>
      </w:pPr>
      <w:r w:rsidRPr="00094BA2">
        <w:rPr>
          <w:color w:val="BEC0C2"/>
        </w:rPr>
        <w:t xml:space="preserve">    </w:t>
      </w:r>
      <w:r w:rsidRPr="00094BA2">
        <w:t>}</w:t>
      </w:r>
    </w:p>
    <w:p w14:paraId="31985252" w14:textId="08D8B081" w:rsidR="00094BA2" w:rsidRDefault="00094BA2" w:rsidP="00CE320D">
      <w:pPr>
        <w:pStyle w:val="af"/>
        <w:rPr>
          <w:szCs w:val="24"/>
        </w:rPr>
      </w:pPr>
      <w:r w:rsidRPr="00094BA2">
        <w:rPr>
          <w:szCs w:val="24"/>
        </w:rPr>
        <w:t>}</w:t>
      </w:r>
    </w:p>
    <w:p w14:paraId="75B973D9" w14:textId="77777777" w:rsidR="00D019A4" w:rsidRPr="00D019A4" w:rsidRDefault="00D019A4" w:rsidP="00D019A4">
      <w:pPr>
        <w:rPr>
          <w:lang w:val="en-US"/>
        </w:rPr>
      </w:pPr>
    </w:p>
    <w:p w14:paraId="3DB71BBB" w14:textId="3B9ACF95" w:rsidR="00094BA2" w:rsidRPr="00094BA2" w:rsidRDefault="00094BA2" w:rsidP="00094BA2">
      <w:pPr>
        <w:rPr>
          <w:b/>
          <w:bCs/>
          <w:lang w:val="en-US"/>
        </w:rPr>
      </w:pPr>
      <w:r w:rsidRPr="00094BA2">
        <w:rPr>
          <w:b/>
          <w:bCs/>
          <w:lang w:val="en-US"/>
        </w:rPr>
        <w:t>Initializer List Constructor</w:t>
      </w:r>
    </w:p>
    <w:p w14:paraId="536ECC7D" w14:textId="37BC1F21" w:rsidR="00094BA2" w:rsidRDefault="00094BA2" w:rsidP="00094BA2">
      <w:pPr>
        <w:rPr>
          <w:lang w:val="en-US"/>
        </w:rPr>
      </w:pPr>
      <w:r w:rsidRPr="00094BA2">
        <w:rPr>
          <w:lang w:val="en-US"/>
        </w:rPr>
        <w:t xml:space="preserve">The constructor initializes the </w:t>
      </w:r>
      <w:proofErr w:type="spellStart"/>
      <w:r w:rsidRPr="00094BA2">
        <w:rPr>
          <w:lang w:val="en-US"/>
        </w:rPr>
        <w:t>MyString</w:t>
      </w:r>
      <w:proofErr w:type="spellEnd"/>
      <w:r w:rsidRPr="00094BA2">
        <w:rPr>
          <w:lang w:val="en-US"/>
        </w:rPr>
        <w:t xml:space="preserve"> object using an initializer list of characters. It determines the size and capacity based on the number of characters in the list, allocates memory, and copies the characters.</w:t>
      </w:r>
    </w:p>
    <w:p w14:paraId="33B3EC57" w14:textId="77777777" w:rsidR="00094BA2" w:rsidRPr="00094BA2" w:rsidRDefault="00094BA2" w:rsidP="009A7BD3">
      <w:pPr>
        <w:pStyle w:val="af"/>
      </w:pPr>
      <w:proofErr w:type="spellStart"/>
      <w:proofErr w:type="gramStart"/>
      <w:r w:rsidRPr="00094BA2">
        <w:t>MyString</w:t>
      </w:r>
      <w:proofErr w:type="spellEnd"/>
      <w:r w:rsidRPr="00094BA2">
        <w:t>::</w:t>
      </w:r>
      <w:proofErr w:type="spellStart"/>
      <w:proofErr w:type="gramEnd"/>
      <w:r w:rsidRPr="00094BA2">
        <w:rPr>
          <w:b/>
          <w:bCs/>
        </w:rPr>
        <w:t>MyString</w:t>
      </w:r>
      <w:proofErr w:type="spellEnd"/>
      <w:r w:rsidRPr="00094BA2">
        <w:t>(std::</w:t>
      </w:r>
      <w:proofErr w:type="spellStart"/>
      <w:r w:rsidRPr="00094BA2">
        <w:t>initializer_list</w:t>
      </w:r>
      <w:proofErr w:type="spellEnd"/>
      <w:r w:rsidRPr="00094BA2">
        <w:t>&lt;</w:t>
      </w:r>
      <w:r w:rsidRPr="00094BA2">
        <w:rPr>
          <w:color w:val="D69AA7"/>
        </w:rPr>
        <w:t>char</w:t>
      </w:r>
      <w:r w:rsidRPr="00094BA2">
        <w:t>&gt;</w:t>
      </w:r>
      <w:r w:rsidRPr="00094BA2">
        <w:rPr>
          <w:color w:val="BEC0C2"/>
        </w:rPr>
        <w:t xml:space="preserve"> </w:t>
      </w:r>
      <w:r w:rsidRPr="00094BA2">
        <w:rPr>
          <w:color w:val="D6BB9A"/>
        </w:rPr>
        <w:t>il</w:t>
      </w:r>
      <w:r w:rsidRPr="00094BA2">
        <w:t>)</w:t>
      </w:r>
      <w:r w:rsidRPr="00094BA2">
        <w:rPr>
          <w:color w:val="BEC0C2"/>
        </w:rPr>
        <w:t xml:space="preserve"> </w:t>
      </w:r>
      <w:r w:rsidRPr="00094BA2">
        <w:rPr>
          <w:i/>
          <w:iCs/>
          <w:color w:val="A8ABB0"/>
        </w:rPr>
        <w:t>//</w:t>
      </w:r>
      <w:r w:rsidRPr="00094BA2">
        <w:rPr>
          <w:color w:val="BEC0C2"/>
        </w:rPr>
        <w:t xml:space="preserve"> </w:t>
      </w:r>
      <w:r w:rsidRPr="00094BA2">
        <w:rPr>
          <w:i/>
          <w:iCs/>
          <w:color w:val="A8ABB0"/>
        </w:rPr>
        <w:t>initializer</w:t>
      </w:r>
      <w:r w:rsidRPr="00094BA2">
        <w:rPr>
          <w:color w:val="BEC0C2"/>
        </w:rPr>
        <w:t xml:space="preserve"> </w:t>
      </w:r>
      <w:r w:rsidRPr="00094BA2">
        <w:rPr>
          <w:i/>
          <w:iCs/>
          <w:color w:val="A8ABB0"/>
        </w:rPr>
        <w:t>list</w:t>
      </w:r>
      <w:r w:rsidRPr="00094BA2">
        <w:rPr>
          <w:color w:val="BEC0C2"/>
        </w:rPr>
        <w:t xml:space="preserve"> </w:t>
      </w:r>
      <w:r w:rsidRPr="00094BA2">
        <w:rPr>
          <w:i/>
          <w:iCs/>
          <w:color w:val="A8ABB0"/>
        </w:rPr>
        <w:t>constructor</w:t>
      </w:r>
    </w:p>
    <w:p w14:paraId="187E842C" w14:textId="77777777" w:rsidR="00094BA2" w:rsidRPr="00094BA2" w:rsidRDefault="00094BA2" w:rsidP="009A7BD3">
      <w:pPr>
        <w:pStyle w:val="af"/>
      </w:pPr>
      <w:r w:rsidRPr="00094BA2">
        <w:rPr>
          <w:color w:val="BEC0C2"/>
        </w:rPr>
        <w:t xml:space="preserve">    </w:t>
      </w:r>
      <w:r w:rsidRPr="00094BA2">
        <w:t>:</w:t>
      </w:r>
      <w:r w:rsidRPr="00094BA2">
        <w:rPr>
          <w:color w:val="BEC0C2"/>
        </w:rPr>
        <w:t xml:space="preserve"> </w:t>
      </w:r>
      <w:r w:rsidRPr="00094BA2">
        <w:t>size_(</w:t>
      </w:r>
      <w:proofErr w:type="spellStart"/>
      <w:r w:rsidRPr="00094BA2">
        <w:rPr>
          <w:color w:val="D6BB9A"/>
        </w:rPr>
        <w:t>il</w:t>
      </w:r>
      <w:r w:rsidRPr="00094BA2">
        <w:t>.size</w:t>
      </w:r>
      <w:proofErr w:type="spellEnd"/>
      <w:r w:rsidRPr="00094BA2">
        <w:t>()),</w:t>
      </w:r>
      <w:r w:rsidRPr="00094BA2">
        <w:rPr>
          <w:color w:val="BEC0C2"/>
        </w:rPr>
        <w:t xml:space="preserve"> </w:t>
      </w:r>
      <w:r w:rsidRPr="00094BA2">
        <w:t>capacity_(size_</w:t>
      </w:r>
      <w:r w:rsidRPr="00094BA2">
        <w:rPr>
          <w:color w:val="BEC0C2"/>
        </w:rPr>
        <w:t xml:space="preserve"> </w:t>
      </w:r>
      <w:r w:rsidRPr="00094BA2">
        <w:rPr>
          <w:color w:val="D6BB9A"/>
        </w:rPr>
        <w:t>+</w:t>
      </w:r>
      <w:r w:rsidRPr="00094BA2">
        <w:rPr>
          <w:color w:val="BEC0C2"/>
        </w:rPr>
        <w:t xml:space="preserve"> </w:t>
      </w:r>
      <w:r w:rsidRPr="00094BA2">
        <w:rPr>
          <w:color w:val="8A602C"/>
        </w:rPr>
        <w:t>1</w:t>
      </w:r>
      <w:r w:rsidRPr="00094BA2">
        <w:t>)</w:t>
      </w:r>
    </w:p>
    <w:p w14:paraId="48A15929" w14:textId="77777777" w:rsidR="00094BA2" w:rsidRPr="00094BA2" w:rsidRDefault="00094BA2" w:rsidP="009A7BD3">
      <w:pPr>
        <w:pStyle w:val="af"/>
      </w:pPr>
      <w:r w:rsidRPr="00094BA2">
        <w:t>{</w:t>
      </w:r>
    </w:p>
    <w:p w14:paraId="70E6572D" w14:textId="77777777" w:rsidR="00094BA2" w:rsidRPr="00094BA2" w:rsidRDefault="00094BA2" w:rsidP="009A7BD3">
      <w:pPr>
        <w:pStyle w:val="af"/>
      </w:pPr>
      <w:r w:rsidRPr="00094BA2">
        <w:rPr>
          <w:color w:val="BEC0C2"/>
        </w:rPr>
        <w:t xml:space="preserve">    </w:t>
      </w:r>
      <w:proofErr w:type="gramStart"/>
      <w:r w:rsidRPr="00094BA2">
        <w:t>std::</w:t>
      </w:r>
      <w:proofErr w:type="spellStart"/>
      <w:proofErr w:type="gramEnd"/>
      <w:r w:rsidRPr="00094BA2">
        <w:rPr>
          <w:color w:val="9AA7D6"/>
        </w:rPr>
        <w:t>cout</w:t>
      </w:r>
      <w:proofErr w:type="spellEnd"/>
      <w:r w:rsidRPr="00094BA2">
        <w:rPr>
          <w:color w:val="BEC0C2"/>
        </w:rPr>
        <w:t xml:space="preserve"> </w:t>
      </w:r>
      <w:r w:rsidRPr="00094BA2">
        <w:rPr>
          <w:color w:val="D6BB9A"/>
        </w:rPr>
        <w:t>&lt;&lt;</w:t>
      </w:r>
      <w:r w:rsidRPr="00094BA2">
        <w:rPr>
          <w:color w:val="BEC0C2"/>
        </w:rPr>
        <w:t xml:space="preserve"> </w:t>
      </w:r>
      <w:r w:rsidRPr="00094BA2">
        <w:rPr>
          <w:i/>
          <w:iCs/>
          <w:color w:val="45C6D6"/>
        </w:rPr>
        <w:t>__PRETTY_FUNCTION__</w:t>
      </w:r>
      <w:r w:rsidRPr="00094BA2">
        <w:rPr>
          <w:color w:val="BEC0C2"/>
        </w:rPr>
        <w:t xml:space="preserve"> </w:t>
      </w:r>
      <w:r w:rsidRPr="00094BA2">
        <w:rPr>
          <w:color w:val="D6BB9A"/>
        </w:rPr>
        <w:t>&lt;&lt;</w:t>
      </w:r>
      <w:r w:rsidRPr="00094BA2">
        <w:rPr>
          <w:color w:val="BEC0C2"/>
        </w:rPr>
        <w:t xml:space="preserve"> </w:t>
      </w:r>
      <w:r w:rsidRPr="00094BA2">
        <w:t>std::</w:t>
      </w:r>
      <w:proofErr w:type="spellStart"/>
      <w:r w:rsidRPr="00094BA2">
        <w:t>endl</w:t>
      </w:r>
      <w:proofErr w:type="spellEnd"/>
      <w:r w:rsidRPr="00094BA2">
        <w:t>;</w:t>
      </w:r>
    </w:p>
    <w:p w14:paraId="4FAB5F05" w14:textId="77777777" w:rsidR="00094BA2" w:rsidRPr="00094BA2" w:rsidRDefault="00094BA2" w:rsidP="009A7BD3">
      <w:pPr>
        <w:pStyle w:val="af"/>
      </w:pPr>
      <w:r w:rsidRPr="00094BA2">
        <w:rPr>
          <w:color w:val="BEC0C2"/>
        </w:rPr>
        <w:t xml:space="preserve">    </w:t>
      </w:r>
      <w:r w:rsidRPr="00094BA2">
        <w:rPr>
          <w:i/>
          <w:iCs/>
          <w:color w:val="45C6D6"/>
        </w:rPr>
        <w:t>if</w:t>
      </w:r>
      <w:r w:rsidRPr="00094BA2">
        <w:rPr>
          <w:color w:val="BEC0C2"/>
        </w:rPr>
        <w:t xml:space="preserve"> </w:t>
      </w:r>
      <w:r w:rsidRPr="00094BA2">
        <w:t>(</w:t>
      </w:r>
      <w:proofErr w:type="spellStart"/>
      <w:r w:rsidRPr="00094BA2">
        <w:rPr>
          <w:color w:val="D6BB9A"/>
        </w:rPr>
        <w:t>il</w:t>
      </w:r>
      <w:r w:rsidRPr="00094BA2">
        <w:t>.size</w:t>
      </w:r>
      <w:proofErr w:type="spellEnd"/>
      <w:r w:rsidRPr="00094BA2">
        <w:t>())</w:t>
      </w:r>
    </w:p>
    <w:p w14:paraId="7C691E73" w14:textId="77777777" w:rsidR="00094BA2" w:rsidRPr="00094BA2" w:rsidRDefault="00094BA2" w:rsidP="009A7BD3">
      <w:pPr>
        <w:pStyle w:val="af"/>
      </w:pPr>
      <w:r w:rsidRPr="00094BA2">
        <w:rPr>
          <w:color w:val="BEC0C2"/>
        </w:rPr>
        <w:t xml:space="preserve">    </w:t>
      </w:r>
      <w:r w:rsidRPr="00094BA2">
        <w:t>{</w:t>
      </w:r>
    </w:p>
    <w:p w14:paraId="67C22799" w14:textId="77777777" w:rsidR="00094BA2" w:rsidRPr="00094BA2" w:rsidRDefault="00094BA2" w:rsidP="009A7BD3">
      <w:pPr>
        <w:pStyle w:val="af"/>
      </w:pPr>
      <w:r w:rsidRPr="00094BA2">
        <w:rPr>
          <w:color w:val="BEC0C2"/>
        </w:rPr>
        <w:t xml:space="preserve">        </w:t>
      </w:r>
      <w:r w:rsidRPr="00094BA2">
        <w:t>str_</w:t>
      </w:r>
      <w:r w:rsidRPr="00094BA2">
        <w:rPr>
          <w:color w:val="BEC0C2"/>
        </w:rPr>
        <w:t xml:space="preserve"> </w:t>
      </w:r>
      <w:r w:rsidRPr="00094BA2">
        <w:rPr>
          <w:color w:val="D6BB9A"/>
        </w:rPr>
        <w:t>=</w:t>
      </w:r>
      <w:r w:rsidRPr="00094BA2">
        <w:rPr>
          <w:color w:val="BEC0C2"/>
        </w:rPr>
        <w:t xml:space="preserve"> </w:t>
      </w:r>
      <w:r w:rsidRPr="00094BA2">
        <w:rPr>
          <w:i/>
          <w:iCs/>
          <w:color w:val="45C6D6"/>
        </w:rPr>
        <w:t>new</w:t>
      </w:r>
      <w:r w:rsidRPr="00094BA2">
        <w:rPr>
          <w:color w:val="BEC0C2"/>
        </w:rPr>
        <w:t xml:space="preserve"> </w:t>
      </w:r>
      <w:r w:rsidRPr="00094BA2">
        <w:rPr>
          <w:color w:val="D69AA7"/>
        </w:rPr>
        <w:t>char</w:t>
      </w:r>
      <w:r w:rsidRPr="00094BA2">
        <w:t>[capacity_];</w:t>
      </w:r>
    </w:p>
    <w:p w14:paraId="1E76024F" w14:textId="77777777" w:rsidR="00094BA2" w:rsidRPr="00094BA2" w:rsidRDefault="00094BA2" w:rsidP="009A7BD3">
      <w:pPr>
        <w:pStyle w:val="af"/>
      </w:pPr>
      <w:r w:rsidRPr="00094BA2">
        <w:rPr>
          <w:color w:val="BEC0C2"/>
        </w:rPr>
        <w:t xml:space="preserve">        </w:t>
      </w:r>
      <w:proofErr w:type="spellStart"/>
      <w:r w:rsidRPr="00094BA2">
        <w:t>size_t</w:t>
      </w:r>
      <w:proofErr w:type="spellEnd"/>
      <w:r w:rsidRPr="00094BA2">
        <w:rPr>
          <w:color w:val="BEC0C2"/>
        </w:rPr>
        <w:t xml:space="preserve"> </w:t>
      </w:r>
      <w:proofErr w:type="spellStart"/>
      <w:r w:rsidRPr="00094BA2">
        <w:rPr>
          <w:color w:val="D6BB9A"/>
        </w:rPr>
        <w:t>i</w:t>
      </w:r>
      <w:proofErr w:type="spellEnd"/>
      <w:r w:rsidRPr="00094BA2">
        <w:rPr>
          <w:color w:val="BEC0C2"/>
        </w:rPr>
        <w:t xml:space="preserve"> </w:t>
      </w:r>
      <w:r w:rsidRPr="00094BA2">
        <w:t>=</w:t>
      </w:r>
      <w:r w:rsidRPr="00094BA2">
        <w:rPr>
          <w:color w:val="BEC0C2"/>
        </w:rPr>
        <w:t xml:space="preserve"> </w:t>
      </w:r>
      <w:r w:rsidRPr="00094BA2">
        <w:rPr>
          <w:color w:val="8A602C"/>
        </w:rPr>
        <w:t>0</w:t>
      </w:r>
      <w:r w:rsidRPr="00094BA2">
        <w:t>;</w:t>
      </w:r>
    </w:p>
    <w:p w14:paraId="30434F7E" w14:textId="77777777" w:rsidR="00094BA2" w:rsidRPr="00094BA2" w:rsidRDefault="00094BA2" w:rsidP="009A7BD3">
      <w:pPr>
        <w:pStyle w:val="af"/>
      </w:pPr>
      <w:r w:rsidRPr="00094BA2">
        <w:rPr>
          <w:color w:val="BEC0C2"/>
        </w:rPr>
        <w:t xml:space="preserve">        </w:t>
      </w:r>
      <w:r w:rsidRPr="00094BA2">
        <w:rPr>
          <w:i/>
          <w:iCs/>
          <w:color w:val="45C6D6"/>
        </w:rPr>
        <w:t>for</w:t>
      </w:r>
      <w:r w:rsidRPr="00094BA2">
        <w:rPr>
          <w:color w:val="BEC0C2"/>
        </w:rPr>
        <w:t xml:space="preserve"> </w:t>
      </w:r>
      <w:r w:rsidRPr="00094BA2">
        <w:t>(</w:t>
      </w:r>
      <w:r w:rsidRPr="00094BA2">
        <w:rPr>
          <w:color w:val="D69AA7"/>
        </w:rPr>
        <w:t>char</w:t>
      </w:r>
      <w:r w:rsidRPr="00094BA2">
        <w:rPr>
          <w:color w:val="BEC0C2"/>
        </w:rPr>
        <w:t xml:space="preserve"> </w:t>
      </w:r>
      <w:proofErr w:type="spellStart"/>
      <w:r w:rsidRPr="00094BA2">
        <w:rPr>
          <w:color w:val="D6BB9A"/>
        </w:rPr>
        <w:t>ch</w:t>
      </w:r>
      <w:proofErr w:type="spellEnd"/>
      <w:r w:rsidRPr="00094BA2">
        <w:rPr>
          <w:color w:val="BEC0C2"/>
        </w:rPr>
        <w:t xml:space="preserve"> </w:t>
      </w:r>
      <w:r w:rsidRPr="00094BA2">
        <w:t>:</w:t>
      </w:r>
      <w:r w:rsidRPr="00094BA2">
        <w:rPr>
          <w:color w:val="BEC0C2"/>
        </w:rPr>
        <w:t xml:space="preserve"> </w:t>
      </w:r>
      <w:r w:rsidRPr="00094BA2">
        <w:rPr>
          <w:color w:val="D6BB9A"/>
        </w:rPr>
        <w:t>il</w:t>
      </w:r>
      <w:r w:rsidRPr="00094BA2">
        <w:t>)</w:t>
      </w:r>
    </w:p>
    <w:p w14:paraId="214D507E" w14:textId="77777777" w:rsidR="00094BA2" w:rsidRPr="00094BA2" w:rsidRDefault="00094BA2" w:rsidP="009A7BD3">
      <w:pPr>
        <w:pStyle w:val="af"/>
      </w:pPr>
      <w:r w:rsidRPr="00094BA2">
        <w:rPr>
          <w:color w:val="BEC0C2"/>
        </w:rPr>
        <w:t xml:space="preserve">        </w:t>
      </w:r>
      <w:r w:rsidRPr="00094BA2">
        <w:t>{</w:t>
      </w:r>
    </w:p>
    <w:p w14:paraId="2E15C2B3" w14:textId="77777777" w:rsidR="00094BA2" w:rsidRPr="00094BA2" w:rsidRDefault="00094BA2" w:rsidP="009A7BD3">
      <w:pPr>
        <w:pStyle w:val="af"/>
      </w:pPr>
      <w:r w:rsidRPr="00094BA2">
        <w:rPr>
          <w:color w:val="BEC0C2"/>
        </w:rPr>
        <w:t xml:space="preserve">            </w:t>
      </w:r>
      <w:r w:rsidRPr="00094BA2">
        <w:t>str_[</w:t>
      </w:r>
      <w:proofErr w:type="spellStart"/>
      <w:r w:rsidRPr="00094BA2">
        <w:rPr>
          <w:color w:val="D6BB9A"/>
        </w:rPr>
        <w:t>i</w:t>
      </w:r>
      <w:proofErr w:type="spellEnd"/>
      <w:r w:rsidRPr="00094BA2">
        <w:rPr>
          <w:color w:val="D6BB9A"/>
        </w:rPr>
        <w:t>++</w:t>
      </w:r>
      <w:r w:rsidRPr="00094BA2">
        <w:t>]</w:t>
      </w:r>
      <w:r w:rsidRPr="00094BA2">
        <w:rPr>
          <w:color w:val="BEC0C2"/>
        </w:rPr>
        <w:t xml:space="preserve"> </w:t>
      </w:r>
      <w:r w:rsidRPr="00094BA2">
        <w:rPr>
          <w:color w:val="D6BB9A"/>
        </w:rPr>
        <w:t>=</w:t>
      </w:r>
      <w:r w:rsidRPr="00094BA2">
        <w:rPr>
          <w:color w:val="BEC0C2"/>
        </w:rPr>
        <w:t xml:space="preserve"> </w:t>
      </w:r>
      <w:proofErr w:type="spellStart"/>
      <w:r w:rsidRPr="00094BA2">
        <w:rPr>
          <w:color w:val="D6BB9A"/>
        </w:rPr>
        <w:t>ch</w:t>
      </w:r>
      <w:proofErr w:type="spellEnd"/>
      <w:r w:rsidRPr="00094BA2">
        <w:t>;</w:t>
      </w:r>
    </w:p>
    <w:p w14:paraId="13DB071A" w14:textId="77777777" w:rsidR="00094BA2" w:rsidRPr="00094BA2" w:rsidRDefault="00094BA2" w:rsidP="009A7BD3">
      <w:pPr>
        <w:pStyle w:val="af"/>
      </w:pPr>
      <w:r w:rsidRPr="00094BA2">
        <w:rPr>
          <w:color w:val="BEC0C2"/>
        </w:rPr>
        <w:t xml:space="preserve">        </w:t>
      </w:r>
      <w:r w:rsidRPr="00094BA2">
        <w:t>}</w:t>
      </w:r>
    </w:p>
    <w:p w14:paraId="54AC1B27" w14:textId="77777777" w:rsidR="00094BA2" w:rsidRPr="00094BA2" w:rsidRDefault="00094BA2" w:rsidP="009A7BD3">
      <w:pPr>
        <w:pStyle w:val="af"/>
      </w:pPr>
      <w:r w:rsidRPr="00094BA2">
        <w:rPr>
          <w:color w:val="BEC0C2"/>
        </w:rPr>
        <w:t xml:space="preserve">        </w:t>
      </w:r>
      <w:r w:rsidRPr="00094BA2">
        <w:t>str_[</w:t>
      </w:r>
      <w:proofErr w:type="spellStart"/>
      <w:r w:rsidRPr="00094BA2">
        <w:rPr>
          <w:color w:val="D6BB9A"/>
        </w:rPr>
        <w:t>i</w:t>
      </w:r>
      <w:proofErr w:type="spellEnd"/>
      <w:r w:rsidRPr="00094BA2">
        <w:t>]</w:t>
      </w:r>
      <w:r w:rsidRPr="00094BA2">
        <w:rPr>
          <w:color w:val="BEC0C2"/>
        </w:rPr>
        <w:t xml:space="preserve"> </w:t>
      </w:r>
      <w:r w:rsidRPr="00094BA2">
        <w:rPr>
          <w:color w:val="D6BB9A"/>
        </w:rPr>
        <w:t>=</w:t>
      </w:r>
      <w:r w:rsidRPr="00094BA2">
        <w:rPr>
          <w:color w:val="BEC0C2"/>
        </w:rPr>
        <w:t xml:space="preserve"> </w:t>
      </w:r>
      <w:r w:rsidRPr="00094BA2">
        <w:rPr>
          <w:color w:val="D69545"/>
        </w:rPr>
        <w:t>'\0'</w:t>
      </w:r>
      <w:r w:rsidRPr="00094BA2">
        <w:t>;</w:t>
      </w:r>
    </w:p>
    <w:p w14:paraId="699A9589" w14:textId="77777777" w:rsidR="00094BA2" w:rsidRPr="00094BA2" w:rsidRDefault="00094BA2" w:rsidP="009A7BD3">
      <w:pPr>
        <w:pStyle w:val="af"/>
      </w:pPr>
      <w:r w:rsidRPr="00094BA2">
        <w:rPr>
          <w:color w:val="BEC0C2"/>
        </w:rPr>
        <w:t xml:space="preserve">    </w:t>
      </w:r>
      <w:r w:rsidRPr="00094BA2">
        <w:t>}</w:t>
      </w:r>
    </w:p>
    <w:p w14:paraId="6A6797F6" w14:textId="77777777" w:rsidR="00094BA2" w:rsidRPr="00094BA2" w:rsidRDefault="00094BA2" w:rsidP="009A7BD3">
      <w:pPr>
        <w:pStyle w:val="af"/>
      </w:pPr>
      <w:r w:rsidRPr="00094BA2">
        <w:rPr>
          <w:color w:val="BEC0C2"/>
        </w:rPr>
        <w:t xml:space="preserve">    </w:t>
      </w:r>
      <w:r w:rsidRPr="00094BA2">
        <w:rPr>
          <w:i/>
          <w:iCs/>
          <w:color w:val="A8ABB0"/>
        </w:rPr>
        <w:t>//</w:t>
      </w:r>
      <w:r w:rsidRPr="00094BA2">
        <w:rPr>
          <w:color w:val="BEC0C2"/>
        </w:rPr>
        <w:t xml:space="preserve"> </w:t>
      </w:r>
      <w:proofErr w:type="gramStart"/>
      <w:r w:rsidRPr="00094BA2">
        <w:rPr>
          <w:i/>
          <w:iCs/>
          <w:color w:val="A8ABB0"/>
        </w:rPr>
        <w:t>no</w:t>
      </w:r>
      <w:proofErr w:type="gramEnd"/>
      <w:r w:rsidRPr="00094BA2">
        <w:rPr>
          <w:color w:val="BEC0C2"/>
        </w:rPr>
        <w:t xml:space="preserve"> </w:t>
      </w:r>
      <w:r w:rsidRPr="00094BA2">
        <w:rPr>
          <w:i/>
          <w:iCs/>
          <w:color w:val="A8ABB0"/>
        </w:rPr>
        <w:t>else.</w:t>
      </w:r>
      <w:r w:rsidRPr="00094BA2">
        <w:rPr>
          <w:color w:val="BEC0C2"/>
        </w:rPr>
        <w:t xml:space="preserve"> </w:t>
      </w:r>
      <w:r w:rsidRPr="00094BA2">
        <w:rPr>
          <w:i/>
          <w:iCs/>
          <w:color w:val="A8ABB0"/>
        </w:rPr>
        <w:t>str_</w:t>
      </w:r>
      <w:r w:rsidRPr="00094BA2">
        <w:rPr>
          <w:color w:val="BEC0C2"/>
        </w:rPr>
        <w:t xml:space="preserve"> </w:t>
      </w:r>
      <w:r w:rsidRPr="00094BA2">
        <w:rPr>
          <w:i/>
          <w:iCs/>
          <w:color w:val="A8ABB0"/>
        </w:rPr>
        <w:t>==</w:t>
      </w:r>
      <w:r w:rsidRPr="00094BA2">
        <w:rPr>
          <w:color w:val="BEC0C2"/>
        </w:rPr>
        <w:t xml:space="preserve"> </w:t>
      </w:r>
      <w:proofErr w:type="spellStart"/>
      <w:r w:rsidRPr="00094BA2">
        <w:rPr>
          <w:i/>
          <w:iCs/>
          <w:color w:val="A8ABB0"/>
        </w:rPr>
        <w:t>nullptr</w:t>
      </w:r>
      <w:proofErr w:type="spellEnd"/>
      <w:r w:rsidRPr="00094BA2">
        <w:rPr>
          <w:i/>
          <w:iCs/>
          <w:color w:val="A8ABB0"/>
        </w:rPr>
        <w:t>,</w:t>
      </w:r>
      <w:r w:rsidRPr="00094BA2">
        <w:rPr>
          <w:color w:val="BEC0C2"/>
        </w:rPr>
        <w:t xml:space="preserve"> </w:t>
      </w:r>
      <w:r w:rsidRPr="00094BA2">
        <w:rPr>
          <w:i/>
          <w:iCs/>
          <w:color w:val="A8ABB0"/>
        </w:rPr>
        <w:t>size_</w:t>
      </w:r>
      <w:r w:rsidRPr="00094BA2">
        <w:rPr>
          <w:color w:val="BEC0C2"/>
        </w:rPr>
        <w:t xml:space="preserve"> </w:t>
      </w:r>
      <w:r w:rsidRPr="00094BA2">
        <w:rPr>
          <w:i/>
          <w:iCs/>
          <w:color w:val="A8ABB0"/>
        </w:rPr>
        <w:t>==</w:t>
      </w:r>
      <w:r w:rsidRPr="00094BA2">
        <w:rPr>
          <w:color w:val="BEC0C2"/>
        </w:rPr>
        <w:t xml:space="preserve"> </w:t>
      </w:r>
      <w:r w:rsidRPr="00094BA2">
        <w:rPr>
          <w:i/>
          <w:iCs/>
          <w:color w:val="A8ABB0"/>
        </w:rPr>
        <w:t>capacity_</w:t>
      </w:r>
      <w:r w:rsidRPr="00094BA2">
        <w:rPr>
          <w:color w:val="BEC0C2"/>
        </w:rPr>
        <w:t xml:space="preserve"> </w:t>
      </w:r>
      <w:r w:rsidRPr="00094BA2">
        <w:rPr>
          <w:i/>
          <w:iCs/>
          <w:color w:val="A8ABB0"/>
        </w:rPr>
        <w:t>==</w:t>
      </w:r>
      <w:r w:rsidRPr="00094BA2">
        <w:rPr>
          <w:color w:val="BEC0C2"/>
        </w:rPr>
        <w:t xml:space="preserve"> </w:t>
      </w:r>
      <w:r w:rsidRPr="00094BA2">
        <w:rPr>
          <w:i/>
          <w:iCs/>
          <w:color w:val="A8ABB0"/>
        </w:rPr>
        <w:t>0</w:t>
      </w:r>
    </w:p>
    <w:p w14:paraId="3D76E0C0" w14:textId="05CB3AA3" w:rsidR="00094BA2" w:rsidRDefault="00094BA2" w:rsidP="00CE320D">
      <w:pPr>
        <w:pStyle w:val="af"/>
        <w:rPr>
          <w:szCs w:val="24"/>
        </w:rPr>
      </w:pPr>
      <w:r w:rsidRPr="00094BA2">
        <w:rPr>
          <w:szCs w:val="24"/>
        </w:rPr>
        <w:t>}</w:t>
      </w:r>
    </w:p>
    <w:p w14:paraId="61310E84" w14:textId="77777777" w:rsidR="00D019A4" w:rsidRPr="00D019A4" w:rsidRDefault="00D019A4" w:rsidP="00D019A4">
      <w:pPr>
        <w:rPr>
          <w:lang w:val="en-US"/>
        </w:rPr>
      </w:pPr>
    </w:p>
    <w:p w14:paraId="28BD909F" w14:textId="48C51610" w:rsidR="00094BA2" w:rsidRPr="009A7BD3" w:rsidRDefault="00094BA2" w:rsidP="009A7BD3">
      <w:pPr>
        <w:rPr>
          <w:b/>
          <w:bCs/>
          <w:lang w:val="en-US"/>
        </w:rPr>
      </w:pPr>
      <w:proofErr w:type="gramStart"/>
      <w:r w:rsidRPr="009A7BD3">
        <w:rPr>
          <w:b/>
          <w:bCs/>
          <w:lang w:val="en-US"/>
        </w:rPr>
        <w:t>std::</w:t>
      </w:r>
      <w:proofErr w:type="gramEnd"/>
      <w:r w:rsidRPr="009A7BD3">
        <w:rPr>
          <w:b/>
          <w:bCs/>
          <w:lang w:val="en-US"/>
        </w:rPr>
        <w:t>string Constructor</w:t>
      </w:r>
    </w:p>
    <w:p w14:paraId="46E68A2A" w14:textId="7FF97DD7" w:rsidR="00094BA2" w:rsidRDefault="00094BA2" w:rsidP="009A7BD3">
      <w:pPr>
        <w:rPr>
          <w:lang w:val="en-US"/>
        </w:rPr>
      </w:pPr>
      <w:r w:rsidRPr="00094BA2">
        <w:rPr>
          <w:lang w:val="en-US"/>
        </w:rPr>
        <w:t xml:space="preserve">The constructor </w:t>
      </w:r>
      <w:r w:rsidR="009A7BD3" w:rsidRPr="00094BA2">
        <w:rPr>
          <w:lang w:val="en-US"/>
        </w:rPr>
        <w:t xml:space="preserve">creates </w:t>
      </w:r>
      <w:r w:rsidRPr="00094BA2">
        <w:rPr>
          <w:lang w:val="en-US"/>
        </w:rPr>
        <w:t xml:space="preserve">a </w:t>
      </w:r>
      <w:proofErr w:type="spellStart"/>
      <w:r w:rsidRPr="00094BA2">
        <w:rPr>
          <w:lang w:val="en-US"/>
        </w:rPr>
        <w:t>MyString</w:t>
      </w:r>
      <w:proofErr w:type="spellEnd"/>
      <w:r w:rsidRPr="00094BA2">
        <w:rPr>
          <w:lang w:val="en-US"/>
        </w:rPr>
        <w:t xml:space="preserve"> object from an </w:t>
      </w:r>
      <w:proofErr w:type="gramStart"/>
      <w:r w:rsidRPr="00094BA2">
        <w:rPr>
          <w:lang w:val="en-US"/>
        </w:rPr>
        <w:t>std::</w:t>
      </w:r>
      <w:proofErr w:type="gramEnd"/>
      <w:r w:rsidRPr="00094BA2">
        <w:rPr>
          <w:lang w:val="en-US"/>
        </w:rPr>
        <w:t>string.</w:t>
      </w:r>
      <w:r w:rsidR="009A7BD3" w:rsidRPr="009A7BD3">
        <w:rPr>
          <w:lang w:val="en-US"/>
        </w:rPr>
        <w:t xml:space="preserve"> </w:t>
      </w:r>
      <w:r w:rsidRPr="00094BA2">
        <w:rPr>
          <w:lang w:val="en-US"/>
        </w:rPr>
        <w:t xml:space="preserve">It calculates the size and capacity based on the length of the </w:t>
      </w:r>
      <w:proofErr w:type="gramStart"/>
      <w:r w:rsidRPr="00094BA2">
        <w:rPr>
          <w:lang w:val="en-US"/>
        </w:rPr>
        <w:t>std::</w:t>
      </w:r>
      <w:proofErr w:type="gramEnd"/>
      <w:r w:rsidRPr="00094BA2">
        <w:rPr>
          <w:lang w:val="en-US"/>
        </w:rPr>
        <w:t>string, allocates memory, and copies the content.</w:t>
      </w:r>
    </w:p>
    <w:p w14:paraId="295B66AE" w14:textId="77777777" w:rsidR="009A7BD3" w:rsidRPr="009A7BD3" w:rsidRDefault="009A7BD3" w:rsidP="009A7BD3">
      <w:pPr>
        <w:pStyle w:val="af"/>
      </w:pPr>
      <w:proofErr w:type="spellStart"/>
      <w:proofErr w:type="gramStart"/>
      <w:r w:rsidRPr="009A7BD3">
        <w:rPr>
          <w:color w:val="FF8080"/>
        </w:rPr>
        <w:lastRenderedPageBreak/>
        <w:t>MyString</w:t>
      </w:r>
      <w:proofErr w:type="spellEnd"/>
      <w:r w:rsidRPr="009A7BD3">
        <w:t>::</w:t>
      </w:r>
      <w:proofErr w:type="spellStart"/>
      <w:proofErr w:type="gramEnd"/>
      <w:r w:rsidRPr="009A7BD3">
        <w:rPr>
          <w:b/>
          <w:bCs/>
        </w:rPr>
        <w:t>MyString</w:t>
      </w:r>
      <w:proofErr w:type="spellEnd"/>
      <w:r w:rsidRPr="009A7BD3">
        <w:t>(</w:t>
      </w:r>
      <w:r w:rsidRPr="009A7BD3">
        <w:rPr>
          <w:i/>
          <w:iCs/>
          <w:color w:val="45C6D6"/>
        </w:rPr>
        <w:t>const</w:t>
      </w:r>
      <w:r w:rsidRPr="009A7BD3">
        <w:rPr>
          <w:color w:val="BEC0C2"/>
        </w:rPr>
        <w:t xml:space="preserve"> </w:t>
      </w:r>
      <w:r w:rsidRPr="009A7BD3">
        <w:rPr>
          <w:color w:val="FF8080"/>
        </w:rPr>
        <w:t>std</w:t>
      </w:r>
      <w:r w:rsidRPr="009A7BD3">
        <w:t>::</w:t>
      </w:r>
      <w:r w:rsidRPr="009A7BD3">
        <w:rPr>
          <w:color w:val="FF8080"/>
        </w:rPr>
        <w:t>string</w:t>
      </w:r>
      <w:r w:rsidRPr="009A7BD3">
        <w:t>&amp;</w:t>
      </w:r>
      <w:r w:rsidRPr="009A7BD3">
        <w:rPr>
          <w:color w:val="BEC0C2"/>
        </w:rPr>
        <w:t xml:space="preserve"> </w:t>
      </w:r>
      <w:proofErr w:type="spellStart"/>
      <w:r w:rsidRPr="009A7BD3">
        <w:rPr>
          <w:color w:val="D6BB9A"/>
        </w:rPr>
        <w:t>arr</w:t>
      </w:r>
      <w:proofErr w:type="spellEnd"/>
      <w:r w:rsidRPr="009A7BD3">
        <w:t>)</w:t>
      </w:r>
      <w:r w:rsidRPr="009A7BD3">
        <w:rPr>
          <w:color w:val="BEC0C2"/>
        </w:rPr>
        <w:t xml:space="preserve"> </w:t>
      </w:r>
      <w:r w:rsidRPr="009A7BD3">
        <w:rPr>
          <w:i/>
          <w:iCs/>
        </w:rPr>
        <w:t>//</w:t>
      </w:r>
      <w:r w:rsidRPr="009A7BD3">
        <w:rPr>
          <w:color w:val="BEC0C2"/>
        </w:rPr>
        <w:t xml:space="preserve"> </w:t>
      </w:r>
      <w:r w:rsidRPr="009A7BD3">
        <w:rPr>
          <w:i/>
          <w:iCs/>
        </w:rPr>
        <w:t>std::string</w:t>
      </w:r>
      <w:r w:rsidRPr="009A7BD3">
        <w:rPr>
          <w:color w:val="BEC0C2"/>
        </w:rPr>
        <w:t xml:space="preserve"> </w:t>
      </w:r>
      <w:r w:rsidRPr="009A7BD3">
        <w:rPr>
          <w:i/>
          <w:iCs/>
        </w:rPr>
        <w:t>constructor</w:t>
      </w:r>
    </w:p>
    <w:p w14:paraId="327EEED6" w14:textId="77777777" w:rsidR="009A7BD3" w:rsidRPr="009A7BD3" w:rsidRDefault="009A7BD3" w:rsidP="009A7BD3">
      <w:pPr>
        <w:pStyle w:val="af"/>
      </w:pPr>
      <w:r w:rsidRPr="009A7BD3">
        <w:rPr>
          <w:color w:val="BEC0C2"/>
        </w:rPr>
        <w:t xml:space="preserve">    </w:t>
      </w:r>
      <w:r w:rsidRPr="009A7BD3">
        <w:t>:</w:t>
      </w:r>
      <w:r w:rsidRPr="009A7BD3">
        <w:rPr>
          <w:color w:val="BEC0C2"/>
        </w:rPr>
        <w:t xml:space="preserve"> </w:t>
      </w:r>
      <w:r w:rsidRPr="009A7BD3">
        <w:t>size_(</w:t>
      </w:r>
      <w:proofErr w:type="spellStart"/>
      <w:r w:rsidRPr="009A7BD3">
        <w:rPr>
          <w:color w:val="D6BB9A"/>
        </w:rPr>
        <w:t>arr</w:t>
      </w:r>
      <w:r w:rsidRPr="009A7BD3">
        <w:t>.length</w:t>
      </w:r>
      <w:proofErr w:type="spellEnd"/>
      <w:r w:rsidRPr="009A7BD3">
        <w:t>()),</w:t>
      </w:r>
      <w:r w:rsidRPr="009A7BD3">
        <w:rPr>
          <w:color w:val="BEC0C2"/>
        </w:rPr>
        <w:t xml:space="preserve"> </w:t>
      </w:r>
      <w:r w:rsidRPr="009A7BD3">
        <w:t>capacity_(size_</w:t>
      </w:r>
      <w:r w:rsidRPr="009A7BD3">
        <w:rPr>
          <w:color w:val="BEC0C2"/>
        </w:rPr>
        <w:t xml:space="preserve"> </w:t>
      </w:r>
      <w:r w:rsidRPr="009A7BD3">
        <w:rPr>
          <w:color w:val="D6BB9A"/>
        </w:rPr>
        <w:t>+</w:t>
      </w:r>
      <w:r w:rsidRPr="009A7BD3">
        <w:rPr>
          <w:color w:val="BEC0C2"/>
        </w:rPr>
        <w:t xml:space="preserve"> </w:t>
      </w:r>
      <w:r w:rsidRPr="009A7BD3">
        <w:rPr>
          <w:color w:val="8A602C"/>
        </w:rPr>
        <w:t>1</w:t>
      </w:r>
      <w:r w:rsidRPr="009A7BD3">
        <w:t>)</w:t>
      </w:r>
    </w:p>
    <w:p w14:paraId="4A9D6879" w14:textId="77777777" w:rsidR="009A7BD3" w:rsidRPr="009A7BD3" w:rsidRDefault="009A7BD3" w:rsidP="009A7BD3">
      <w:pPr>
        <w:pStyle w:val="af"/>
      </w:pPr>
      <w:r w:rsidRPr="009A7BD3">
        <w:t>{</w:t>
      </w:r>
    </w:p>
    <w:p w14:paraId="13BDD6E8" w14:textId="77777777" w:rsidR="009A7BD3" w:rsidRPr="009A7BD3" w:rsidRDefault="009A7BD3" w:rsidP="009A7BD3">
      <w:pPr>
        <w:pStyle w:val="af"/>
      </w:pPr>
      <w:r w:rsidRPr="009A7BD3">
        <w:rPr>
          <w:color w:val="BEC0C2"/>
        </w:rPr>
        <w:t xml:space="preserve">    </w:t>
      </w:r>
      <w:proofErr w:type="gramStart"/>
      <w:r w:rsidRPr="009A7BD3">
        <w:rPr>
          <w:color w:val="FF8080"/>
        </w:rPr>
        <w:t>std</w:t>
      </w:r>
      <w:r w:rsidRPr="009A7BD3">
        <w:t>::</w:t>
      </w:r>
      <w:proofErr w:type="spellStart"/>
      <w:proofErr w:type="gramEnd"/>
      <w:r w:rsidRPr="009A7BD3">
        <w:rPr>
          <w:color w:val="9AA7D6"/>
        </w:rPr>
        <w:t>cout</w:t>
      </w:r>
      <w:proofErr w:type="spellEnd"/>
      <w:r w:rsidRPr="009A7BD3">
        <w:rPr>
          <w:color w:val="BEC0C2"/>
        </w:rPr>
        <w:t xml:space="preserve"> </w:t>
      </w:r>
      <w:r w:rsidRPr="009A7BD3">
        <w:rPr>
          <w:color w:val="D6BB9A"/>
        </w:rPr>
        <w:t>&lt;&lt;</w:t>
      </w:r>
      <w:r w:rsidRPr="009A7BD3">
        <w:rPr>
          <w:color w:val="BEC0C2"/>
        </w:rPr>
        <w:t xml:space="preserve"> </w:t>
      </w:r>
      <w:r w:rsidRPr="009A7BD3">
        <w:rPr>
          <w:i/>
          <w:iCs/>
          <w:color w:val="45C6D6"/>
        </w:rPr>
        <w:t>__PRETTY_FUNCTION__</w:t>
      </w:r>
      <w:r w:rsidRPr="009A7BD3">
        <w:rPr>
          <w:color w:val="BEC0C2"/>
        </w:rPr>
        <w:t xml:space="preserve"> </w:t>
      </w:r>
      <w:r w:rsidRPr="009A7BD3">
        <w:rPr>
          <w:color w:val="D6BB9A"/>
        </w:rPr>
        <w:t>&lt;&lt;</w:t>
      </w:r>
      <w:r w:rsidRPr="009A7BD3">
        <w:rPr>
          <w:color w:val="BEC0C2"/>
        </w:rPr>
        <w:t xml:space="preserve"> </w:t>
      </w:r>
      <w:r w:rsidRPr="009A7BD3">
        <w:rPr>
          <w:color w:val="FF8080"/>
        </w:rPr>
        <w:t>std</w:t>
      </w:r>
      <w:r w:rsidRPr="009A7BD3">
        <w:t>::</w:t>
      </w:r>
      <w:proofErr w:type="spellStart"/>
      <w:r w:rsidRPr="009A7BD3">
        <w:t>endl</w:t>
      </w:r>
      <w:proofErr w:type="spellEnd"/>
      <w:r w:rsidRPr="009A7BD3">
        <w:t>;</w:t>
      </w:r>
    </w:p>
    <w:p w14:paraId="74EA39CD" w14:textId="77777777" w:rsidR="009A7BD3" w:rsidRPr="009A7BD3" w:rsidRDefault="009A7BD3" w:rsidP="009A7BD3">
      <w:pPr>
        <w:pStyle w:val="af"/>
      </w:pPr>
      <w:r w:rsidRPr="009A7BD3">
        <w:rPr>
          <w:color w:val="BEC0C2"/>
        </w:rPr>
        <w:t xml:space="preserve">    </w:t>
      </w:r>
      <w:proofErr w:type="spellStart"/>
      <w:r w:rsidRPr="009A7BD3">
        <w:t>CreateCopyArray</w:t>
      </w:r>
      <w:proofErr w:type="spellEnd"/>
      <w:r w:rsidRPr="009A7BD3">
        <w:t>(</w:t>
      </w:r>
      <w:proofErr w:type="spellStart"/>
      <w:r w:rsidRPr="009A7BD3">
        <w:rPr>
          <w:color w:val="D6BB9A"/>
        </w:rPr>
        <w:t>arr</w:t>
      </w:r>
      <w:r w:rsidRPr="009A7BD3">
        <w:t>.c_str</w:t>
      </w:r>
      <w:proofErr w:type="spellEnd"/>
      <w:r w:rsidRPr="009A7BD3">
        <w:t>(),</w:t>
      </w:r>
      <w:r w:rsidRPr="009A7BD3">
        <w:rPr>
          <w:color w:val="BEC0C2"/>
        </w:rPr>
        <w:t xml:space="preserve"> </w:t>
      </w:r>
      <w:r w:rsidRPr="009A7BD3">
        <w:t>capacity_);</w:t>
      </w:r>
    </w:p>
    <w:p w14:paraId="5C071DED" w14:textId="3D885B1C" w:rsidR="009A7BD3" w:rsidRDefault="009A7BD3" w:rsidP="00D019A4">
      <w:pPr>
        <w:pStyle w:val="af"/>
        <w:rPr>
          <w:szCs w:val="24"/>
        </w:rPr>
      </w:pPr>
      <w:r w:rsidRPr="009A7BD3">
        <w:rPr>
          <w:szCs w:val="24"/>
        </w:rPr>
        <w:t>}</w:t>
      </w:r>
    </w:p>
    <w:p w14:paraId="4912FDE8" w14:textId="77777777" w:rsidR="00D019A4" w:rsidRPr="00D019A4" w:rsidRDefault="00D019A4" w:rsidP="00D019A4">
      <w:pPr>
        <w:rPr>
          <w:lang w:val="en-US"/>
        </w:rPr>
      </w:pPr>
    </w:p>
    <w:p w14:paraId="1CA6C46C" w14:textId="32E59F2A" w:rsidR="00094BA2" w:rsidRPr="00094BA2" w:rsidRDefault="00094BA2" w:rsidP="00094BA2">
      <w:pPr>
        <w:rPr>
          <w:lang w:val="en-US"/>
        </w:rPr>
      </w:pPr>
      <w:r w:rsidRPr="009A7BD3">
        <w:rPr>
          <w:b/>
          <w:bCs/>
          <w:lang w:val="en-US"/>
        </w:rPr>
        <w:t>Character Array Constructor with Count</w:t>
      </w:r>
    </w:p>
    <w:p w14:paraId="18E72981" w14:textId="2F6780B3" w:rsidR="00094BA2" w:rsidRDefault="00094BA2" w:rsidP="009A7BD3">
      <w:pPr>
        <w:rPr>
          <w:lang w:val="en-US"/>
        </w:rPr>
      </w:pPr>
      <w:r w:rsidRPr="00094BA2">
        <w:rPr>
          <w:lang w:val="en-US"/>
        </w:rPr>
        <w:t>The constructor initializes the object with the specified number of characters from a C-style character array.</w:t>
      </w:r>
      <w:r w:rsidR="009A7BD3" w:rsidRPr="009A7BD3">
        <w:rPr>
          <w:lang w:val="en-US"/>
        </w:rPr>
        <w:t xml:space="preserve"> </w:t>
      </w:r>
      <w:r w:rsidRPr="00094BA2">
        <w:rPr>
          <w:lang w:val="en-US"/>
        </w:rPr>
        <w:t>It allocates memory, copies the characters up to the specified count, and sets the size and capacity accordingly.</w:t>
      </w:r>
    </w:p>
    <w:p w14:paraId="282D0842" w14:textId="77777777" w:rsidR="009A7BD3" w:rsidRPr="009A7BD3" w:rsidRDefault="009A7BD3" w:rsidP="009A7BD3">
      <w:pPr>
        <w:pStyle w:val="af"/>
      </w:pPr>
      <w:proofErr w:type="spellStart"/>
      <w:proofErr w:type="gramStart"/>
      <w:r w:rsidRPr="009A7BD3">
        <w:rPr>
          <w:color w:val="FF8080"/>
        </w:rPr>
        <w:t>MyString</w:t>
      </w:r>
      <w:proofErr w:type="spellEnd"/>
      <w:r w:rsidRPr="009A7BD3">
        <w:t>::</w:t>
      </w:r>
      <w:proofErr w:type="spellStart"/>
      <w:proofErr w:type="gramEnd"/>
      <w:r w:rsidRPr="009A7BD3">
        <w:rPr>
          <w:b/>
          <w:bCs/>
        </w:rPr>
        <w:t>MyString</w:t>
      </w:r>
      <w:proofErr w:type="spellEnd"/>
      <w:r w:rsidRPr="009A7BD3">
        <w:t>(</w:t>
      </w:r>
      <w:r w:rsidRPr="009A7BD3">
        <w:rPr>
          <w:i/>
          <w:iCs/>
          <w:color w:val="45C6D6"/>
        </w:rPr>
        <w:t>const</w:t>
      </w:r>
      <w:r w:rsidRPr="009A7BD3">
        <w:rPr>
          <w:color w:val="BEC0C2"/>
        </w:rPr>
        <w:t xml:space="preserve"> </w:t>
      </w:r>
      <w:r w:rsidRPr="009A7BD3">
        <w:rPr>
          <w:color w:val="D69AA7"/>
        </w:rPr>
        <w:t>char</w:t>
      </w:r>
      <w:r w:rsidRPr="009A7BD3">
        <w:t>*</w:t>
      </w:r>
      <w:r w:rsidRPr="009A7BD3">
        <w:rPr>
          <w:color w:val="BEC0C2"/>
        </w:rPr>
        <w:t xml:space="preserve"> </w:t>
      </w:r>
      <w:proofErr w:type="spellStart"/>
      <w:r w:rsidRPr="009A7BD3">
        <w:rPr>
          <w:color w:val="D6BB9A"/>
        </w:rPr>
        <w:t>arr</w:t>
      </w:r>
      <w:proofErr w:type="spellEnd"/>
      <w:r w:rsidRPr="009A7BD3">
        <w:t>,</w:t>
      </w:r>
      <w:r w:rsidRPr="009A7BD3">
        <w:rPr>
          <w:color w:val="BEC0C2"/>
        </w:rPr>
        <w:t xml:space="preserve"> </w:t>
      </w:r>
      <w:proofErr w:type="spellStart"/>
      <w:r w:rsidRPr="009A7BD3">
        <w:rPr>
          <w:color w:val="FF8080"/>
        </w:rPr>
        <w:t>size_t</w:t>
      </w:r>
      <w:proofErr w:type="spellEnd"/>
      <w:r w:rsidRPr="009A7BD3">
        <w:rPr>
          <w:color w:val="BEC0C2"/>
        </w:rPr>
        <w:t xml:space="preserve"> </w:t>
      </w:r>
      <w:r w:rsidRPr="009A7BD3">
        <w:rPr>
          <w:color w:val="D6BB9A"/>
        </w:rPr>
        <w:t>count</w:t>
      </w:r>
      <w:r w:rsidRPr="009A7BD3">
        <w:t>)</w:t>
      </w:r>
      <w:r w:rsidRPr="009A7BD3">
        <w:rPr>
          <w:color w:val="BEC0C2"/>
        </w:rPr>
        <w:t xml:space="preserve"> </w:t>
      </w:r>
      <w:r w:rsidRPr="009A7BD3">
        <w:rPr>
          <w:i/>
          <w:iCs/>
        </w:rPr>
        <w:t>//</w:t>
      </w:r>
      <w:r w:rsidRPr="009A7BD3">
        <w:rPr>
          <w:color w:val="BEC0C2"/>
        </w:rPr>
        <w:t xml:space="preserve"> </w:t>
      </w:r>
      <w:proofErr w:type="spellStart"/>
      <w:r w:rsidRPr="009A7BD3">
        <w:rPr>
          <w:i/>
          <w:iCs/>
        </w:rPr>
        <w:t>init</w:t>
      </w:r>
      <w:proofErr w:type="spellEnd"/>
      <w:r w:rsidRPr="009A7BD3">
        <w:rPr>
          <w:color w:val="BEC0C2"/>
        </w:rPr>
        <w:t xml:space="preserve"> </w:t>
      </w:r>
      <w:r w:rsidRPr="009A7BD3">
        <w:rPr>
          <w:i/>
          <w:iCs/>
        </w:rPr>
        <w:t>class</w:t>
      </w:r>
      <w:r w:rsidRPr="009A7BD3">
        <w:rPr>
          <w:color w:val="BEC0C2"/>
        </w:rPr>
        <w:t xml:space="preserve"> </w:t>
      </w:r>
      <w:r w:rsidRPr="009A7BD3">
        <w:rPr>
          <w:i/>
          <w:iCs/>
        </w:rPr>
        <w:t>with</w:t>
      </w:r>
      <w:r w:rsidRPr="009A7BD3">
        <w:rPr>
          <w:color w:val="BEC0C2"/>
        </w:rPr>
        <w:t xml:space="preserve"> </w:t>
      </w:r>
      <w:r w:rsidRPr="009A7BD3">
        <w:rPr>
          <w:i/>
          <w:iCs/>
        </w:rPr>
        <w:t>count</w:t>
      </w:r>
      <w:r w:rsidRPr="009A7BD3">
        <w:rPr>
          <w:color w:val="BEC0C2"/>
        </w:rPr>
        <w:t xml:space="preserve"> </w:t>
      </w:r>
      <w:r w:rsidRPr="009A7BD3">
        <w:rPr>
          <w:i/>
          <w:iCs/>
        </w:rPr>
        <w:t>characters</w:t>
      </w:r>
      <w:r w:rsidRPr="009A7BD3">
        <w:rPr>
          <w:color w:val="BEC0C2"/>
        </w:rPr>
        <w:t xml:space="preserve"> </w:t>
      </w:r>
      <w:r w:rsidRPr="009A7BD3">
        <w:rPr>
          <w:i/>
          <w:iCs/>
        </w:rPr>
        <w:t>of</w:t>
      </w:r>
      <w:r w:rsidRPr="009A7BD3">
        <w:rPr>
          <w:color w:val="BEC0C2"/>
        </w:rPr>
        <w:t xml:space="preserve">  </w:t>
      </w:r>
      <w:r w:rsidRPr="009A7BD3">
        <w:rPr>
          <w:i/>
          <w:iCs/>
        </w:rPr>
        <w:t>“char</w:t>
      </w:r>
      <w:r w:rsidRPr="009A7BD3">
        <w:rPr>
          <w:color w:val="BEC0C2"/>
        </w:rPr>
        <w:t xml:space="preserve"> </w:t>
      </w:r>
      <w:r w:rsidRPr="009A7BD3">
        <w:rPr>
          <w:i/>
          <w:iCs/>
        </w:rPr>
        <w:t>string”</w:t>
      </w:r>
    </w:p>
    <w:p w14:paraId="62A295EE" w14:textId="77777777" w:rsidR="009A7BD3" w:rsidRPr="009A7BD3" w:rsidRDefault="009A7BD3" w:rsidP="009A7BD3">
      <w:pPr>
        <w:pStyle w:val="af"/>
      </w:pPr>
      <w:r w:rsidRPr="009A7BD3">
        <w:rPr>
          <w:color w:val="BEC0C2"/>
        </w:rPr>
        <w:t xml:space="preserve">    </w:t>
      </w:r>
      <w:r w:rsidRPr="009A7BD3">
        <w:t>:</w:t>
      </w:r>
      <w:r w:rsidRPr="009A7BD3">
        <w:rPr>
          <w:color w:val="BEC0C2"/>
        </w:rPr>
        <w:t xml:space="preserve"> </w:t>
      </w:r>
      <w:r w:rsidRPr="009A7BD3">
        <w:t>size_(</w:t>
      </w:r>
      <w:r w:rsidRPr="009A7BD3">
        <w:rPr>
          <w:color w:val="D6BB9A"/>
        </w:rPr>
        <w:t>count</w:t>
      </w:r>
      <w:r w:rsidRPr="009A7BD3">
        <w:t>),</w:t>
      </w:r>
      <w:r w:rsidRPr="009A7BD3">
        <w:rPr>
          <w:color w:val="BEC0C2"/>
        </w:rPr>
        <w:t xml:space="preserve"> </w:t>
      </w:r>
      <w:r w:rsidRPr="009A7BD3">
        <w:t>capacity_(</w:t>
      </w:r>
      <w:r w:rsidRPr="009A7BD3">
        <w:rPr>
          <w:color w:val="D6BB9A"/>
        </w:rPr>
        <w:t>count</w:t>
      </w:r>
      <w:r w:rsidRPr="009A7BD3">
        <w:rPr>
          <w:color w:val="BEC0C2"/>
        </w:rPr>
        <w:t xml:space="preserve"> </w:t>
      </w:r>
      <w:r w:rsidRPr="009A7BD3">
        <w:rPr>
          <w:color w:val="D6BB9A"/>
        </w:rPr>
        <w:t>+</w:t>
      </w:r>
      <w:r w:rsidRPr="009A7BD3">
        <w:rPr>
          <w:color w:val="BEC0C2"/>
        </w:rPr>
        <w:t xml:space="preserve"> </w:t>
      </w:r>
      <w:r w:rsidRPr="009A7BD3">
        <w:rPr>
          <w:color w:val="8A602C"/>
        </w:rPr>
        <w:t>1</w:t>
      </w:r>
      <w:r w:rsidRPr="009A7BD3">
        <w:t>)</w:t>
      </w:r>
    </w:p>
    <w:p w14:paraId="125EB005" w14:textId="77777777" w:rsidR="009A7BD3" w:rsidRPr="009A7BD3" w:rsidRDefault="009A7BD3" w:rsidP="009A7BD3">
      <w:pPr>
        <w:pStyle w:val="af"/>
      </w:pPr>
      <w:r w:rsidRPr="009A7BD3">
        <w:t>{</w:t>
      </w:r>
    </w:p>
    <w:p w14:paraId="55935A26" w14:textId="77777777" w:rsidR="009A7BD3" w:rsidRPr="009A7BD3" w:rsidRDefault="009A7BD3" w:rsidP="009A7BD3">
      <w:pPr>
        <w:pStyle w:val="af"/>
      </w:pPr>
      <w:r w:rsidRPr="009A7BD3">
        <w:rPr>
          <w:color w:val="BEC0C2"/>
        </w:rPr>
        <w:t xml:space="preserve">    </w:t>
      </w:r>
      <w:proofErr w:type="gramStart"/>
      <w:r w:rsidRPr="009A7BD3">
        <w:rPr>
          <w:color w:val="FF8080"/>
        </w:rPr>
        <w:t>std</w:t>
      </w:r>
      <w:r w:rsidRPr="009A7BD3">
        <w:t>::</w:t>
      </w:r>
      <w:proofErr w:type="spellStart"/>
      <w:proofErr w:type="gramEnd"/>
      <w:r w:rsidRPr="009A7BD3">
        <w:rPr>
          <w:color w:val="9AA7D6"/>
        </w:rPr>
        <w:t>cout</w:t>
      </w:r>
      <w:proofErr w:type="spellEnd"/>
      <w:r w:rsidRPr="009A7BD3">
        <w:rPr>
          <w:color w:val="BEC0C2"/>
        </w:rPr>
        <w:t xml:space="preserve"> </w:t>
      </w:r>
      <w:r w:rsidRPr="009A7BD3">
        <w:rPr>
          <w:color w:val="D6BB9A"/>
        </w:rPr>
        <w:t>&lt;&lt;</w:t>
      </w:r>
      <w:r w:rsidRPr="009A7BD3">
        <w:rPr>
          <w:color w:val="BEC0C2"/>
        </w:rPr>
        <w:t xml:space="preserve"> </w:t>
      </w:r>
      <w:r w:rsidRPr="009A7BD3">
        <w:rPr>
          <w:i/>
          <w:iCs/>
          <w:color w:val="45C6D6"/>
        </w:rPr>
        <w:t>__PRETTY_FUNCTION__</w:t>
      </w:r>
      <w:r w:rsidRPr="009A7BD3">
        <w:rPr>
          <w:color w:val="BEC0C2"/>
        </w:rPr>
        <w:t xml:space="preserve"> </w:t>
      </w:r>
      <w:r w:rsidRPr="009A7BD3">
        <w:rPr>
          <w:color w:val="D6BB9A"/>
        </w:rPr>
        <w:t>&lt;&lt;</w:t>
      </w:r>
      <w:r w:rsidRPr="009A7BD3">
        <w:rPr>
          <w:color w:val="BEC0C2"/>
        </w:rPr>
        <w:t xml:space="preserve"> </w:t>
      </w:r>
      <w:r w:rsidRPr="009A7BD3">
        <w:rPr>
          <w:color w:val="FF8080"/>
        </w:rPr>
        <w:t>std</w:t>
      </w:r>
      <w:r w:rsidRPr="009A7BD3">
        <w:t>::</w:t>
      </w:r>
      <w:proofErr w:type="spellStart"/>
      <w:r w:rsidRPr="009A7BD3">
        <w:t>endl</w:t>
      </w:r>
      <w:proofErr w:type="spellEnd"/>
      <w:r w:rsidRPr="009A7BD3">
        <w:t>;</w:t>
      </w:r>
    </w:p>
    <w:p w14:paraId="10F655B3" w14:textId="77777777" w:rsidR="009A7BD3" w:rsidRPr="009A7BD3" w:rsidRDefault="009A7BD3" w:rsidP="009A7BD3">
      <w:pPr>
        <w:pStyle w:val="af"/>
      </w:pPr>
      <w:r w:rsidRPr="009A7BD3">
        <w:rPr>
          <w:color w:val="BEC0C2"/>
        </w:rPr>
        <w:t xml:space="preserve">    </w:t>
      </w:r>
      <w:r w:rsidRPr="009A7BD3">
        <w:t>str_</w:t>
      </w:r>
      <w:r w:rsidRPr="009A7BD3">
        <w:rPr>
          <w:color w:val="BEC0C2"/>
        </w:rPr>
        <w:t xml:space="preserve"> </w:t>
      </w:r>
      <w:r w:rsidRPr="009A7BD3">
        <w:rPr>
          <w:color w:val="D6BB9A"/>
        </w:rPr>
        <w:t>=</w:t>
      </w:r>
      <w:r w:rsidRPr="009A7BD3">
        <w:rPr>
          <w:color w:val="BEC0C2"/>
        </w:rPr>
        <w:t xml:space="preserve"> </w:t>
      </w:r>
      <w:r w:rsidRPr="009A7BD3">
        <w:rPr>
          <w:i/>
          <w:iCs/>
          <w:color w:val="45C6D6"/>
        </w:rPr>
        <w:t>new</w:t>
      </w:r>
      <w:r w:rsidRPr="009A7BD3">
        <w:rPr>
          <w:color w:val="BEC0C2"/>
        </w:rPr>
        <w:t xml:space="preserve"> </w:t>
      </w:r>
      <w:r w:rsidRPr="009A7BD3">
        <w:rPr>
          <w:color w:val="D69AA7"/>
        </w:rPr>
        <w:t>char</w:t>
      </w:r>
      <w:r w:rsidRPr="009A7BD3">
        <w:t>[capacity_];</w:t>
      </w:r>
    </w:p>
    <w:p w14:paraId="55426B19" w14:textId="77777777" w:rsidR="009A7BD3" w:rsidRPr="009A7BD3" w:rsidRDefault="009A7BD3" w:rsidP="009A7BD3">
      <w:pPr>
        <w:pStyle w:val="af"/>
      </w:pPr>
      <w:r w:rsidRPr="009A7BD3">
        <w:rPr>
          <w:color w:val="BEC0C2"/>
        </w:rPr>
        <w:t xml:space="preserve">    </w:t>
      </w:r>
      <w:proofErr w:type="spellStart"/>
      <w:r w:rsidRPr="009A7BD3">
        <w:t>strncpy</w:t>
      </w:r>
      <w:proofErr w:type="spellEnd"/>
      <w:r w:rsidRPr="009A7BD3">
        <w:t>(</w:t>
      </w:r>
      <w:r w:rsidRPr="009A7BD3">
        <w:rPr>
          <w:i/>
          <w:iCs/>
        </w:rPr>
        <w:t>str_</w:t>
      </w:r>
      <w:r w:rsidRPr="009A7BD3">
        <w:t>,</w:t>
      </w:r>
      <w:r w:rsidRPr="009A7BD3">
        <w:rPr>
          <w:color w:val="BEC0C2"/>
        </w:rPr>
        <w:t xml:space="preserve"> </w:t>
      </w:r>
      <w:proofErr w:type="spellStart"/>
      <w:r w:rsidRPr="009A7BD3">
        <w:rPr>
          <w:color w:val="D6BB9A"/>
        </w:rPr>
        <w:t>arr</w:t>
      </w:r>
      <w:proofErr w:type="spellEnd"/>
      <w:r w:rsidRPr="009A7BD3">
        <w:t>,</w:t>
      </w:r>
      <w:r w:rsidRPr="009A7BD3">
        <w:rPr>
          <w:color w:val="BEC0C2"/>
        </w:rPr>
        <w:t xml:space="preserve"> </w:t>
      </w:r>
      <w:r w:rsidRPr="009A7BD3">
        <w:t>size_);</w:t>
      </w:r>
    </w:p>
    <w:p w14:paraId="70138B53" w14:textId="77777777" w:rsidR="009A7BD3" w:rsidRPr="009A7BD3" w:rsidRDefault="009A7BD3" w:rsidP="009A7BD3">
      <w:pPr>
        <w:pStyle w:val="af"/>
      </w:pPr>
      <w:r w:rsidRPr="009A7BD3">
        <w:rPr>
          <w:color w:val="BEC0C2"/>
        </w:rPr>
        <w:t xml:space="preserve">    </w:t>
      </w:r>
      <w:r w:rsidRPr="009A7BD3">
        <w:t>str_[size_]</w:t>
      </w:r>
      <w:r w:rsidRPr="009A7BD3">
        <w:rPr>
          <w:color w:val="BEC0C2"/>
        </w:rPr>
        <w:t xml:space="preserve"> </w:t>
      </w:r>
      <w:r w:rsidRPr="009A7BD3">
        <w:rPr>
          <w:color w:val="D6BB9A"/>
        </w:rPr>
        <w:t>=</w:t>
      </w:r>
      <w:r w:rsidRPr="009A7BD3">
        <w:rPr>
          <w:color w:val="BEC0C2"/>
        </w:rPr>
        <w:t xml:space="preserve"> </w:t>
      </w:r>
      <w:r w:rsidRPr="009A7BD3">
        <w:rPr>
          <w:color w:val="D69545"/>
        </w:rPr>
        <w:t>'\0'</w:t>
      </w:r>
      <w:r w:rsidRPr="009A7BD3">
        <w:t>;</w:t>
      </w:r>
    </w:p>
    <w:p w14:paraId="089FCB90" w14:textId="60952D25" w:rsidR="009A7BD3" w:rsidRDefault="009A7BD3" w:rsidP="00CE320D">
      <w:pPr>
        <w:pStyle w:val="af"/>
        <w:rPr>
          <w:szCs w:val="24"/>
        </w:rPr>
      </w:pPr>
      <w:r w:rsidRPr="009A7BD3">
        <w:rPr>
          <w:szCs w:val="24"/>
        </w:rPr>
        <w:t>}</w:t>
      </w:r>
    </w:p>
    <w:p w14:paraId="3452A422" w14:textId="77777777" w:rsidR="00D019A4" w:rsidRPr="00D019A4" w:rsidRDefault="00D019A4" w:rsidP="00D019A4">
      <w:pPr>
        <w:rPr>
          <w:lang w:val="en-US"/>
        </w:rPr>
      </w:pPr>
    </w:p>
    <w:p w14:paraId="0931A06C" w14:textId="42B1ABB5" w:rsidR="00094BA2" w:rsidRPr="00094BA2" w:rsidRDefault="00094BA2" w:rsidP="009A7BD3">
      <w:pPr>
        <w:rPr>
          <w:lang w:val="en-US"/>
        </w:rPr>
      </w:pPr>
      <w:r w:rsidRPr="009A7BD3">
        <w:rPr>
          <w:b/>
          <w:bCs/>
          <w:lang w:val="en-US"/>
        </w:rPr>
        <w:t>Character Constructor with Count</w:t>
      </w:r>
    </w:p>
    <w:p w14:paraId="78CA577A" w14:textId="52544A7C" w:rsidR="00094BA2" w:rsidRDefault="00094BA2" w:rsidP="009A7BD3">
      <w:pPr>
        <w:rPr>
          <w:lang w:val="en-US"/>
        </w:rPr>
      </w:pPr>
      <w:r w:rsidRPr="00094BA2">
        <w:rPr>
          <w:lang w:val="en-US"/>
        </w:rPr>
        <w:t xml:space="preserve">The constructor </w:t>
      </w:r>
      <w:r w:rsidR="009A7BD3" w:rsidRPr="00094BA2">
        <w:rPr>
          <w:lang w:val="en-US"/>
        </w:rPr>
        <w:t xml:space="preserve">creates </w:t>
      </w:r>
      <w:r w:rsidRPr="00094BA2">
        <w:rPr>
          <w:lang w:val="en-US"/>
        </w:rPr>
        <w:t xml:space="preserve">a </w:t>
      </w:r>
      <w:proofErr w:type="spellStart"/>
      <w:r w:rsidRPr="00094BA2">
        <w:rPr>
          <w:lang w:val="en-US"/>
        </w:rPr>
        <w:t>MyString</w:t>
      </w:r>
      <w:proofErr w:type="spellEnd"/>
      <w:r w:rsidRPr="00094BA2">
        <w:rPr>
          <w:lang w:val="en-US"/>
        </w:rPr>
        <w:t xml:space="preserve"> object with the specified number of characters, all set to the same character.</w:t>
      </w:r>
      <w:r w:rsidR="009A7BD3" w:rsidRPr="009A7BD3">
        <w:rPr>
          <w:lang w:val="en-US"/>
        </w:rPr>
        <w:t xml:space="preserve"> </w:t>
      </w:r>
      <w:r w:rsidRPr="00094BA2">
        <w:rPr>
          <w:lang w:val="en-US"/>
        </w:rPr>
        <w:t>It allocates memory, initializes the characters, and sets the size and capacity accordingly.</w:t>
      </w:r>
    </w:p>
    <w:p w14:paraId="20CCB7FD" w14:textId="77777777" w:rsidR="009A7BD3" w:rsidRPr="009A7BD3" w:rsidRDefault="009A7BD3" w:rsidP="009A7BD3">
      <w:pPr>
        <w:pStyle w:val="af"/>
      </w:pPr>
      <w:proofErr w:type="spellStart"/>
      <w:proofErr w:type="gramStart"/>
      <w:r w:rsidRPr="009A7BD3">
        <w:rPr>
          <w:color w:val="FF8080"/>
        </w:rPr>
        <w:t>MyString</w:t>
      </w:r>
      <w:proofErr w:type="spellEnd"/>
      <w:r w:rsidRPr="009A7BD3">
        <w:t>::</w:t>
      </w:r>
      <w:proofErr w:type="spellStart"/>
      <w:proofErr w:type="gramEnd"/>
      <w:r w:rsidRPr="009A7BD3">
        <w:rPr>
          <w:b/>
          <w:bCs/>
        </w:rPr>
        <w:t>MyString</w:t>
      </w:r>
      <w:proofErr w:type="spellEnd"/>
      <w:r w:rsidRPr="009A7BD3">
        <w:t>(</w:t>
      </w:r>
      <w:proofErr w:type="spellStart"/>
      <w:r w:rsidRPr="009A7BD3">
        <w:rPr>
          <w:color w:val="FF8080"/>
        </w:rPr>
        <w:t>size_t</w:t>
      </w:r>
      <w:proofErr w:type="spellEnd"/>
      <w:r w:rsidRPr="009A7BD3">
        <w:rPr>
          <w:color w:val="BEC0C2"/>
        </w:rPr>
        <w:t xml:space="preserve"> </w:t>
      </w:r>
      <w:r w:rsidRPr="009A7BD3">
        <w:rPr>
          <w:color w:val="D6BB9A"/>
        </w:rPr>
        <w:t>count</w:t>
      </w:r>
      <w:r w:rsidRPr="009A7BD3">
        <w:t>,</w:t>
      </w:r>
      <w:r w:rsidRPr="009A7BD3">
        <w:rPr>
          <w:color w:val="BEC0C2"/>
        </w:rPr>
        <w:t xml:space="preserve"> </w:t>
      </w:r>
      <w:r w:rsidRPr="009A7BD3">
        <w:rPr>
          <w:color w:val="D69AA7"/>
        </w:rPr>
        <w:t>char</w:t>
      </w:r>
      <w:r w:rsidRPr="009A7BD3">
        <w:rPr>
          <w:color w:val="BEC0C2"/>
        </w:rPr>
        <w:t xml:space="preserve"> </w:t>
      </w:r>
      <w:proofErr w:type="spellStart"/>
      <w:r w:rsidRPr="009A7BD3">
        <w:rPr>
          <w:color w:val="D6BB9A"/>
        </w:rPr>
        <w:t>ch</w:t>
      </w:r>
      <w:proofErr w:type="spellEnd"/>
      <w:r w:rsidRPr="009A7BD3">
        <w:t>)</w:t>
      </w:r>
      <w:r w:rsidRPr="009A7BD3">
        <w:rPr>
          <w:color w:val="BEC0C2"/>
        </w:rPr>
        <w:t xml:space="preserve"> </w:t>
      </w:r>
      <w:r w:rsidRPr="009A7BD3">
        <w:rPr>
          <w:i/>
          <w:iCs/>
        </w:rPr>
        <w:t>//</w:t>
      </w:r>
      <w:r w:rsidRPr="009A7BD3">
        <w:rPr>
          <w:color w:val="BEC0C2"/>
        </w:rPr>
        <w:t xml:space="preserve"> </w:t>
      </w:r>
      <w:proofErr w:type="spellStart"/>
      <w:r w:rsidRPr="009A7BD3">
        <w:rPr>
          <w:i/>
          <w:iCs/>
        </w:rPr>
        <w:t>init</w:t>
      </w:r>
      <w:proofErr w:type="spellEnd"/>
      <w:r w:rsidRPr="009A7BD3">
        <w:rPr>
          <w:color w:val="BEC0C2"/>
        </w:rPr>
        <w:t xml:space="preserve"> </w:t>
      </w:r>
      <w:r w:rsidRPr="009A7BD3">
        <w:rPr>
          <w:i/>
          <w:iCs/>
        </w:rPr>
        <w:t>class</w:t>
      </w:r>
      <w:r w:rsidRPr="009A7BD3">
        <w:rPr>
          <w:color w:val="BEC0C2"/>
        </w:rPr>
        <w:t xml:space="preserve"> </w:t>
      </w:r>
      <w:r w:rsidRPr="009A7BD3">
        <w:rPr>
          <w:i/>
          <w:iCs/>
        </w:rPr>
        <w:t>with</w:t>
      </w:r>
      <w:r w:rsidRPr="009A7BD3">
        <w:rPr>
          <w:color w:val="BEC0C2"/>
        </w:rPr>
        <w:t xml:space="preserve"> </w:t>
      </w:r>
      <w:r w:rsidRPr="009A7BD3">
        <w:rPr>
          <w:i/>
          <w:iCs/>
        </w:rPr>
        <w:t>count</w:t>
      </w:r>
      <w:r w:rsidRPr="009A7BD3">
        <w:rPr>
          <w:color w:val="BEC0C2"/>
        </w:rPr>
        <w:t xml:space="preserve"> </w:t>
      </w:r>
      <w:r w:rsidRPr="009A7BD3">
        <w:rPr>
          <w:i/>
          <w:iCs/>
        </w:rPr>
        <w:t>of</w:t>
      </w:r>
      <w:r w:rsidRPr="009A7BD3">
        <w:rPr>
          <w:color w:val="BEC0C2"/>
        </w:rPr>
        <w:t xml:space="preserve"> </w:t>
      </w:r>
      <w:r w:rsidRPr="009A7BD3">
        <w:rPr>
          <w:i/>
          <w:iCs/>
        </w:rPr>
        <w:t>characters</w:t>
      </w:r>
    </w:p>
    <w:p w14:paraId="68BB165C" w14:textId="77777777" w:rsidR="009A7BD3" w:rsidRPr="009A7BD3" w:rsidRDefault="009A7BD3" w:rsidP="009A7BD3">
      <w:pPr>
        <w:pStyle w:val="af"/>
      </w:pPr>
      <w:r w:rsidRPr="009A7BD3">
        <w:rPr>
          <w:color w:val="BEC0C2"/>
        </w:rPr>
        <w:t xml:space="preserve">    </w:t>
      </w:r>
      <w:r w:rsidRPr="009A7BD3">
        <w:t>:</w:t>
      </w:r>
      <w:r w:rsidRPr="009A7BD3">
        <w:rPr>
          <w:color w:val="BEC0C2"/>
        </w:rPr>
        <w:t xml:space="preserve"> </w:t>
      </w:r>
      <w:r w:rsidRPr="009A7BD3">
        <w:t>size_(</w:t>
      </w:r>
      <w:r w:rsidRPr="009A7BD3">
        <w:rPr>
          <w:color w:val="D6BB9A"/>
        </w:rPr>
        <w:t>count</w:t>
      </w:r>
      <w:r w:rsidRPr="009A7BD3">
        <w:t>),</w:t>
      </w:r>
      <w:r w:rsidRPr="009A7BD3">
        <w:rPr>
          <w:color w:val="BEC0C2"/>
        </w:rPr>
        <w:t xml:space="preserve"> </w:t>
      </w:r>
      <w:r w:rsidRPr="009A7BD3">
        <w:t>capacity_(</w:t>
      </w:r>
      <w:r w:rsidRPr="009A7BD3">
        <w:rPr>
          <w:color w:val="D6BB9A"/>
        </w:rPr>
        <w:t>count</w:t>
      </w:r>
      <w:r w:rsidRPr="009A7BD3">
        <w:rPr>
          <w:color w:val="BEC0C2"/>
        </w:rPr>
        <w:t xml:space="preserve"> </w:t>
      </w:r>
      <w:r w:rsidRPr="009A7BD3">
        <w:rPr>
          <w:color w:val="D6BB9A"/>
        </w:rPr>
        <w:t>+</w:t>
      </w:r>
      <w:r w:rsidRPr="009A7BD3">
        <w:rPr>
          <w:color w:val="BEC0C2"/>
        </w:rPr>
        <w:t xml:space="preserve"> </w:t>
      </w:r>
      <w:r w:rsidRPr="009A7BD3">
        <w:rPr>
          <w:color w:val="8A602C"/>
        </w:rPr>
        <w:t>1</w:t>
      </w:r>
      <w:r w:rsidRPr="009A7BD3">
        <w:t>)</w:t>
      </w:r>
    </w:p>
    <w:p w14:paraId="6C55C320" w14:textId="77777777" w:rsidR="009A7BD3" w:rsidRPr="009A7BD3" w:rsidRDefault="009A7BD3" w:rsidP="009A7BD3">
      <w:pPr>
        <w:pStyle w:val="af"/>
      </w:pPr>
      <w:r w:rsidRPr="009A7BD3">
        <w:t>{</w:t>
      </w:r>
    </w:p>
    <w:p w14:paraId="312B9E8F" w14:textId="77777777" w:rsidR="009A7BD3" w:rsidRPr="009A7BD3" w:rsidRDefault="009A7BD3" w:rsidP="009A7BD3">
      <w:pPr>
        <w:pStyle w:val="af"/>
      </w:pPr>
      <w:r w:rsidRPr="009A7BD3">
        <w:rPr>
          <w:color w:val="BEC0C2"/>
        </w:rPr>
        <w:t xml:space="preserve">    </w:t>
      </w:r>
      <w:proofErr w:type="gramStart"/>
      <w:r w:rsidRPr="009A7BD3">
        <w:rPr>
          <w:color w:val="FF8080"/>
        </w:rPr>
        <w:t>std</w:t>
      </w:r>
      <w:r w:rsidRPr="009A7BD3">
        <w:t>::</w:t>
      </w:r>
      <w:proofErr w:type="spellStart"/>
      <w:proofErr w:type="gramEnd"/>
      <w:r w:rsidRPr="009A7BD3">
        <w:rPr>
          <w:color w:val="9AA7D6"/>
        </w:rPr>
        <w:t>cout</w:t>
      </w:r>
      <w:proofErr w:type="spellEnd"/>
      <w:r w:rsidRPr="009A7BD3">
        <w:rPr>
          <w:color w:val="BEC0C2"/>
        </w:rPr>
        <w:t xml:space="preserve"> </w:t>
      </w:r>
      <w:r w:rsidRPr="009A7BD3">
        <w:rPr>
          <w:color w:val="D6BB9A"/>
        </w:rPr>
        <w:t>&lt;&lt;</w:t>
      </w:r>
      <w:r w:rsidRPr="009A7BD3">
        <w:rPr>
          <w:color w:val="BEC0C2"/>
        </w:rPr>
        <w:t xml:space="preserve"> </w:t>
      </w:r>
      <w:r w:rsidRPr="009A7BD3">
        <w:rPr>
          <w:i/>
          <w:iCs/>
          <w:color w:val="45C6D6"/>
        </w:rPr>
        <w:t>__PRETTY_FUNCTION__</w:t>
      </w:r>
      <w:r w:rsidRPr="009A7BD3">
        <w:rPr>
          <w:color w:val="BEC0C2"/>
        </w:rPr>
        <w:t xml:space="preserve"> </w:t>
      </w:r>
      <w:r w:rsidRPr="009A7BD3">
        <w:rPr>
          <w:color w:val="D6BB9A"/>
        </w:rPr>
        <w:t>&lt;&lt;</w:t>
      </w:r>
      <w:r w:rsidRPr="009A7BD3">
        <w:rPr>
          <w:color w:val="BEC0C2"/>
        </w:rPr>
        <w:t xml:space="preserve"> </w:t>
      </w:r>
      <w:r w:rsidRPr="009A7BD3">
        <w:rPr>
          <w:color w:val="FF8080"/>
        </w:rPr>
        <w:t>std</w:t>
      </w:r>
      <w:r w:rsidRPr="009A7BD3">
        <w:t>::</w:t>
      </w:r>
      <w:proofErr w:type="spellStart"/>
      <w:r w:rsidRPr="009A7BD3">
        <w:t>endl</w:t>
      </w:r>
      <w:proofErr w:type="spellEnd"/>
      <w:r w:rsidRPr="009A7BD3">
        <w:t>;</w:t>
      </w:r>
    </w:p>
    <w:p w14:paraId="716E9835" w14:textId="77777777" w:rsidR="009A7BD3" w:rsidRPr="009A7BD3" w:rsidRDefault="009A7BD3" w:rsidP="009A7BD3">
      <w:pPr>
        <w:pStyle w:val="af"/>
      </w:pPr>
      <w:r w:rsidRPr="009A7BD3">
        <w:rPr>
          <w:color w:val="BEC0C2"/>
        </w:rPr>
        <w:t xml:space="preserve">    </w:t>
      </w:r>
      <w:r w:rsidRPr="009A7BD3">
        <w:t>str_</w:t>
      </w:r>
      <w:r w:rsidRPr="009A7BD3">
        <w:rPr>
          <w:color w:val="BEC0C2"/>
        </w:rPr>
        <w:t xml:space="preserve"> </w:t>
      </w:r>
      <w:r w:rsidRPr="009A7BD3">
        <w:rPr>
          <w:color w:val="D6BB9A"/>
        </w:rPr>
        <w:t>=</w:t>
      </w:r>
      <w:r w:rsidRPr="009A7BD3">
        <w:rPr>
          <w:color w:val="BEC0C2"/>
        </w:rPr>
        <w:t xml:space="preserve"> </w:t>
      </w:r>
      <w:r w:rsidRPr="009A7BD3">
        <w:rPr>
          <w:i/>
          <w:iCs/>
          <w:color w:val="45C6D6"/>
        </w:rPr>
        <w:t>new</w:t>
      </w:r>
      <w:r w:rsidRPr="009A7BD3">
        <w:rPr>
          <w:color w:val="BEC0C2"/>
        </w:rPr>
        <w:t xml:space="preserve"> </w:t>
      </w:r>
      <w:r w:rsidRPr="009A7BD3">
        <w:rPr>
          <w:color w:val="D69AA7"/>
        </w:rPr>
        <w:t>char</w:t>
      </w:r>
      <w:r w:rsidRPr="009A7BD3">
        <w:t>[capacity_];</w:t>
      </w:r>
    </w:p>
    <w:p w14:paraId="3AD2154D" w14:textId="77777777" w:rsidR="009A7BD3" w:rsidRPr="009A7BD3" w:rsidRDefault="009A7BD3" w:rsidP="009A7BD3">
      <w:pPr>
        <w:pStyle w:val="af"/>
      </w:pPr>
      <w:r w:rsidRPr="009A7BD3">
        <w:rPr>
          <w:color w:val="BEC0C2"/>
        </w:rPr>
        <w:t xml:space="preserve">    </w:t>
      </w:r>
      <w:r w:rsidRPr="009A7BD3">
        <w:rPr>
          <w:i/>
          <w:iCs/>
          <w:color w:val="45C6D6"/>
        </w:rPr>
        <w:t>for</w:t>
      </w:r>
      <w:r w:rsidRPr="009A7BD3">
        <w:rPr>
          <w:color w:val="BEC0C2"/>
        </w:rPr>
        <w:t xml:space="preserve"> </w:t>
      </w:r>
      <w:r w:rsidRPr="009A7BD3">
        <w:t>(</w:t>
      </w:r>
      <w:proofErr w:type="spellStart"/>
      <w:r w:rsidRPr="009A7BD3">
        <w:rPr>
          <w:color w:val="FF8080"/>
        </w:rPr>
        <w:t>size_t</w:t>
      </w:r>
      <w:proofErr w:type="spellEnd"/>
      <w:r w:rsidRPr="009A7BD3">
        <w:rPr>
          <w:color w:val="BEC0C2"/>
        </w:rPr>
        <w:t xml:space="preserve"> </w:t>
      </w:r>
      <w:proofErr w:type="spellStart"/>
      <w:r w:rsidRPr="009A7BD3">
        <w:rPr>
          <w:color w:val="D6BB9A"/>
        </w:rPr>
        <w:t>i</w:t>
      </w:r>
      <w:proofErr w:type="spellEnd"/>
      <w:r w:rsidRPr="009A7BD3">
        <w:rPr>
          <w:color w:val="BEC0C2"/>
        </w:rPr>
        <w:t xml:space="preserve"> </w:t>
      </w:r>
      <w:r w:rsidRPr="009A7BD3">
        <w:t>=</w:t>
      </w:r>
      <w:r w:rsidRPr="009A7BD3">
        <w:rPr>
          <w:color w:val="BEC0C2"/>
        </w:rPr>
        <w:t xml:space="preserve"> </w:t>
      </w:r>
      <w:r w:rsidRPr="009A7BD3">
        <w:rPr>
          <w:color w:val="8A602C"/>
        </w:rPr>
        <w:t>0</w:t>
      </w:r>
      <w:r w:rsidRPr="009A7BD3">
        <w:t>;</w:t>
      </w:r>
      <w:r w:rsidRPr="009A7BD3">
        <w:rPr>
          <w:color w:val="BEC0C2"/>
        </w:rPr>
        <w:t xml:space="preserve"> </w:t>
      </w:r>
      <w:proofErr w:type="spellStart"/>
      <w:r w:rsidRPr="009A7BD3">
        <w:rPr>
          <w:color w:val="D6BB9A"/>
        </w:rPr>
        <w:t>i</w:t>
      </w:r>
      <w:proofErr w:type="spellEnd"/>
      <w:r w:rsidRPr="009A7BD3">
        <w:rPr>
          <w:color w:val="BEC0C2"/>
        </w:rPr>
        <w:t xml:space="preserve"> </w:t>
      </w:r>
      <w:r w:rsidRPr="009A7BD3">
        <w:rPr>
          <w:color w:val="D6BB9A"/>
        </w:rPr>
        <w:t>&lt;</w:t>
      </w:r>
      <w:r w:rsidRPr="009A7BD3">
        <w:rPr>
          <w:color w:val="BEC0C2"/>
        </w:rPr>
        <w:t xml:space="preserve"> </w:t>
      </w:r>
      <w:r w:rsidRPr="009A7BD3">
        <w:t>size_;</w:t>
      </w:r>
      <w:r w:rsidRPr="009A7BD3">
        <w:rPr>
          <w:color w:val="BEC0C2"/>
        </w:rPr>
        <w:t xml:space="preserve"> </w:t>
      </w:r>
      <w:r w:rsidRPr="009A7BD3">
        <w:rPr>
          <w:color w:val="D6BB9A"/>
        </w:rPr>
        <w:t>++</w:t>
      </w:r>
      <w:proofErr w:type="spellStart"/>
      <w:r w:rsidRPr="009A7BD3">
        <w:rPr>
          <w:color w:val="D6BB9A"/>
        </w:rPr>
        <w:t>i</w:t>
      </w:r>
      <w:proofErr w:type="spellEnd"/>
      <w:r w:rsidRPr="009A7BD3">
        <w:t>)</w:t>
      </w:r>
    </w:p>
    <w:p w14:paraId="2888021E" w14:textId="77777777" w:rsidR="009A7BD3" w:rsidRPr="009A7BD3" w:rsidRDefault="009A7BD3" w:rsidP="009A7BD3">
      <w:pPr>
        <w:pStyle w:val="af"/>
      </w:pPr>
      <w:r w:rsidRPr="009A7BD3">
        <w:rPr>
          <w:color w:val="BEC0C2"/>
        </w:rPr>
        <w:t xml:space="preserve">    </w:t>
      </w:r>
      <w:r w:rsidRPr="009A7BD3">
        <w:t>{</w:t>
      </w:r>
    </w:p>
    <w:p w14:paraId="04C5F5E5" w14:textId="77777777" w:rsidR="009A7BD3" w:rsidRPr="009A7BD3" w:rsidRDefault="009A7BD3" w:rsidP="009A7BD3">
      <w:pPr>
        <w:pStyle w:val="af"/>
      </w:pPr>
      <w:r w:rsidRPr="009A7BD3">
        <w:rPr>
          <w:color w:val="BEC0C2"/>
        </w:rPr>
        <w:t xml:space="preserve">        </w:t>
      </w:r>
      <w:r w:rsidRPr="009A7BD3">
        <w:t>str_[</w:t>
      </w:r>
      <w:proofErr w:type="spellStart"/>
      <w:r w:rsidRPr="009A7BD3">
        <w:rPr>
          <w:color w:val="D6BB9A"/>
        </w:rPr>
        <w:t>i</w:t>
      </w:r>
      <w:proofErr w:type="spellEnd"/>
      <w:r w:rsidRPr="009A7BD3">
        <w:t>]</w:t>
      </w:r>
      <w:r w:rsidRPr="009A7BD3">
        <w:rPr>
          <w:color w:val="BEC0C2"/>
        </w:rPr>
        <w:t xml:space="preserve"> </w:t>
      </w:r>
      <w:r w:rsidRPr="009A7BD3">
        <w:rPr>
          <w:color w:val="D6BB9A"/>
        </w:rPr>
        <w:t>=</w:t>
      </w:r>
      <w:r w:rsidRPr="009A7BD3">
        <w:rPr>
          <w:color w:val="BEC0C2"/>
        </w:rPr>
        <w:t xml:space="preserve"> </w:t>
      </w:r>
      <w:proofErr w:type="spellStart"/>
      <w:r w:rsidRPr="009A7BD3">
        <w:rPr>
          <w:color w:val="D6BB9A"/>
        </w:rPr>
        <w:t>ch</w:t>
      </w:r>
      <w:proofErr w:type="spellEnd"/>
      <w:r w:rsidRPr="009A7BD3">
        <w:t>;</w:t>
      </w:r>
    </w:p>
    <w:p w14:paraId="39770020" w14:textId="77777777" w:rsidR="009A7BD3" w:rsidRPr="009A7BD3" w:rsidRDefault="009A7BD3" w:rsidP="009A7BD3">
      <w:pPr>
        <w:pStyle w:val="af"/>
      </w:pPr>
      <w:r w:rsidRPr="009A7BD3">
        <w:rPr>
          <w:color w:val="BEC0C2"/>
        </w:rPr>
        <w:lastRenderedPageBreak/>
        <w:t xml:space="preserve">    </w:t>
      </w:r>
      <w:r w:rsidRPr="009A7BD3">
        <w:t>}</w:t>
      </w:r>
    </w:p>
    <w:p w14:paraId="254C8C5D" w14:textId="77777777" w:rsidR="009A7BD3" w:rsidRPr="009A7BD3" w:rsidRDefault="009A7BD3" w:rsidP="009A7BD3">
      <w:pPr>
        <w:pStyle w:val="af"/>
      </w:pPr>
      <w:r w:rsidRPr="009A7BD3">
        <w:rPr>
          <w:color w:val="BEC0C2"/>
        </w:rPr>
        <w:t xml:space="preserve">    </w:t>
      </w:r>
      <w:r w:rsidRPr="009A7BD3">
        <w:t>str_[</w:t>
      </w:r>
      <w:r w:rsidRPr="009A7BD3">
        <w:rPr>
          <w:color w:val="D6BB9A"/>
        </w:rPr>
        <w:t>count</w:t>
      </w:r>
      <w:r w:rsidRPr="009A7BD3">
        <w:t>]</w:t>
      </w:r>
      <w:r w:rsidRPr="009A7BD3">
        <w:rPr>
          <w:color w:val="BEC0C2"/>
        </w:rPr>
        <w:t xml:space="preserve"> </w:t>
      </w:r>
      <w:r w:rsidRPr="009A7BD3">
        <w:rPr>
          <w:color w:val="D6BB9A"/>
        </w:rPr>
        <w:t>=</w:t>
      </w:r>
      <w:r w:rsidRPr="009A7BD3">
        <w:rPr>
          <w:color w:val="BEC0C2"/>
        </w:rPr>
        <w:t xml:space="preserve"> </w:t>
      </w:r>
      <w:r w:rsidRPr="009A7BD3">
        <w:rPr>
          <w:color w:val="D69545"/>
        </w:rPr>
        <w:t>'\0'</w:t>
      </w:r>
      <w:r w:rsidRPr="009A7BD3">
        <w:t>;</w:t>
      </w:r>
    </w:p>
    <w:p w14:paraId="4CB2F48B" w14:textId="55F1CB8B" w:rsidR="009A7BD3" w:rsidRDefault="009A7BD3" w:rsidP="00CE320D">
      <w:pPr>
        <w:pStyle w:val="af"/>
        <w:rPr>
          <w:szCs w:val="24"/>
        </w:rPr>
      </w:pPr>
      <w:r w:rsidRPr="009A7BD3">
        <w:rPr>
          <w:szCs w:val="24"/>
        </w:rPr>
        <w:t>}</w:t>
      </w:r>
    </w:p>
    <w:p w14:paraId="0D6DA3A2" w14:textId="77777777" w:rsidR="00D019A4" w:rsidRPr="00D019A4" w:rsidRDefault="00D019A4" w:rsidP="00D019A4">
      <w:pPr>
        <w:rPr>
          <w:lang w:val="en-US"/>
        </w:rPr>
      </w:pPr>
    </w:p>
    <w:p w14:paraId="3AA3B04F" w14:textId="57626F56" w:rsidR="00094BA2" w:rsidRPr="00094BA2" w:rsidRDefault="00094BA2" w:rsidP="00094BA2">
      <w:pPr>
        <w:rPr>
          <w:lang w:val="en-US"/>
        </w:rPr>
      </w:pPr>
      <w:r w:rsidRPr="009A7BD3">
        <w:rPr>
          <w:b/>
          <w:bCs/>
          <w:lang w:val="en-US"/>
        </w:rPr>
        <w:t>Copy Constructor</w:t>
      </w:r>
    </w:p>
    <w:p w14:paraId="42670088" w14:textId="53382982" w:rsidR="009A7BD3" w:rsidRDefault="00094BA2" w:rsidP="009A7BD3">
      <w:pPr>
        <w:rPr>
          <w:lang w:val="en-US"/>
        </w:rPr>
      </w:pPr>
      <w:r w:rsidRPr="00094BA2">
        <w:rPr>
          <w:lang w:val="en-US"/>
        </w:rPr>
        <w:t xml:space="preserve">The copy constructor creates a new </w:t>
      </w:r>
      <w:proofErr w:type="spellStart"/>
      <w:r w:rsidRPr="00094BA2">
        <w:rPr>
          <w:lang w:val="en-US"/>
        </w:rPr>
        <w:t>MyString</w:t>
      </w:r>
      <w:proofErr w:type="spellEnd"/>
      <w:r w:rsidRPr="00094BA2">
        <w:rPr>
          <w:lang w:val="en-US"/>
        </w:rPr>
        <w:t xml:space="preserve"> object by copying the content of another </w:t>
      </w:r>
      <w:proofErr w:type="spellStart"/>
      <w:r w:rsidRPr="00094BA2">
        <w:rPr>
          <w:lang w:val="en-US"/>
        </w:rPr>
        <w:t>MyString</w:t>
      </w:r>
      <w:proofErr w:type="spellEnd"/>
      <w:r w:rsidRPr="00094BA2">
        <w:rPr>
          <w:lang w:val="en-US"/>
        </w:rPr>
        <w:t xml:space="preserve"> object.</w:t>
      </w:r>
      <w:r w:rsidR="009A7BD3" w:rsidRPr="009A7BD3">
        <w:rPr>
          <w:lang w:val="en-US"/>
        </w:rPr>
        <w:t xml:space="preserve"> </w:t>
      </w:r>
      <w:r w:rsidRPr="00094BA2">
        <w:rPr>
          <w:lang w:val="en-US"/>
        </w:rPr>
        <w:t>It allocates memory, copies the content, and sets the size and capacity to match the source object.</w:t>
      </w:r>
    </w:p>
    <w:p w14:paraId="08F02A82" w14:textId="77777777" w:rsidR="009A7BD3" w:rsidRPr="009A7BD3" w:rsidRDefault="009A7BD3" w:rsidP="009A7BD3">
      <w:pPr>
        <w:pStyle w:val="af"/>
      </w:pPr>
      <w:proofErr w:type="spellStart"/>
      <w:proofErr w:type="gramStart"/>
      <w:r w:rsidRPr="009A7BD3">
        <w:t>MyString</w:t>
      </w:r>
      <w:proofErr w:type="spellEnd"/>
      <w:r w:rsidRPr="009A7BD3">
        <w:t>::</w:t>
      </w:r>
      <w:proofErr w:type="spellStart"/>
      <w:proofErr w:type="gramEnd"/>
      <w:r w:rsidRPr="009A7BD3">
        <w:rPr>
          <w:b/>
          <w:bCs/>
        </w:rPr>
        <w:t>MyString</w:t>
      </w:r>
      <w:proofErr w:type="spellEnd"/>
      <w:r w:rsidRPr="009A7BD3">
        <w:t>(</w:t>
      </w:r>
      <w:r w:rsidRPr="009A7BD3">
        <w:rPr>
          <w:i/>
          <w:iCs/>
          <w:color w:val="45C6D6"/>
        </w:rPr>
        <w:t>const</w:t>
      </w:r>
      <w:r w:rsidRPr="009A7BD3">
        <w:rPr>
          <w:color w:val="BEC0C2"/>
        </w:rPr>
        <w:t xml:space="preserve"> </w:t>
      </w:r>
      <w:proofErr w:type="spellStart"/>
      <w:r w:rsidRPr="009A7BD3">
        <w:t>MyString</w:t>
      </w:r>
      <w:proofErr w:type="spellEnd"/>
      <w:r w:rsidRPr="009A7BD3">
        <w:t>&amp;</w:t>
      </w:r>
      <w:r w:rsidRPr="009A7BD3">
        <w:rPr>
          <w:color w:val="BEC0C2"/>
        </w:rPr>
        <w:t xml:space="preserve"> </w:t>
      </w:r>
      <w:proofErr w:type="spellStart"/>
      <w:r w:rsidRPr="009A7BD3">
        <w:rPr>
          <w:color w:val="D6BB9A"/>
        </w:rPr>
        <w:t>ob</w:t>
      </w:r>
      <w:proofErr w:type="spellEnd"/>
      <w:r w:rsidRPr="009A7BD3">
        <w:t>)</w:t>
      </w:r>
      <w:r w:rsidRPr="009A7BD3">
        <w:rPr>
          <w:color w:val="BEC0C2"/>
        </w:rPr>
        <w:t xml:space="preserve"> </w:t>
      </w:r>
      <w:r w:rsidRPr="009A7BD3">
        <w:rPr>
          <w:i/>
          <w:iCs/>
          <w:color w:val="A8ABB0"/>
        </w:rPr>
        <w:t>//</w:t>
      </w:r>
      <w:r w:rsidRPr="009A7BD3">
        <w:rPr>
          <w:color w:val="BEC0C2"/>
        </w:rPr>
        <w:t xml:space="preserve"> </w:t>
      </w:r>
      <w:r w:rsidRPr="009A7BD3">
        <w:rPr>
          <w:i/>
          <w:iCs/>
          <w:color w:val="A8ABB0"/>
        </w:rPr>
        <w:t>copy</w:t>
      </w:r>
      <w:r w:rsidRPr="009A7BD3">
        <w:rPr>
          <w:color w:val="BEC0C2"/>
        </w:rPr>
        <w:t xml:space="preserve"> </w:t>
      </w:r>
      <w:r w:rsidRPr="009A7BD3">
        <w:rPr>
          <w:i/>
          <w:iCs/>
          <w:color w:val="A8ABB0"/>
        </w:rPr>
        <w:t>constructor</w:t>
      </w:r>
    </w:p>
    <w:p w14:paraId="009B79C6" w14:textId="77777777" w:rsidR="009A7BD3" w:rsidRPr="009A7BD3" w:rsidRDefault="009A7BD3" w:rsidP="009A7BD3">
      <w:pPr>
        <w:pStyle w:val="af"/>
      </w:pPr>
      <w:r w:rsidRPr="009A7BD3">
        <w:rPr>
          <w:color w:val="BEC0C2"/>
        </w:rPr>
        <w:t xml:space="preserve">    </w:t>
      </w:r>
      <w:r w:rsidRPr="009A7BD3">
        <w:t>:</w:t>
      </w:r>
      <w:r w:rsidRPr="009A7BD3">
        <w:rPr>
          <w:color w:val="BEC0C2"/>
        </w:rPr>
        <w:t xml:space="preserve"> </w:t>
      </w:r>
      <w:r w:rsidRPr="009A7BD3">
        <w:t>size_(</w:t>
      </w:r>
      <w:proofErr w:type="spellStart"/>
      <w:r w:rsidRPr="009A7BD3">
        <w:rPr>
          <w:color w:val="D6BB9A"/>
        </w:rPr>
        <w:t>ob</w:t>
      </w:r>
      <w:r w:rsidRPr="009A7BD3">
        <w:t>.size</w:t>
      </w:r>
      <w:proofErr w:type="spellEnd"/>
      <w:r w:rsidRPr="009A7BD3">
        <w:t>_),</w:t>
      </w:r>
      <w:r w:rsidRPr="009A7BD3">
        <w:rPr>
          <w:color w:val="BEC0C2"/>
        </w:rPr>
        <w:t xml:space="preserve"> </w:t>
      </w:r>
      <w:r w:rsidRPr="009A7BD3">
        <w:t>capacity_(</w:t>
      </w:r>
      <w:proofErr w:type="spellStart"/>
      <w:r w:rsidRPr="009A7BD3">
        <w:rPr>
          <w:color w:val="D6BB9A"/>
        </w:rPr>
        <w:t>ob</w:t>
      </w:r>
      <w:r w:rsidRPr="009A7BD3">
        <w:t>.capacity</w:t>
      </w:r>
      <w:proofErr w:type="spellEnd"/>
      <w:r w:rsidRPr="009A7BD3">
        <w:t>_)</w:t>
      </w:r>
    </w:p>
    <w:p w14:paraId="679B6268" w14:textId="77777777" w:rsidR="009A7BD3" w:rsidRPr="009A7BD3" w:rsidRDefault="009A7BD3" w:rsidP="009A7BD3">
      <w:pPr>
        <w:pStyle w:val="af"/>
      </w:pPr>
      <w:r w:rsidRPr="009A7BD3">
        <w:t>{</w:t>
      </w:r>
    </w:p>
    <w:p w14:paraId="4F1B1749" w14:textId="77777777" w:rsidR="009A7BD3" w:rsidRPr="009A7BD3" w:rsidRDefault="009A7BD3" w:rsidP="009A7BD3">
      <w:pPr>
        <w:pStyle w:val="af"/>
      </w:pPr>
      <w:r w:rsidRPr="009A7BD3">
        <w:rPr>
          <w:color w:val="BEC0C2"/>
        </w:rPr>
        <w:t xml:space="preserve">    </w:t>
      </w:r>
      <w:proofErr w:type="gramStart"/>
      <w:r w:rsidRPr="009A7BD3">
        <w:t>std::</w:t>
      </w:r>
      <w:proofErr w:type="spellStart"/>
      <w:proofErr w:type="gramEnd"/>
      <w:r w:rsidRPr="009A7BD3">
        <w:rPr>
          <w:color w:val="9AA7D6"/>
        </w:rPr>
        <w:t>cout</w:t>
      </w:r>
      <w:proofErr w:type="spellEnd"/>
      <w:r w:rsidRPr="009A7BD3">
        <w:rPr>
          <w:color w:val="BEC0C2"/>
        </w:rPr>
        <w:t xml:space="preserve"> </w:t>
      </w:r>
      <w:r w:rsidRPr="009A7BD3">
        <w:rPr>
          <w:color w:val="D6BB9A"/>
        </w:rPr>
        <w:t>&lt;&lt;</w:t>
      </w:r>
      <w:r w:rsidRPr="009A7BD3">
        <w:rPr>
          <w:color w:val="BEC0C2"/>
        </w:rPr>
        <w:t xml:space="preserve"> </w:t>
      </w:r>
      <w:r w:rsidRPr="009A7BD3">
        <w:rPr>
          <w:i/>
          <w:iCs/>
          <w:color w:val="45C6D6"/>
        </w:rPr>
        <w:t>__PRETTY_FUNCTION__</w:t>
      </w:r>
      <w:r w:rsidRPr="009A7BD3">
        <w:rPr>
          <w:color w:val="BEC0C2"/>
        </w:rPr>
        <w:t xml:space="preserve"> </w:t>
      </w:r>
      <w:r w:rsidRPr="009A7BD3">
        <w:rPr>
          <w:color w:val="D6BB9A"/>
        </w:rPr>
        <w:t>&lt;&lt;</w:t>
      </w:r>
      <w:r w:rsidRPr="009A7BD3">
        <w:rPr>
          <w:color w:val="BEC0C2"/>
        </w:rPr>
        <w:t xml:space="preserve"> </w:t>
      </w:r>
      <w:r w:rsidRPr="009A7BD3">
        <w:t>std::</w:t>
      </w:r>
      <w:proofErr w:type="spellStart"/>
      <w:r w:rsidRPr="009A7BD3">
        <w:t>endl</w:t>
      </w:r>
      <w:proofErr w:type="spellEnd"/>
      <w:r w:rsidRPr="009A7BD3">
        <w:t>;</w:t>
      </w:r>
    </w:p>
    <w:p w14:paraId="5D593252" w14:textId="77777777" w:rsidR="009A7BD3" w:rsidRPr="009A7BD3" w:rsidRDefault="009A7BD3" w:rsidP="009A7BD3">
      <w:pPr>
        <w:pStyle w:val="af"/>
      </w:pPr>
      <w:r w:rsidRPr="009A7BD3">
        <w:rPr>
          <w:color w:val="BEC0C2"/>
        </w:rPr>
        <w:t xml:space="preserve">    </w:t>
      </w:r>
      <w:r w:rsidRPr="009A7BD3">
        <w:rPr>
          <w:i/>
          <w:iCs/>
          <w:color w:val="45C6D6"/>
        </w:rPr>
        <w:t>if</w:t>
      </w:r>
      <w:r w:rsidRPr="009A7BD3">
        <w:rPr>
          <w:color w:val="BEC0C2"/>
        </w:rPr>
        <w:t xml:space="preserve"> </w:t>
      </w:r>
      <w:r w:rsidRPr="009A7BD3">
        <w:t>(</w:t>
      </w:r>
      <w:proofErr w:type="spellStart"/>
      <w:r w:rsidRPr="009A7BD3">
        <w:rPr>
          <w:color w:val="D6BB9A"/>
        </w:rPr>
        <w:t>ob</w:t>
      </w:r>
      <w:r w:rsidRPr="009A7BD3">
        <w:t>.str</w:t>
      </w:r>
      <w:proofErr w:type="spellEnd"/>
      <w:r w:rsidRPr="009A7BD3">
        <w:t>_)</w:t>
      </w:r>
    </w:p>
    <w:p w14:paraId="41EC55B8" w14:textId="77777777" w:rsidR="009A7BD3" w:rsidRPr="009A7BD3" w:rsidRDefault="009A7BD3" w:rsidP="009A7BD3">
      <w:pPr>
        <w:pStyle w:val="af"/>
      </w:pPr>
      <w:r w:rsidRPr="009A7BD3">
        <w:rPr>
          <w:color w:val="BEC0C2"/>
        </w:rPr>
        <w:t xml:space="preserve">    </w:t>
      </w:r>
      <w:r w:rsidRPr="009A7BD3">
        <w:t>{</w:t>
      </w:r>
    </w:p>
    <w:p w14:paraId="22A15D32" w14:textId="77777777" w:rsidR="009A7BD3" w:rsidRPr="009A7BD3" w:rsidRDefault="009A7BD3" w:rsidP="009A7BD3">
      <w:pPr>
        <w:pStyle w:val="af"/>
      </w:pPr>
      <w:r w:rsidRPr="009A7BD3">
        <w:rPr>
          <w:color w:val="BEC0C2"/>
        </w:rPr>
        <w:t xml:space="preserve">        </w:t>
      </w:r>
      <w:proofErr w:type="spellStart"/>
      <w:r w:rsidRPr="009A7BD3">
        <w:t>CreateCopyArray</w:t>
      </w:r>
      <w:proofErr w:type="spellEnd"/>
      <w:r w:rsidRPr="009A7BD3">
        <w:t>(</w:t>
      </w:r>
      <w:proofErr w:type="spellStart"/>
      <w:r w:rsidRPr="009A7BD3">
        <w:rPr>
          <w:color w:val="D6BB9A"/>
        </w:rPr>
        <w:t>ob</w:t>
      </w:r>
      <w:r w:rsidRPr="009A7BD3">
        <w:t>.str</w:t>
      </w:r>
      <w:proofErr w:type="spellEnd"/>
      <w:r w:rsidRPr="009A7BD3">
        <w:t>_,</w:t>
      </w:r>
      <w:r w:rsidRPr="009A7BD3">
        <w:rPr>
          <w:color w:val="BEC0C2"/>
        </w:rPr>
        <w:t xml:space="preserve"> </w:t>
      </w:r>
      <w:proofErr w:type="spellStart"/>
      <w:r w:rsidRPr="009A7BD3">
        <w:rPr>
          <w:color w:val="D6BB9A"/>
        </w:rPr>
        <w:t>ob</w:t>
      </w:r>
      <w:r w:rsidRPr="009A7BD3">
        <w:t>.capacity</w:t>
      </w:r>
      <w:proofErr w:type="spellEnd"/>
      <w:r w:rsidRPr="009A7BD3">
        <w:t>_);</w:t>
      </w:r>
    </w:p>
    <w:p w14:paraId="2381097A" w14:textId="77777777" w:rsidR="009A7BD3" w:rsidRPr="009A7BD3" w:rsidRDefault="009A7BD3" w:rsidP="009A7BD3">
      <w:pPr>
        <w:pStyle w:val="af"/>
      </w:pPr>
      <w:r w:rsidRPr="009A7BD3">
        <w:rPr>
          <w:color w:val="BEC0C2"/>
        </w:rPr>
        <w:t xml:space="preserve">    </w:t>
      </w:r>
      <w:r w:rsidRPr="009A7BD3">
        <w:t>}</w:t>
      </w:r>
    </w:p>
    <w:p w14:paraId="2605F8A5" w14:textId="28555DA5" w:rsidR="009A7BD3" w:rsidRDefault="009A7BD3" w:rsidP="009A7BD3">
      <w:pPr>
        <w:pStyle w:val="af"/>
        <w:rPr>
          <w:szCs w:val="24"/>
        </w:rPr>
      </w:pPr>
      <w:r w:rsidRPr="009A7BD3">
        <w:rPr>
          <w:szCs w:val="24"/>
        </w:rPr>
        <w:t>}</w:t>
      </w:r>
    </w:p>
    <w:p w14:paraId="0E8EAF80" w14:textId="77777777" w:rsidR="00D019A4" w:rsidRPr="00D019A4" w:rsidRDefault="00D019A4" w:rsidP="00D019A4">
      <w:pPr>
        <w:rPr>
          <w:lang w:val="en-US"/>
        </w:rPr>
      </w:pPr>
    </w:p>
    <w:p w14:paraId="1561B3B0" w14:textId="5980127E" w:rsidR="009A7BD3" w:rsidRDefault="009A7BD3" w:rsidP="009A7BD3">
      <w:pPr>
        <w:rPr>
          <w:lang w:val="en-US"/>
        </w:rPr>
      </w:pPr>
      <w:r w:rsidRPr="009A7BD3">
        <w:rPr>
          <w:lang w:val="en-US"/>
        </w:rPr>
        <w:t xml:space="preserve">The </w:t>
      </w:r>
      <w:proofErr w:type="spellStart"/>
      <w:r w:rsidRPr="009A7BD3">
        <w:rPr>
          <w:lang w:val="en-US"/>
        </w:rPr>
        <w:t>CreateCopyArray</w:t>
      </w:r>
      <w:proofErr w:type="spellEnd"/>
      <w:r w:rsidRPr="009A7BD3">
        <w:rPr>
          <w:lang w:val="en-US"/>
        </w:rPr>
        <w:t>() function is a private member-function solving the copy-paste problem.</w:t>
      </w:r>
    </w:p>
    <w:p w14:paraId="5C6E63DE" w14:textId="77777777" w:rsidR="00D019A4" w:rsidRPr="00D019A4" w:rsidRDefault="00D019A4" w:rsidP="00D019A4">
      <w:pPr>
        <w:pStyle w:val="af"/>
      </w:pPr>
      <w:r w:rsidRPr="00D019A4">
        <w:rPr>
          <w:color w:val="D69AA7"/>
        </w:rPr>
        <w:t>void</w:t>
      </w:r>
      <w:r w:rsidRPr="00D019A4">
        <w:rPr>
          <w:color w:val="BEC0C2"/>
        </w:rPr>
        <w:t xml:space="preserve"> </w:t>
      </w:r>
      <w:proofErr w:type="spellStart"/>
      <w:proofErr w:type="gramStart"/>
      <w:r w:rsidRPr="00D019A4">
        <w:rPr>
          <w:color w:val="FF8080"/>
        </w:rPr>
        <w:t>MyString</w:t>
      </w:r>
      <w:proofErr w:type="spellEnd"/>
      <w:r w:rsidRPr="00D019A4">
        <w:t>::</w:t>
      </w:r>
      <w:proofErr w:type="spellStart"/>
      <w:proofErr w:type="gramEnd"/>
      <w:r w:rsidRPr="00D019A4">
        <w:rPr>
          <w:b/>
          <w:bCs/>
        </w:rPr>
        <w:t>CreateCopyArray</w:t>
      </w:r>
      <w:proofErr w:type="spellEnd"/>
      <w:r w:rsidRPr="00D019A4">
        <w:t>(</w:t>
      </w:r>
      <w:r w:rsidRPr="00D019A4">
        <w:rPr>
          <w:i/>
          <w:iCs/>
          <w:color w:val="45C6D6"/>
        </w:rPr>
        <w:t>const</w:t>
      </w:r>
      <w:r w:rsidRPr="00D019A4">
        <w:rPr>
          <w:color w:val="BEC0C2"/>
        </w:rPr>
        <w:t xml:space="preserve"> </w:t>
      </w:r>
      <w:r w:rsidRPr="00D019A4">
        <w:rPr>
          <w:color w:val="D69AA7"/>
        </w:rPr>
        <w:t>char</w:t>
      </w:r>
      <w:r w:rsidRPr="00D019A4">
        <w:t>*</w:t>
      </w:r>
      <w:r w:rsidRPr="00D019A4">
        <w:rPr>
          <w:color w:val="BEC0C2"/>
        </w:rPr>
        <w:t xml:space="preserve"> </w:t>
      </w:r>
      <w:proofErr w:type="spellStart"/>
      <w:r w:rsidRPr="00D019A4">
        <w:rPr>
          <w:color w:val="D6BB9A"/>
        </w:rPr>
        <w:t>arr</w:t>
      </w:r>
      <w:proofErr w:type="spellEnd"/>
      <w:r w:rsidRPr="00D019A4">
        <w:t>,</w:t>
      </w:r>
      <w:r w:rsidRPr="00D019A4">
        <w:rPr>
          <w:color w:val="BEC0C2"/>
        </w:rPr>
        <w:t xml:space="preserve"> </w:t>
      </w:r>
      <w:proofErr w:type="spellStart"/>
      <w:r w:rsidRPr="00D019A4">
        <w:rPr>
          <w:color w:val="FF8080"/>
        </w:rPr>
        <w:t>size_t</w:t>
      </w:r>
      <w:proofErr w:type="spellEnd"/>
      <w:r w:rsidRPr="00D019A4">
        <w:rPr>
          <w:color w:val="BEC0C2"/>
        </w:rPr>
        <w:t xml:space="preserve"> </w:t>
      </w:r>
      <w:proofErr w:type="spellStart"/>
      <w:r w:rsidRPr="00D019A4">
        <w:rPr>
          <w:color w:val="D6BB9A"/>
        </w:rPr>
        <w:t>str_size</w:t>
      </w:r>
      <w:proofErr w:type="spellEnd"/>
      <w:r w:rsidRPr="00D019A4">
        <w:t>)</w:t>
      </w:r>
    </w:p>
    <w:p w14:paraId="11FA326A" w14:textId="77777777" w:rsidR="00D019A4" w:rsidRPr="00D019A4" w:rsidRDefault="00D019A4" w:rsidP="00D019A4">
      <w:pPr>
        <w:pStyle w:val="af"/>
      </w:pPr>
      <w:r w:rsidRPr="00D019A4">
        <w:t>{</w:t>
      </w:r>
    </w:p>
    <w:p w14:paraId="466CBC2A" w14:textId="77777777" w:rsidR="00D019A4" w:rsidRPr="00D019A4" w:rsidRDefault="00D019A4" w:rsidP="00D019A4">
      <w:pPr>
        <w:pStyle w:val="af"/>
      </w:pPr>
      <w:r w:rsidRPr="00D019A4">
        <w:rPr>
          <w:color w:val="BEC0C2"/>
        </w:rPr>
        <w:t xml:space="preserve">    </w:t>
      </w:r>
      <w:r w:rsidRPr="00D019A4">
        <w:t>str_</w:t>
      </w:r>
      <w:r w:rsidRPr="00D019A4">
        <w:rPr>
          <w:color w:val="BEC0C2"/>
        </w:rPr>
        <w:t xml:space="preserve"> </w:t>
      </w:r>
      <w:r w:rsidRPr="00D019A4">
        <w:rPr>
          <w:color w:val="D6BB9A"/>
        </w:rPr>
        <w:t>=</w:t>
      </w:r>
      <w:r w:rsidRPr="00D019A4">
        <w:rPr>
          <w:color w:val="BEC0C2"/>
        </w:rPr>
        <w:t xml:space="preserve"> </w:t>
      </w:r>
      <w:r w:rsidRPr="00D019A4">
        <w:rPr>
          <w:i/>
          <w:iCs/>
          <w:color w:val="45C6D6"/>
        </w:rPr>
        <w:t>new</w:t>
      </w:r>
      <w:r w:rsidRPr="00D019A4">
        <w:rPr>
          <w:color w:val="BEC0C2"/>
        </w:rPr>
        <w:t xml:space="preserve"> </w:t>
      </w:r>
      <w:r w:rsidRPr="00D019A4">
        <w:rPr>
          <w:color w:val="D69AA7"/>
        </w:rPr>
        <w:t>char</w:t>
      </w:r>
      <w:r w:rsidRPr="00D019A4">
        <w:t>[</w:t>
      </w:r>
      <w:proofErr w:type="spellStart"/>
      <w:r w:rsidRPr="00D019A4">
        <w:rPr>
          <w:color w:val="D6BB9A"/>
        </w:rPr>
        <w:t>str_size</w:t>
      </w:r>
      <w:proofErr w:type="spellEnd"/>
      <w:r w:rsidRPr="00D019A4">
        <w:t>];</w:t>
      </w:r>
    </w:p>
    <w:p w14:paraId="547B5ED0" w14:textId="77777777" w:rsidR="00D019A4" w:rsidRPr="00D019A4" w:rsidRDefault="00D019A4" w:rsidP="00D019A4">
      <w:pPr>
        <w:pStyle w:val="af"/>
      </w:pPr>
      <w:r w:rsidRPr="00D019A4">
        <w:rPr>
          <w:color w:val="BEC0C2"/>
        </w:rPr>
        <w:t xml:space="preserve">    </w:t>
      </w:r>
      <w:proofErr w:type="spellStart"/>
      <w:r w:rsidRPr="00D019A4">
        <w:t>strcpy_s</w:t>
      </w:r>
      <w:proofErr w:type="spellEnd"/>
      <w:r w:rsidRPr="00D019A4">
        <w:t>(</w:t>
      </w:r>
      <w:r w:rsidRPr="00D019A4">
        <w:rPr>
          <w:i/>
          <w:iCs/>
        </w:rPr>
        <w:t>str_</w:t>
      </w:r>
      <w:r w:rsidRPr="00D019A4">
        <w:t>,</w:t>
      </w:r>
      <w:r w:rsidRPr="00D019A4">
        <w:rPr>
          <w:color w:val="BEC0C2"/>
        </w:rPr>
        <w:t xml:space="preserve"> </w:t>
      </w:r>
      <w:r w:rsidRPr="00D019A4">
        <w:t>capacity_,</w:t>
      </w:r>
      <w:r w:rsidRPr="00D019A4">
        <w:rPr>
          <w:color w:val="BEC0C2"/>
        </w:rPr>
        <w:t xml:space="preserve"> </w:t>
      </w:r>
      <w:proofErr w:type="spellStart"/>
      <w:r w:rsidRPr="00D019A4">
        <w:rPr>
          <w:color w:val="D6BB9A"/>
        </w:rPr>
        <w:t>arr</w:t>
      </w:r>
      <w:proofErr w:type="spellEnd"/>
      <w:r w:rsidRPr="00D019A4">
        <w:t>);</w:t>
      </w:r>
    </w:p>
    <w:p w14:paraId="1E57E077" w14:textId="331C1159" w:rsidR="000726B1" w:rsidRDefault="00D019A4" w:rsidP="00D019A4">
      <w:pPr>
        <w:pStyle w:val="af"/>
        <w:rPr>
          <w:szCs w:val="24"/>
        </w:rPr>
      </w:pPr>
      <w:r w:rsidRPr="00D019A4">
        <w:rPr>
          <w:szCs w:val="24"/>
        </w:rPr>
        <w:t>}</w:t>
      </w:r>
    </w:p>
    <w:p w14:paraId="08E89B2B" w14:textId="77777777" w:rsidR="00D019A4" w:rsidRPr="00D019A4" w:rsidRDefault="00D019A4" w:rsidP="00D019A4">
      <w:pPr>
        <w:rPr>
          <w:lang w:val="en-US"/>
        </w:rPr>
      </w:pPr>
    </w:p>
    <w:p w14:paraId="555A650C" w14:textId="6A03D6B3" w:rsidR="000726B1" w:rsidRPr="000726B1" w:rsidRDefault="000726B1" w:rsidP="009A7BD3">
      <w:pPr>
        <w:rPr>
          <w:b/>
          <w:bCs/>
          <w:lang w:val="en-US"/>
        </w:rPr>
      </w:pPr>
      <w:r w:rsidRPr="000726B1">
        <w:rPr>
          <w:b/>
          <w:bCs/>
          <w:lang w:val="en-US"/>
        </w:rPr>
        <w:t>Destructor</w:t>
      </w:r>
    </w:p>
    <w:p w14:paraId="39AC75FD" w14:textId="1E2EEF17" w:rsidR="00462335" w:rsidRDefault="000726B1" w:rsidP="00462335">
      <w:pPr>
        <w:rPr>
          <w:lang w:val="en-US"/>
        </w:rPr>
      </w:pPr>
      <w:r>
        <w:rPr>
          <w:lang w:val="en-US"/>
        </w:rPr>
        <w:t>D</w:t>
      </w:r>
      <w:r w:rsidRPr="000726B1">
        <w:rPr>
          <w:lang w:val="en-US"/>
        </w:rPr>
        <w:t>estructor is responsible for releasing any dynamically allocated memory used by an instance of the class. Its primary purpose is to perform cleanup operations when an object of the class goes out of scope or is explicitly destroyed.</w:t>
      </w:r>
    </w:p>
    <w:p w14:paraId="5570A9C0" w14:textId="7C2582B5" w:rsidR="000726B1" w:rsidRPr="000726B1" w:rsidRDefault="000726B1" w:rsidP="000726B1">
      <w:pPr>
        <w:pStyle w:val="af"/>
      </w:pPr>
      <w:proofErr w:type="spellStart"/>
      <w:proofErr w:type="gramStart"/>
      <w:r w:rsidRPr="000726B1">
        <w:rPr>
          <w:color w:val="FF8080"/>
        </w:rPr>
        <w:t>MyString</w:t>
      </w:r>
      <w:proofErr w:type="spellEnd"/>
      <w:r w:rsidRPr="000726B1">
        <w:t>::</w:t>
      </w:r>
      <w:proofErr w:type="gramEnd"/>
      <w:r w:rsidRPr="000726B1">
        <w:t>~</w:t>
      </w:r>
      <w:proofErr w:type="spellStart"/>
      <w:r w:rsidRPr="000726B1">
        <w:rPr>
          <w:b/>
          <w:bCs/>
        </w:rPr>
        <w:t>MyString</w:t>
      </w:r>
      <w:proofErr w:type="spellEnd"/>
      <w:r w:rsidRPr="000726B1">
        <w:t>()</w:t>
      </w:r>
    </w:p>
    <w:p w14:paraId="5E2D0749" w14:textId="77777777" w:rsidR="000726B1" w:rsidRPr="000726B1" w:rsidRDefault="000726B1" w:rsidP="000726B1">
      <w:pPr>
        <w:pStyle w:val="af"/>
      </w:pPr>
      <w:r w:rsidRPr="000726B1">
        <w:t>{</w:t>
      </w:r>
    </w:p>
    <w:p w14:paraId="007D61E0" w14:textId="77777777" w:rsidR="000726B1" w:rsidRPr="000726B1" w:rsidRDefault="000726B1" w:rsidP="000726B1">
      <w:pPr>
        <w:pStyle w:val="af"/>
      </w:pPr>
      <w:r w:rsidRPr="000726B1">
        <w:rPr>
          <w:color w:val="BEC0C2"/>
        </w:rPr>
        <w:t xml:space="preserve">    </w:t>
      </w:r>
      <w:proofErr w:type="gramStart"/>
      <w:r w:rsidRPr="000726B1">
        <w:rPr>
          <w:color w:val="FF8080"/>
        </w:rPr>
        <w:t>std</w:t>
      </w:r>
      <w:r w:rsidRPr="000726B1">
        <w:t>::</w:t>
      </w:r>
      <w:proofErr w:type="spellStart"/>
      <w:proofErr w:type="gramEnd"/>
      <w:r w:rsidRPr="000726B1">
        <w:rPr>
          <w:color w:val="9AA7D6"/>
        </w:rPr>
        <w:t>cout</w:t>
      </w:r>
      <w:proofErr w:type="spellEnd"/>
      <w:r w:rsidRPr="000726B1">
        <w:rPr>
          <w:color w:val="BEC0C2"/>
        </w:rPr>
        <w:t xml:space="preserve"> </w:t>
      </w:r>
      <w:r w:rsidRPr="000726B1">
        <w:rPr>
          <w:color w:val="D6BB9A"/>
        </w:rPr>
        <w:t>&lt;&lt;</w:t>
      </w:r>
      <w:r w:rsidRPr="000726B1">
        <w:rPr>
          <w:color w:val="BEC0C2"/>
        </w:rPr>
        <w:t xml:space="preserve"> </w:t>
      </w:r>
      <w:r w:rsidRPr="000726B1">
        <w:rPr>
          <w:i/>
          <w:iCs/>
          <w:color w:val="45C6D6"/>
        </w:rPr>
        <w:t>__PRETTY_FUNCTION__</w:t>
      </w:r>
      <w:r w:rsidRPr="000726B1">
        <w:rPr>
          <w:color w:val="BEC0C2"/>
        </w:rPr>
        <w:t xml:space="preserve"> </w:t>
      </w:r>
      <w:r w:rsidRPr="000726B1">
        <w:rPr>
          <w:color w:val="D6BB9A"/>
        </w:rPr>
        <w:t>&lt;&lt;</w:t>
      </w:r>
      <w:r w:rsidRPr="000726B1">
        <w:rPr>
          <w:color w:val="BEC0C2"/>
        </w:rPr>
        <w:t xml:space="preserve"> </w:t>
      </w:r>
      <w:r w:rsidRPr="000726B1">
        <w:rPr>
          <w:color w:val="FF8080"/>
        </w:rPr>
        <w:t>std</w:t>
      </w:r>
      <w:r w:rsidRPr="000726B1">
        <w:t>::</w:t>
      </w:r>
      <w:proofErr w:type="spellStart"/>
      <w:r w:rsidRPr="000726B1">
        <w:t>endl</w:t>
      </w:r>
      <w:proofErr w:type="spellEnd"/>
      <w:r w:rsidRPr="000726B1">
        <w:t>;</w:t>
      </w:r>
    </w:p>
    <w:p w14:paraId="6520867F" w14:textId="77777777" w:rsidR="000726B1" w:rsidRPr="000726B1" w:rsidRDefault="000726B1" w:rsidP="000726B1">
      <w:pPr>
        <w:pStyle w:val="af"/>
      </w:pPr>
      <w:r w:rsidRPr="000726B1">
        <w:rPr>
          <w:color w:val="BEC0C2"/>
        </w:rPr>
        <w:lastRenderedPageBreak/>
        <w:t xml:space="preserve">    </w:t>
      </w:r>
      <w:r w:rsidRPr="000726B1">
        <w:t>clear();</w:t>
      </w:r>
    </w:p>
    <w:p w14:paraId="04C22E2E" w14:textId="28725DD9" w:rsidR="000726B1" w:rsidRDefault="000726B1" w:rsidP="000726B1">
      <w:pPr>
        <w:pStyle w:val="af"/>
        <w:rPr>
          <w:szCs w:val="24"/>
        </w:rPr>
      </w:pPr>
      <w:r w:rsidRPr="000726B1">
        <w:rPr>
          <w:szCs w:val="24"/>
        </w:rPr>
        <w:t>}</w:t>
      </w:r>
    </w:p>
    <w:p w14:paraId="194EFF54" w14:textId="77777777" w:rsidR="000726B1" w:rsidRPr="000726B1" w:rsidRDefault="000726B1" w:rsidP="000726B1">
      <w:pPr>
        <w:pStyle w:val="af"/>
      </w:pPr>
      <w:r w:rsidRPr="000726B1">
        <w:rPr>
          <w:color w:val="D69AA7"/>
        </w:rPr>
        <w:t>void</w:t>
      </w:r>
      <w:r w:rsidRPr="000726B1">
        <w:rPr>
          <w:color w:val="BEC0C2"/>
        </w:rPr>
        <w:t xml:space="preserve"> </w:t>
      </w:r>
      <w:proofErr w:type="spellStart"/>
      <w:proofErr w:type="gramStart"/>
      <w:r w:rsidRPr="000726B1">
        <w:rPr>
          <w:color w:val="FF8080"/>
        </w:rPr>
        <w:t>MyString</w:t>
      </w:r>
      <w:proofErr w:type="spellEnd"/>
      <w:r w:rsidRPr="000726B1">
        <w:t>::</w:t>
      </w:r>
      <w:proofErr w:type="gramEnd"/>
      <w:r w:rsidRPr="000726B1">
        <w:rPr>
          <w:b/>
          <w:bCs/>
        </w:rPr>
        <w:t>clear</w:t>
      </w:r>
      <w:r w:rsidRPr="000726B1">
        <w:t>()</w:t>
      </w:r>
      <w:r w:rsidRPr="000726B1">
        <w:rPr>
          <w:color w:val="BEC0C2"/>
        </w:rPr>
        <w:t xml:space="preserve"> </w:t>
      </w:r>
      <w:r w:rsidRPr="000726B1">
        <w:rPr>
          <w:i/>
          <w:iCs/>
          <w:color w:val="A8ABB0"/>
        </w:rPr>
        <w:t>//</w:t>
      </w:r>
      <w:r w:rsidRPr="000726B1">
        <w:rPr>
          <w:color w:val="BEC0C2"/>
        </w:rPr>
        <w:t xml:space="preserve"> </w:t>
      </w:r>
      <w:r w:rsidRPr="000726B1">
        <w:rPr>
          <w:i/>
          <w:iCs/>
          <w:color w:val="A8ABB0"/>
        </w:rPr>
        <w:t>remove</w:t>
      </w:r>
      <w:r w:rsidRPr="000726B1">
        <w:rPr>
          <w:color w:val="BEC0C2"/>
        </w:rPr>
        <w:t xml:space="preserve"> </w:t>
      </w:r>
      <w:r w:rsidRPr="000726B1">
        <w:rPr>
          <w:i/>
          <w:iCs/>
          <w:color w:val="A8ABB0"/>
        </w:rPr>
        <w:t>all</w:t>
      </w:r>
      <w:r w:rsidRPr="000726B1">
        <w:rPr>
          <w:color w:val="BEC0C2"/>
        </w:rPr>
        <w:t xml:space="preserve"> </w:t>
      </w:r>
      <w:r w:rsidRPr="000726B1">
        <w:rPr>
          <w:i/>
          <w:iCs/>
          <w:color w:val="A8ABB0"/>
        </w:rPr>
        <w:t>char</w:t>
      </w:r>
      <w:r w:rsidRPr="000726B1">
        <w:rPr>
          <w:color w:val="BEC0C2"/>
        </w:rPr>
        <w:t xml:space="preserve"> </w:t>
      </w:r>
      <w:r w:rsidRPr="000726B1">
        <w:rPr>
          <w:i/>
          <w:iCs/>
          <w:color w:val="A8ABB0"/>
        </w:rPr>
        <w:t>element</w:t>
      </w:r>
      <w:r w:rsidRPr="000726B1">
        <w:rPr>
          <w:color w:val="BEC0C2"/>
        </w:rPr>
        <w:t xml:space="preserve"> </w:t>
      </w:r>
      <w:r w:rsidRPr="000726B1">
        <w:rPr>
          <w:i/>
          <w:iCs/>
          <w:color w:val="A8ABB0"/>
        </w:rPr>
        <w:t>in</w:t>
      </w:r>
      <w:r w:rsidRPr="000726B1">
        <w:rPr>
          <w:color w:val="BEC0C2"/>
        </w:rPr>
        <w:t xml:space="preserve"> </w:t>
      </w:r>
      <w:r w:rsidRPr="000726B1">
        <w:rPr>
          <w:i/>
          <w:iCs/>
          <w:color w:val="A8ABB0"/>
        </w:rPr>
        <w:t>string</w:t>
      </w:r>
    </w:p>
    <w:p w14:paraId="06A6056C" w14:textId="77777777" w:rsidR="000726B1" w:rsidRPr="000726B1" w:rsidRDefault="000726B1" w:rsidP="000726B1">
      <w:pPr>
        <w:pStyle w:val="af"/>
      </w:pPr>
      <w:r w:rsidRPr="000726B1">
        <w:t>{</w:t>
      </w:r>
    </w:p>
    <w:p w14:paraId="2A2AB3C9" w14:textId="77777777" w:rsidR="000726B1" w:rsidRPr="000726B1" w:rsidRDefault="000726B1" w:rsidP="000726B1">
      <w:pPr>
        <w:pStyle w:val="af"/>
      </w:pPr>
      <w:r w:rsidRPr="000726B1">
        <w:rPr>
          <w:color w:val="BEC0C2"/>
        </w:rPr>
        <w:t xml:space="preserve">    </w:t>
      </w:r>
      <w:r w:rsidRPr="000726B1">
        <w:rPr>
          <w:i/>
          <w:iCs/>
          <w:color w:val="45C6D6"/>
        </w:rPr>
        <w:t>if</w:t>
      </w:r>
      <w:r w:rsidRPr="000726B1">
        <w:rPr>
          <w:color w:val="BEC0C2"/>
        </w:rPr>
        <w:t xml:space="preserve"> </w:t>
      </w:r>
      <w:r w:rsidRPr="000726B1">
        <w:t>(str_)</w:t>
      </w:r>
    </w:p>
    <w:p w14:paraId="433FFEA9" w14:textId="77777777" w:rsidR="000726B1" w:rsidRPr="000726B1" w:rsidRDefault="000726B1" w:rsidP="000726B1">
      <w:pPr>
        <w:pStyle w:val="af"/>
      </w:pPr>
      <w:r w:rsidRPr="000726B1">
        <w:rPr>
          <w:color w:val="BEC0C2"/>
        </w:rPr>
        <w:t xml:space="preserve">    </w:t>
      </w:r>
      <w:r w:rsidRPr="000726B1">
        <w:t>{</w:t>
      </w:r>
    </w:p>
    <w:p w14:paraId="09196EAB" w14:textId="77777777" w:rsidR="000726B1" w:rsidRPr="000726B1" w:rsidRDefault="000726B1" w:rsidP="000726B1">
      <w:pPr>
        <w:pStyle w:val="af"/>
      </w:pPr>
      <w:r w:rsidRPr="000726B1">
        <w:rPr>
          <w:color w:val="BEC0C2"/>
        </w:rPr>
        <w:t xml:space="preserve">        </w:t>
      </w:r>
      <w:r w:rsidRPr="000726B1">
        <w:rPr>
          <w:i/>
          <w:iCs/>
          <w:color w:val="45C6D6"/>
        </w:rPr>
        <w:t>delete</w:t>
      </w:r>
      <w:r w:rsidRPr="000726B1">
        <w:t>[]</w:t>
      </w:r>
      <w:r w:rsidRPr="000726B1">
        <w:rPr>
          <w:color w:val="BEC0C2"/>
        </w:rPr>
        <w:t xml:space="preserve"> </w:t>
      </w:r>
      <w:r w:rsidRPr="000726B1">
        <w:t>str_;</w:t>
      </w:r>
    </w:p>
    <w:p w14:paraId="2FB73E5C" w14:textId="77777777" w:rsidR="000726B1" w:rsidRPr="000726B1" w:rsidRDefault="000726B1" w:rsidP="000726B1">
      <w:pPr>
        <w:pStyle w:val="af"/>
      </w:pPr>
      <w:r w:rsidRPr="000726B1">
        <w:rPr>
          <w:color w:val="BEC0C2"/>
        </w:rPr>
        <w:t xml:space="preserve">        </w:t>
      </w:r>
      <w:r w:rsidRPr="000726B1">
        <w:t>str_</w:t>
      </w:r>
      <w:r w:rsidRPr="000726B1">
        <w:rPr>
          <w:color w:val="BEC0C2"/>
        </w:rPr>
        <w:t xml:space="preserve"> </w:t>
      </w:r>
      <w:r w:rsidRPr="000726B1">
        <w:rPr>
          <w:color w:val="D6BB9A"/>
        </w:rPr>
        <w:t>=</w:t>
      </w:r>
      <w:r w:rsidRPr="000726B1">
        <w:rPr>
          <w:color w:val="BEC0C2"/>
        </w:rPr>
        <w:t xml:space="preserve"> </w:t>
      </w:r>
      <w:proofErr w:type="spellStart"/>
      <w:r w:rsidRPr="000726B1">
        <w:rPr>
          <w:i/>
          <w:iCs/>
          <w:color w:val="45C6D6"/>
        </w:rPr>
        <w:t>nullptr</w:t>
      </w:r>
      <w:proofErr w:type="spellEnd"/>
      <w:r w:rsidRPr="000726B1">
        <w:t>;</w:t>
      </w:r>
    </w:p>
    <w:p w14:paraId="23E017A8" w14:textId="77777777" w:rsidR="000726B1" w:rsidRPr="000726B1" w:rsidRDefault="000726B1" w:rsidP="000726B1">
      <w:pPr>
        <w:pStyle w:val="af"/>
      </w:pPr>
      <w:r w:rsidRPr="000726B1">
        <w:rPr>
          <w:color w:val="BEC0C2"/>
        </w:rPr>
        <w:t xml:space="preserve">        </w:t>
      </w:r>
      <w:r w:rsidRPr="000726B1">
        <w:t>size_</w:t>
      </w:r>
      <w:r w:rsidRPr="000726B1">
        <w:rPr>
          <w:color w:val="BEC0C2"/>
        </w:rPr>
        <w:t xml:space="preserve"> </w:t>
      </w:r>
      <w:r w:rsidRPr="000726B1">
        <w:rPr>
          <w:color w:val="D6BB9A"/>
        </w:rPr>
        <w:t>=</w:t>
      </w:r>
      <w:r w:rsidRPr="000726B1">
        <w:rPr>
          <w:color w:val="BEC0C2"/>
        </w:rPr>
        <w:t xml:space="preserve"> </w:t>
      </w:r>
      <w:r w:rsidRPr="000726B1">
        <w:rPr>
          <w:color w:val="8A602C"/>
        </w:rPr>
        <w:t>0</w:t>
      </w:r>
      <w:r w:rsidRPr="000726B1">
        <w:t>;</w:t>
      </w:r>
    </w:p>
    <w:p w14:paraId="66F83F67" w14:textId="77777777" w:rsidR="000726B1" w:rsidRPr="000726B1" w:rsidRDefault="000726B1" w:rsidP="000726B1">
      <w:pPr>
        <w:pStyle w:val="af"/>
      </w:pPr>
      <w:r w:rsidRPr="000726B1">
        <w:rPr>
          <w:color w:val="BEC0C2"/>
        </w:rPr>
        <w:t xml:space="preserve">        </w:t>
      </w:r>
      <w:r w:rsidRPr="000726B1">
        <w:t>capacity_</w:t>
      </w:r>
      <w:r w:rsidRPr="000726B1">
        <w:rPr>
          <w:color w:val="BEC0C2"/>
        </w:rPr>
        <w:t xml:space="preserve"> </w:t>
      </w:r>
      <w:r w:rsidRPr="000726B1">
        <w:rPr>
          <w:color w:val="D6BB9A"/>
        </w:rPr>
        <w:t>=</w:t>
      </w:r>
      <w:r w:rsidRPr="000726B1">
        <w:rPr>
          <w:color w:val="BEC0C2"/>
        </w:rPr>
        <w:t xml:space="preserve"> </w:t>
      </w:r>
      <w:r w:rsidRPr="000726B1">
        <w:rPr>
          <w:color w:val="8A602C"/>
        </w:rPr>
        <w:t>0</w:t>
      </w:r>
      <w:r w:rsidRPr="000726B1">
        <w:t>;</w:t>
      </w:r>
    </w:p>
    <w:p w14:paraId="5CA5352C" w14:textId="77777777" w:rsidR="000726B1" w:rsidRPr="000726B1" w:rsidRDefault="000726B1" w:rsidP="000726B1">
      <w:pPr>
        <w:pStyle w:val="af"/>
      </w:pPr>
      <w:r w:rsidRPr="000726B1">
        <w:rPr>
          <w:color w:val="BEC0C2"/>
        </w:rPr>
        <w:t xml:space="preserve">    </w:t>
      </w:r>
      <w:r w:rsidRPr="000726B1">
        <w:t>}</w:t>
      </w:r>
    </w:p>
    <w:p w14:paraId="4899D3B6" w14:textId="48F5C242" w:rsidR="000726B1" w:rsidRDefault="000726B1" w:rsidP="000726B1">
      <w:pPr>
        <w:pStyle w:val="af"/>
        <w:rPr>
          <w:szCs w:val="24"/>
        </w:rPr>
      </w:pPr>
      <w:r w:rsidRPr="000726B1">
        <w:rPr>
          <w:szCs w:val="24"/>
        </w:rPr>
        <w:t>}</w:t>
      </w:r>
    </w:p>
    <w:p w14:paraId="243DCFA8" w14:textId="7EFF295A" w:rsidR="00D019A4" w:rsidRDefault="00D019A4" w:rsidP="00D019A4">
      <w:pPr>
        <w:rPr>
          <w:lang w:val="en-US"/>
        </w:rPr>
      </w:pPr>
    </w:p>
    <w:p w14:paraId="1DE26F9D" w14:textId="77777777" w:rsidR="00D019A4" w:rsidRDefault="00D019A4">
      <w:pPr>
        <w:spacing w:line="240" w:lineRule="auto"/>
        <w:ind w:firstLine="0"/>
        <w:rPr>
          <w:lang w:val="en-US"/>
        </w:rPr>
      </w:pPr>
      <w:r>
        <w:rPr>
          <w:lang w:val="en-US"/>
        </w:rPr>
        <w:br w:type="page"/>
      </w:r>
    </w:p>
    <w:p w14:paraId="48BD3F64" w14:textId="353249B8" w:rsidR="000726B1" w:rsidRDefault="000726B1" w:rsidP="000726B1">
      <w:pPr>
        <w:pStyle w:val="afb"/>
        <w:rPr>
          <w:lang w:val="en-US"/>
        </w:rPr>
      </w:pPr>
      <w:r w:rsidRPr="00094BA2">
        <w:rPr>
          <w:lang w:val="en-US"/>
        </w:rPr>
        <w:lastRenderedPageBreak/>
        <w:t>2.</w:t>
      </w:r>
      <w:r>
        <w:rPr>
          <w:lang w:val="en-US"/>
        </w:rPr>
        <w:t xml:space="preserve">3   </w:t>
      </w:r>
      <w:r w:rsidR="0015605B">
        <w:rPr>
          <w:lang w:val="en-US"/>
        </w:rPr>
        <w:t>OPERATORS</w:t>
      </w:r>
    </w:p>
    <w:p w14:paraId="2E679F39" w14:textId="77777777" w:rsidR="00C93DCC" w:rsidRDefault="00C93DCC" w:rsidP="0015605B">
      <w:pPr>
        <w:rPr>
          <w:lang w:val="en-US"/>
        </w:rPr>
      </w:pPr>
    </w:p>
    <w:p w14:paraId="2253B582" w14:textId="23A322C8" w:rsidR="0015605B" w:rsidRDefault="0015605B" w:rsidP="0015605B">
      <w:pPr>
        <w:rPr>
          <w:lang w:val="en-US"/>
        </w:rPr>
      </w:pPr>
      <w:r w:rsidRPr="0015605B">
        <w:rPr>
          <w:lang w:val="en-US"/>
        </w:rPr>
        <w:t xml:space="preserve">Several operators were implemented in the class that allow performing various operations with </w:t>
      </w:r>
      <w:proofErr w:type="spellStart"/>
      <w:r w:rsidRPr="0015605B">
        <w:rPr>
          <w:lang w:val="en-US"/>
        </w:rPr>
        <w:t>myString</w:t>
      </w:r>
      <w:proofErr w:type="spellEnd"/>
      <w:r w:rsidRPr="0015605B">
        <w:rPr>
          <w:lang w:val="en-US"/>
        </w:rPr>
        <w:t xml:space="preserve"> objects.</w:t>
      </w:r>
    </w:p>
    <w:p w14:paraId="1D3D6305" w14:textId="77777777" w:rsidR="0015605B" w:rsidRDefault="0015605B" w:rsidP="0015605B">
      <w:pPr>
        <w:rPr>
          <w:lang w:val="en-US"/>
        </w:rPr>
      </w:pPr>
    </w:p>
    <w:p w14:paraId="40C708C7" w14:textId="77777777" w:rsidR="00796052" w:rsidRPr="00A004FA" w:rsidRDefault="00796052" w:rsidP="00796052">
      <w:pPr>
        <w:rPr>
          <w:b/>
          <w:bCs/>
          <w:lang w:val="en-US"/>
        </w:rPr>
      </w:pPr>
      <w:r w:rsidRPr="00A004FA">
        <w:rPr>
          <w:b/>
          <w:bCs/>
          <w:lang w:val="en-US"/>
        </w:rPr>
        <w:t>Concatenation Operators (+)</w:t>
      </w:r>
    </w:p>
    <w:p w14:paraId="3EA36846" w14:textId="215D4423" w:rsidR="00796052" w:rsidRPr="00A004FA" w:rsidRDefault="00796052" w:rsidP="00A004FA">
      <w:pPr>
        <w:rPr>
          <w:lang w:val="en-US"/>
        </w:rPr>
      </w:pPr>
      <w:r>
        <w:rPr>
          <w:lang w:val="en-US"/>
        </w:rPr>
        <w:t>T</w:t>
      </w:r>
      <w:r w:rsidRPr="00796052">
        <w:rPr>
          <w:lang w:val="en-US"/>
        </w:rPr>
        <w:t xml:space="preserve">he + operator </w:t>
      </w:r>
      <w:r>
        <w:rPr>
          <w:lang w:val="en-US"/>
        </w:rPr>
        <w:t>was</w:t>
      </w:r>
      <w:r w:rsidRPr="00796052">
        <w:rPr>
          <w:lang w:val="en-US"/>
        </w:rPr>
        <w:t xml:space="preserve"> overloaded to allow concatenation of </w:t>
      </w:r>
      <w:proofErr w:type="spellStart"/>
      <w:r w:rsidRPr="00796052">
        <w:rPr>
          <w:lang w:val="en-US"/>
        </w:rPr>
        <w:t>MyString</w:t>
      </w:r>
      <w:proofErr w:type="spellEnd"/>
      <w:r w:rsidRPr="00796052">
        <w:rPr>
          <w:lang w:val="en-US"/>
        </w:rPr>
        <w:t xml:space="preserve"> objects with other </w:t>
      </w:r>
      <w:proofErr w:type="spellStart"/>
      <w:r w:rsidRPr="00796052">
        <w:rPr>
          <w:lang w:val="en-US"/>
        </w:rPr>
        <w:t>MyString</w:t>
      </w:r>
      <w:proofErr w:type="spellEnd"/>
      <w:r w:rsidRPr="00796052">
        <w:rPr>
          <w:lang w:val="en-US"/>
        </w:rPr>
        <w:t xml:space="preserve"> objects, C-style character arrays (char*), and standard C++ strings (</w:t>
      </w:r>
      <w:proofErr w:type="gramStart"/>
      <w:r w:rsidRPr="00796052">
        <w:rPr>
          <w:lang w:val="en-US"/>
        </w:rPr>
        <w:t>std::</w:t>
      </w:r>
      <w:proofErr w:type="gramEnd"/>
      <w:r w:rsidRPr="00796052">
        <w:rPr>
          <w:lang w:val="en-US"/>
        </w:rPr>
        <w:t xml:space="preserve">string). These operators create a new </w:t>
      </w:r>
      <w:proofErr w:type="spellStart"/>
      <w:r w:rsidRPr="00796052">
        <w:rPr>
          <w:lang w:val="en-US"/>
        </w:rPr>
        <w:t>MyString</w:t>
      </w:r>
      <w:proofErr w:type="spellEnd"/>
      <w:r w:rsidRPr="00796052">
        <w:rPr>
          <w:lang w:val="en-US"/>
        </w:rPr>
        <w:t xml:space="preserve"> object by merging two strings together.</w:t>
      </w:r>
      <w:r w:rsidR="00A004FA" w:rsidRPr="00A004FA">
        <w:rPr>
          <w:lang w:val="en-US"/>
        </w:rPr>
        <w:t xml:space="preserve"> </w:t>
      </w:r>
      <w:proofErr w:type="spellStart"/>
      <w:r w:rsidR="00A004FA" w:rsidRPr="00A004FA">
        <w:rPr>
          <w:lang w:val="en-US"/>
        </w:rPr>
        <w:t>OperatorConcatenate</w:t>
      </w:r>
      <w:proofErr w:type="spellEnd"/>
      <w:r w:rsidR="00A004FA" w:rsidRPr="00A004FA">
        <w:rPr>
          <w:lang w:val="en-US"/>
        </w:rPr>
        <w:t xml:space="preserve">() </w:t>
      </w:r>
      <w:r w:rsidR="00A004FA" w:rsidRPr="009A7BD3">
        <w:rPr>
          <w:lang w:val="en-US"/>
        </w:rPr>
        <w:t>function is a private member-function solving the copy-paste problem.</w:t>
      </w:r>
    </w:p>
    <w:p w14:paraId="15BB080B" w14:textId="77777777" w:rsidR="00A004FA" w:rsidRPr="00A004FA" w:rsidRDefault="00A004FA" w:rsidP="00A004FA">
      <w:pPr>
        <w:pStyle w:val="af"/>
      </w:pPr>
      <w:proofErr w:type="spellStart"/>
      <w:r w:rsidRPr="00A004FA">
        <w:t>MyString</w:t>
      </w:r>
      <w:proofErr w:type="spellEnd"/>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proofErr w:type="spellStart"/>
      <w:r w:rsidRPr="00A004FA">
        <w:t>MyString</w:t>
      </w:r>
      <w:proofErr w:type="spellEnd"/>
      <w:r w:rsidRPr="00A004FA">
        <w:t>&amp;</w:t>
      </w:r>
      <w:r w:rsidRPr="00A004FA">
        <w:rPr>
          <w:color w:val="BEC0C2"/>
        </w:rPr>
        <w:t xml:space="preserve"> </w:t>
      </w:r>
      <w:proofErr w:type="spellStart"/>
      <w:r w:rsidRPr="00A004FA">
        <w:rPr>
          <w:color w:val="D6BB9A"/>
        </w:rPr>
        <w:t>ob</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concatenate</w:t>
      </w:r>
      <w:r w:rsidRPr="00A004FA">
        <w:rPr>
          <w:color w:val="BEC0C2"/>
        </w:rPr>
        <w:t xml:space="preserve"> </w:t>
      </w:r>
      <w:r w:rsidRPr="00A004FA">
        <w:rPr>
          <w:i/>
          <w:iCs/>
          <w:color w:val="A8ABB0"/>
        </w:rPr>
        <w:t>with</w:t>
      </w:r>
      <w:r w:rsidRPr="00A004FA">
        <w:rPr>
          <w:color w:val="BEC0C2"/>
        </w:rPr>
        <w:t xml:space="preserve"> </w:t>
      </w:r>
      <w:proofErr w:type="spellStart"/>
      <w:r w:rsidRPr="00A004FA">
        <w:rPr>
          <w:i/>
          <w:iCs/>
          <w:color w:val="A8ABB0"/>
        </w:rPr>
        <w:t>Mystring</w:t>
      </w:r>
      <w:proofErr w:type="spellEnd"/>
    </w:p>
    <w:p w14:paraId="43304717" w14:textId="77777777" w:rsidR="00A004FA" w:rsidRPr="00A004FA" w:rsidRDefault="00A004FA" w:rsidP="00A004FA">
      <w:pPr>
        <w:pStyle w:val="af"/>
      </w:pPr>
      <w:r w:rsidRPr="00A004FA">
        <w:t>{</w:t>
      </w:r>
    </w:p>
    <w:p w14:paraId="2E2426EE" w14:textId="77777777" w:rsidR="00A004FA" w:rsidRPr="00A004FA" w:rsidRDefault="00A004FA" w:rsidP="00A004FA">
      <w:pPr>
        <w:pStyle w:val="af"/>
      </w:pPr>
      <w:r w:rsidRPr="00A004FA">
        <w:rPr>
          <w:color w:val="BEC0C2"/>
        </w:rPr>
        <w:t xml:space="preserve">    </w:t>
      </w:r>
      <w:proofErr w:type="spellStart"/>
      <w:r w:rsidRPr="00A004FA">
        <w:t>MyString</w:t>
      </w:r>
      <w:proofErr w:type="spellEnd"/>
      <w:r w:rsidRPr="00A004FA">
        <w:rPr>
          <w:color w:val="BEC0C2"/>
        </w:rPr>
        <w:t xml:space="preserve"> </w:t>
      </w:r>
      <w:r w:rsidRPr="00A004FA">
        <w:rPr>
          <w:color w:val="D6BB9A"/>
        </w:rPr>
        <w:t>res</w:t>
      </w:r>
      <w:r w:rsidRPr="00A004FA">
        <w:t>;</w:t>
      </w:r>
    </w:p>
    <w:p w14:paraId="3BF64FAE" w14:textId="77777777" w:rsidR="00A004FA" w:rsidRPr="00A004FA" w:rsidRDefault="00A004FA" w:rsidP="00A004FA">
      <w:pPr>
        <w:pStyle w:val="af"/>
      </w:pPr>
      <w:r w:rsidRPr="00A004FA">
        <w:rPr>
          <w:color w:val="BEC0C2"/>
        </w:rPr>
        <w:t xml:space="preserve">    </w:t>
      </w:r>
      <w:proofErr w:type="spellStart"/>
      <w:r w:rsidRPr="00A004FA">
        <w:t>OperatorConcatenate</w:t>
      </w:r>
      <w:proofErr w:type="spellEnd"/>
      <w:r w:rsidRPr="00A004FA">
        <w:t>(</w:t>
      </w:r>
      <w:r w:rsidRPr="00A004FA">
        <w:rPr>
          <w:i/>
          <w:iCs/>
          <w:color w:val="D6BB9A"/>
        </w:rPr>
        <w:t>res</w:t>
      </w:r>
      <w:r w:rsidRPr="00A004FA">
        <w:t>,</w:t>
      </w:r>
      <w:r w:rsidRPr="00A004FA">
        <w:rPr>
          <w:color w:val="BEC0C2"/>
        </w:rPr>
        <w:t xml:space="preserve"> </w:t>
      </w:r>
      <w:proofErr w:type="spellStart"/>
      <w:r w:rsidRPr="00A004FA">
        <w:rPr>
          <w:color w:val="D6BB9A"/>
        </w:rPr>
        <w:t>ob</w:t>
      </w:r>
      <w:r w:rsidRPr="00A004FA">
        <w:t>.str</w:t>
      </w:r>
      <w:proofErr w:type="spellEnd"/>
      <w:r w:rsidRPr="00A004FA">
        <w:t>_,</w:t>
      </w:r>
      <w:r w:rsidRPr="00A004FA">
        <w:rPr>
          <w:color w:val="BEC0C2"/>
        </w:rPr>
        <w:t xml:space="preserve"> </w:t>
      </w:r>
      <w:proofErr w:type="spellStart"/>
      <w:r w:rsidRPr="00A004FA">
        <w:rPr>
          <w:color w:val="D6BB9A"/>
        </w:rPr>
        <w:t>ob</w:t>
      </w:r>
      <w:r w:rsidRPr="00A004FA">
        <w:t>.size</w:t>
      </w:r>
      <w:proofErr w:type="spellEnd"/>
      <w:r w:rsidRPr="00A004FA">
        <w:t>_);</w:t>
      </w:r>
    </w:p>
    <w:p w14:paraId="735B8A2B"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res</w:t>
      </w:r>
      <w:r w:rsidRPr="00A004FA">
        <w:t>;</w:t>
      </w:r>
    </w:p>
    <w:p w14:paraId="70510828" w14:textId="080FC7D5" w:rsidR="00A004FA" w:rsidRPr="00A004FA" w:rsidRDefault="00A004FA" w:rsidP="00A004FA">
      <w:pPr>
        <w:pStyle w:val="af"/>
      </w:pPr>
      <w:r w:rsidRPr="00A004FA">
        <w:t>}</w:t>
      </w:r>
    </w:p>
    <w:p w14:paraId="6FB2C863" w14:textId="77777777" w:rsidR="00A004FA" w:rsidRPr="00A004FA" w:rsidRDefault="00A004FA" w:rsidP="00A004FA">
      <w:pPr>
        <w:pStyle w:val="af"/>
      </w:pPr>
      <w:proofErr w:type="spellStart"/>
      <w:r w:rsidRPr="00A004FA">
        <w:t>MyString</w:t>
      </w:r>
      <w:proofErr w:type="spellEnd"/>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r w:rsidRPr="00A004FA">
        <w:rPr>
          <w:color w:val="D69AA7"/>
        </w:rPr>
        <w:t>char</w:t>
      </w:r>
      <w:r w:rsidRPr="00A004FA">
        <w:t>*</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concatenate</w:t>
      </w:r>
      <w:r w:rsidRPr="00A004FA">
        <w:rPr>
          <w:color w:val="BEC0C2"/>
        </w:rPr>
        <w:t xml:space="preserve"> </w:t>
      </w:r>
      <w:r w:rsidRPr="00A004FA">
        <w:rPr>
          <w:i/>
          <w:iCs/>
          <w:color w:val="A8ABB0"/>
        </w:rPr>
        <w:t>with</w:t>
      </w:r>
      <w:r w:rsidRPr="00A004FA">
        <w:rPr>
          <w:color w:val="BEC0C2"/>
        </w:rPr>
        <w:t xml:space="preserve"> </w:t>
      </w:r>
      <w:r w:rsidRPr="00A004FA">
        <w:rPr>
          <w:i/>
          <w:iCs/>
          <w:color w:val="A8ABB0"/>
        </w:rPr>
        <w:t>char</w:t>
      </w:r>
      <w:r w:rsidRPr="00A004FA">
        <w:rPr>
          <w:color w:val="BEC0C2"/>
        </w:rPr>
        <w:t xml:space="preserve"> </w:t>
      </w:r>
      <w:r w:rsidRPr="00A004FA">
        <w:rPr>
          <w:i/>
          <w:iCs/>
          <w:color w:val="A8ABB0"/>
        </w:rPr>
        <w:t>array</w:t>
      </w:r>
    </w:p>
    <w:p w14:paraId="38BE607F" w14:textId="77777777" w:rsidR="00A004FA" w:rsidRPr="00A004FA" w:rsidRDefault="00A004FA" w:rsidP="00A004FA">
      <w:pPr>
        <w:pStyle w:val="af"/>
      </w:pPr>
      <w:r w:rsidRPr="00A004FA">
        <w:t>{</w:t>
      </w:r>
    </w:p>
    <w:p w14:paraId="7A88BC94" w14:textId="77777777" w:rsidR="00A004FA" w:rsidRPr="00A004FA" w:rsidRDefault="00A004FA" w:rsidP="00A004FA">
      <w:pPr>
        <w:pStyle w:val="af"/>
      </w:pPr>
      <w:r w:rsidRPr="00A004FA">
        <w:rPr>
          <w:color w:val="BEC0C2"/>
        </w:rPr>
        <w:t xml:space="preserve">    </w:t>
      </w:r>
      <w:proofErr w:type="spellStart"/>
      <w:r w:rsidRPr="00A004FA">
        <w:t>MyString</w:t>
      </w:r>
      <w:proofErr w:type="spellEnd"/>
      <w:r w:rsidRPr="00A004FA">
        <w:rPr>
          <w:color w:val="BEC0C2"/>
        </w:rPr>
        <w:t xml:space="preserve"> </w:t>
      </w:r>
      <w:r w:rsidRPr="00A004FA">
        <w:rPr>
          <w:color w:val="D6BB9A"/>
        </w:rPr>
        <w:t>res</w:t>
      </w:r>
      <w:r w:rsidRPr="00A004FA">
        <w:t>;</w:t>
      </w:r>
    </w:p>
    <w:p w14:paraId="6AB76ECD" w14:textId="77777777" w:rsidR="00A004FA" w:rsidRPr="00A004FA" w:rsidRDefault="00A004FA" w:rsidP="00A004FA">
      <w:pPr>
        <w:pStyle w:val="af"/>
      </w:pPr>
      <w:r w:rsidRPr="00A004FA">
        <w:rPr>
          <w:color w:val="BEC0C2"/>
        </w:rPr>
        <w:t xml:space="preserve">    </w:t>
      </w:r>
      <w:proofErr w:type="spellStart"/>
      <w:r w:rsidRPr="00A004FA">
        <w:t>OperatorConcatenate</w:t>
      </w:r>
      <w:proofErr w:type="spellEnd"/>
      <w:r w:rsidRPr="00A004FA">
        <w:t>(</w:t>
      </w:r>
      <w:r w:rsidRPr="00A004FA">
        <w:rPr>
          <w:i/>
          <w:iCs/>
          <w:color w:val="D6BB9A"/>
        </w:rPr>
        <w:t>res</w:t>
      </w:r>
      <w:r w:rsidRPr="00A004FA">
        <w:t>,</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proofErr w:type="spellStart"/>
      <w:r w:rsidRPr="00A004FA">
        <w:t>strlen</w:t>
      </w:r>
      <w:proofErr w:type="spellEnd"/>
      <w:r w:rsidRPr="00A004FA">
        <w:t>(</w:t>
      </w:r>
      <w:proofErr w:type="spellStart"/>
      <w:r w:rsidRPr="00A004FA">
        <w:rPr>
          <w:color w:val="D6BB9A"/>
        </w:rPr>
        <w:t>arr</w:t>
      </w:r>
      <w:proofErr w:type="spellEnd"/>
      <w:r w:rsidRPr="00A004FA">
        <w:t>));</w:t>
      </w:r>
    </w:p>
    <w:p w14:paraId="1A22A430"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res</w:t>
      </w:r>
      <w:r w:rsidRPr="00A004FA">
        <w:t>;</w:t>
      </w:r>
    </w:p>
    <w:p w14:paraId="5B968303" w14:textId="6071F7DD" w:rsidR="00A004FA" w:rsidRPr="00A004FA" w:rsidRDefault="00A004FA" w:rsidP="00A004FA">
      <w:pPr>
        <w:pStyle w:val="af"/>
      </w:pPr>
      <w:r w:rsidRPr="00A004FA">
        <w:t>}</w:t>
      </w:r>
    </w:p>
    <w:p w14:paraId="382CF098" w14:textId="77777777" w:rsidR="00A004FA" w:rsidRPr="00A004FA" w:rsidRDefault="00A004FA" w:rsidP="00A004FA">
      <w:pPr>
        <w:pStyle w:val="af"/>
      </w:pPr>
      <w:proofErr w:type="spellStart"/>
      <w:r w:rsidRPr="00A004FA">
        <w:t>MyString</w:t>
      </w:r>
      <w:proofErr w:type="spellEnd"/>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r w:rsidRPr="00A004FA">
        <w:t>std::string&amp;</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concatenate</w:t>
      </w:r>
      <w:r w:rsidRPr="00A004FA">
        <w:rPr>
          <w:color w:val="BEC0C2"/>
        </w:rPr>
        <w:t xml:space="preserve"> </w:t>
      </w:r>
      <w:r w:rsidRPr="00A004FA">
        <w:rPr>
          <w:i/>
          <w:iCs/>
          <w:color w:val="A8ABB0"/>
        </w:rPr>
        <w:t>with</w:t>
      </w:r>
      <w:r w:rsidRPr="00A004FA">
        <w:rPr>
          <w:color w:val="BEC0C2"/>
        </w:rPr>
        <w:t xml:space="preserve"> </w:t>
      </w:r>
      <w:r w:rsidRPr="00A004FA">
        <w:rPr>
          <w:i/>
          <w:iCs/>
          <w:color w:val="A8ABB0"/>
        </w:rPr>
        <w:t>std::string</w:t>
      </w:r>
    </w:p>
    <w:p w14:paraId="2F16BD47" w14:textId="77777777" w:rsidR="00A004FA" w:rsidRPr="00A004FA" w:rsidRDefault="00A004FA" w:rsidP="00A004FA">
      <w:pPr>
        <w:pStyle w:val="af"/>
      </w:pPr>
      <w:r w:rsidRPr="00A004FA">
        <w:t>{</w:t>
      </w:r>
    </w:p>
    <w:p w14:paraId="16682044" w14:textId="77777777" w:rsidR="00A004FA" w:rsidRPr="00A004FA" w:rsidRDefault="00A004FA" w:rsidP="00A004FA">
      <w:pPr>
        <w:pStyle w:val="af"/>
      </w:pPr>
      <w:r w:rsidRPr="00A004FA">
        <w:rPr>
          <w:color w:val="BEC0C2"/>
        </w:rPr>
        <w:t xml:space="preserve">    </w:t>
      </w:r>
      <w:proofErr w:type="spellStart"/>
      <w:r w:rsidRPr="00A004FA">
        <w:t>MyString</w:t>
      </w:r>
      <w:proofErr w:type="spellEnd"/>
      <w:r w:rsidRPr="00A004FA">
        <w:rPr>
          <w:color w:val="BEC0C2"/>
        </w:rPr>
        <w:t xml:space="preserve"> </w:t>
      </w:r>
      <w:r w:rsidRPr="00A004FA">
        <w:rPr>
          <w:color w:val="D6BB9A"/>
        </w:rPr>
        <w:t>res</w:t>
      </w:r>
      <w:r w:rsidRPr="00A004FA">
        <w:t>;</w:t>
      </w:r>
    </w:p>
    <w:p w14:paraId="33AA9184" w14:textId="77777777" w:rsidR="00A004FA" w:rsidRPr="00A004FA" w:rsidRDefault="00A004FA" w:rsidP="00A004FA">
      <w:pPr>
        <w:pStyle w:val="af"/>
      </w:pPr>
      <w:r w:rsidRPr="00A004FA">
        <w:rPr>
          <w:color w:val="BEC0C2"/>
        </w:rPr>
        <w:t xml:space="preserve">    </w:t>
      </w:r>
      <w:proofErr w:type="spellStart"/>
      <w:r w:rsidRPr="00A004FA">
        <w:t>OperatorConcatenate</w:t>
      </w:r>
      <w:proofErr w:type="spellEnd"/>
      <w:r w:rsidRPr="00A004FA">
        <w:t>(</w:t>
      </w:r>
      <w:r w:rsidRPr="00A004FA">
        <w:rPr>
          <w:i/>
          <w:iCs/>
          <w:color w:val="D6BB9A"/>
        </w:rPr>
        <w:t>res</w:t>
      </w:r>
      <w:r w:rsidRPr="00A004FA">
        <w:t>,</w:t>
      </w:r>
      <w:r w:rsidRPr="00A004FA">
        <w:rPr>
          <w:color w:val="BEC0C2"/>
        </w:rPr>
        <w:t xml:space="preserve"> </w:t>
      </w:r>
      <w:proofErr w:type="spellStart"/>
      <w:r w:rsidRPr="00A004FA">
        <w:rPr>
          <w:color w:val="D6BB9A"/>
        </w:rPr>
        <w:t>arr</w:t>
      </w:r>
      <w:r w:rsidRPr="00A004FA">
        <w:t>.c_str</w:t>
      </w:r>
      <w:proofErr w:type="spellEnd"/>
      <w:r w:rsidRPr="00A004FA">
        <w:t>(),</w:t>
      </w:r>
      <w:r w:rsidRPr="00A004FA">
        <w:rPr>
          <w:color w:val="BEC0C2"/>
        </w:rPr>
        <w:t xml:space="preserve"> </w:t>
      </w:r>
      <w:proofErr w:type="spellStart"/>
      <w:r w:rsidRPr="00A004FA">
        <w:rPr>
          <w:color w:val="D6BB9A"/>
        </w:rPr>
        <w:t>arr</w:t>
      </w:r>
      <w:r w:rsidRPr="00A004FA">
        <w:t>.size</w:t>
      </w:r>
      <w:proofErr w:type="spellEnd"/>
      <w:r w:rsidRPr="00A004FA">
        <w:t>());</w:t>
      </w:r>
    </w:p>
    <w:p w14:paraId="319D535D"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res</w:t>
      </w:r>
      <w:r w:rsidRPr="00A004FA">
        <w:t>;</w:t>
      </w:r>
    </w:p>
    <w:p w14:paraId="74BF8497" w14:textId="0F3ED00D" w:rsidR="00A004FA" w:rsidRPr="00A004FA" w:rsidRDefault="00A004FA" w:rsidP="00A004FA">
      <w:pPr>
        <w:pStyle w:val="af"/>
      </w:pPr>
      <w:r w:rsidRPr="00A004FA">
        <w:t>}</w:t>
      </w:r>
    </w:p>
    <w:p w14:paraId="724E7A15" w14:textId="77777777" w:rsidR="00A004FA" w:rsidRPr="00A004FA" w:rsidRDefault="00A004FA" w:rsidP="00A004FA">
      <w:pPr>
        <w:pStyle w:val="af"/>
      </w:pPr>
      <w:r w:rsidRPr="00A004FA">
        <w:rPr>
          <w:color w:val="D69AA7"/>
        </w:rPr>
        <w:t>void</w:t>
      </w:r>
      <w:r w:rsidRPr="00A004FA">
        <w:rPr>
          <w:color w:val="BEC0C2"/>
        </w:rPr>
        <w:t xml:space="preserve"> </w:t>
      </w:r>
      <w:proofErr w:type="spellStart"/>
      <w:proofErr w:type="gramStart"/>
      <w:r w:rsidRPr="00A004FA">
        <w:t>MyString</w:t>
      </w:r>
      <w:proofErr w:type="spellEnd"/>
      <w:r w:rsidRPr="00A004FA">
        <w:t>::</w:t>
      </w:r>
      <w:bookmarkStart w:id="1" w:name="_Hlk147075653"/>
      <w:proofErr w:type="spellStart"/>
      <w:proofErr w:type="gramEnd"/>
      <w:r w:rsidRPr="00A004FA">
        <w:rPr>
          <w:b/>
          <w:bCs/>
        </w:rPr>
        <w:t>OperatorConcatenate</w:t>
      </w:r>
      <w:bookmarkEnd w:id="1"/>
      <w:proofErr w:type="spellEnd"/>
      <w:r w:rsidRPr="00A004FA">
        <w:t>(</w:t>
      </w:r>
      <w:proofErr w:type="spellStart"/>
      <w:r w:rsidRPr="00A004FA">
        <w:t>MyString</w:t>
      </w:r>
      <w:proofErr w:type="spellEnd"/>
      <w:r w:rsidRPr="00A004FA">
        <w:t>&amp;</w:t>
      </w:r>
      <w:r w:rsidRPr="00A004FA">
        <w:rPr>
          <w:color w:val="BEC0C2"/>
        </w:rPr>
        <w:t xml:space="preserve"> </w:t>
      </w:r>
      <w:proofErr w:type="spellStart"/>
      <w:r w:rsidRPr="00A004FA">
        <w:rPr>
          <w:color w:val="D6BB9A"/>
        </w:rPr>
        <w:t>ob</w:t>
      </w:r>
      <w:proofErr w:type="spellEnd"/>
      <w:r w:rsidRPr="00A004FA">
        <w:t>,</w:t>
      </w:r>
      <w:r w:rsidRPr="00A004FA">
        <w:rPr>
          <w:color w:val="BEC0C2"/>
        </w:rPr>
        <w:t xml:space="preserve"> </w:t>
      </w:r>
      <w:r w:rsidRPr="00A004FA">
        <w:rPr>
          <w:i/>
          <w:iCs/>
          <w:color w:val="45C6D6"/>
        </w:rPr>
        <w:t>const</w:t>
      </w:r>
      <w:r w:rsidRPr="00A004FA">
        <w:rPr>
          <w:color w:val="BEC0C2"/>
        </w:rPr>
        <w:t xml:space="preserve"> </w:t>
      </w:r>
      <w:r w:rsidRPr="00A004FA">
        <w:rPr>
          <w:color w:val="D69AA7"/>
        </w:rPr>
        <w:t>char</w:t>
      </w:r>
      <w:r w:rsidRPr="00A004FA">
        <w:t>*</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proofErr w:type="spellStart"/>
      <w:r w:rsidRPr="00A004FA">
        <w:t>size_t</w:t>
      </w:r>
      <w:proofErr w:type="spellEnd"/>
      <w:r w:rsidRPr="00A004FA">
        <w:rPr>
          <w:color w:val="BEC0C2"/>
        </w:rPr>
        <w:t xml:space="preserve"> </w:t>
      </w:r>
      <w:proofErr w:type="spellStart"/>
      <w:r w:rsidRPr="00A004FA">
        <w:rPr>
          <w:color w:val="D6BB9A"/>
        </w:rPr>
        <w:t>str_size</w:t>
      </w:r>
      <w:proofErr w:type="spellEnd"/>
      <w:r w:rsidRPr="00A004FA">
        <w:t>)</w:t>
      </w:r>
    </w:p>
    <w:p w14:paraId="47AE60C1" w14:textId="77777777" w:rsidR="00A004FA" w:rsidRPr="00A004FA" w:rsidRDefault="00A004FA" w:rsidP="00A004FA">
      <w:pPr>
        <w:pStyle w:val="af"/>
      </w:pPr>
      <w:r w:rsidRPr="00A004FA">
        <w:lastRenderedPageBreak/>
        <w:t>{</w:t>
      </w:r>
    </w:p>
    <w:p w14:paraId="07C29FF6" w14:textId="77777777" w:rsidR="00A004FA" w:rsidRPr="00A004FA" w:rsidRDefault="00A004FA" w:rsidP="00A004FA">
      <w:pPr>
        <w:pStyle w:val="af"/>
      </w:pPr>
      <w:r w:rsidRPr="00A004FA">
        <w:rPr>
          <w:color w:val="BEC0C2"/>
        </w:rPr>
        <w:t xml:space="preserve">    </w:t>
      </w:r>
      <w:proofErr w:type="spellStart"/>
      <w:r w:rsidRPr="00A004FA">
        <w:rPr>
          <w:color w:val="D6BB9A"/>
        </w:rPr>
        <w:t>ob</w:t>
      </w:r>
      <w:r w:rsidRPr="00A004FA">
        <w:t>.size</w:t>
      </w:r>
      <w:proofErr w:type="spellEnd"/>
      <w:r w:rsidRPr="00A004FA">
        <w:t>_</w:t>
      </w:r>
      <w:r w:rsidRPr="00A004FA">
        <w:rPr>
          <w:color w:val="BEC0C2"/>
        </w:rPr>
        <w:t xml:space="preserve"> </w:t>
      </w:r>
      <w:r w:rsidRPr="00A004FA">
        <w:rPr>
          <w:color w:val="D6BB9A"/>
        </w:rPr>
        <w:t>=</w:t>
      </w:r>
      <w:r w:rsidRPr="00A004FA">
        <w:rPr>
          <w:color w:val="BEC0C2"/>
        </w:rPr>
        <w:t xml:space="preserve"> </w:t>
      </w:r>
      <w:r w:rsidRPr="00A004FA">
        <w:t>size_</w:t>
      </w:r>
      <w:r w:rsidRPr="00A004FA">
        <w:rPr>
          <w:color w:val="BEC0C2"/>
        </w:rPr>
        <w:t xml:space="preserve"> </w:t>
      </w:r>
      <w:r w:rsidRPr="00A004FA">
        <w:rPr>
          <w:color w:val="D6BB9A"/>
        </w:rPr>
        <w:t>+</w:t>
      </w:r>
      <w:r w:rsidRPr="00A004FA">
        <w:rPr>
          <w:color w:val="BEC0C2"/>
        </w:rPr>
        <w:t xml:space="preserve"> </w:t>
      </w:r>
      <w:proofErr w:type="spellStart"/>
      <w:r w:rsidRPr="00A004FA">
        <w:rPr>
          <w:color w:val="D6BB9A"/>
        </w:rPr>
        <w:t>str_size</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the</w:t>
      </w:r>
      <w:r w:rsidRPr="00A004FA">
        <w:rPr>
          <w:color w:val="BEC0C2"/>
        </w:rPr>
        <w:t xml:space="preserve"> </w:t>
      </w:r>
      <w:r w:rsidRPr="00A004FA">
        <w:rPr>
          <w:i/>
          <w:iCs/>
          <w:color w:val="A8ABB0"/>
        </w:rPr>
        <w:t>length</w:t>
      </w:r>
      <w:r w:rsidRPr="00A004FA">
        <w:rPr>
          <w:color w:val="BEC0C2"/>
        </w:rPr>
        <w:t xml:space="preserve"> </w:t>
      </w:r>
      <w:r w:rsidRPr="00A004FA">
        <w:rPr>
          <w:i/>
          <w:iCs/>
          <w:color w:val="A8ABB0"/>
        </w:rPr>
        <w:t>of</w:t>
      </w:r>
      <w:r w:rsidRPr="00A004FA">
        <w:rPr>
          <w:color w:val="BEC0C2"/>
        </w:rPr>
        <w:t xml:space="preserve"> </w:t>
      </w:r>
      <w:r w:rsidRPr="00A004FA">
        <w:rPr>
          <w:i/>
          <w:iCs/>
          <w:color w:val="A8ABB0"/>
        </w:rPr>
        <w:t>the</w:t>
      </w:r>
      <w:r w:rsidRPr="00A004FA">
        <w:rPr>
          <w:color w:val="BEC0C2"/>
        </w:rPr>
        <w:t xml:space="preserve"> </w:t>
      </w:r>
      <w:r w:rsidRPr="00A004FA">
        <w:rPr>
          <w:i/>
          <w:iCs/>
          <w:color w:val="A8ABB0"/>
        </w:rPr>
        <w:t>str_</w:t>
      </w:r>
      <w:r w:rsidRPr="00A004FA">
        <w:rPr>
          <w:color w:val="BEC0C2"/>
        </w:rPr>
        <w:t xml:space="preserve"> </w:t>
      </w:r>
      <w:r w:rsidRPr="00A004FA">
        <w:rPr>
          <w:i/>
          <w:iCs/>
          <w:color w:val="A8ABB0"/>
        </w:rPr>
        <w:t>consists</w:t>
      </w:r>
      <w:r w:rsidRPr="00A004FA">
        <w:rPr>
          <w:color w:val="BEC0C2"/>
        </w:rPr>
        <w:t xml:space="preserve"> </w:t>
      </w:r>
      <w:r w:rsidRPr="00A004FA">
        <w:rPr>
          <w:i/>
          <w:iCs/>
          <w:color w:val="A8ABB0"/>
        </w:rPr>
        <w:t>of</w:t>
      </w:r>
      <w:r w:rsidRPr="00A004FA">
        <w:rPr>
          <w:color w:val="BEC0C2"/>
        </w:rPr>
        <w:t xml:space="preserve"> </w:t>
      </w:r>
      <w:r w:rsidRPr="00A004FA">
        <w:rPr>
          <w:i/>
          <w:iCs/>
          <w:color w:val="A8ABB0"/>
        </w:rPr>
        <w:t>the</w:t>
      </w:r>
      <w:r w:rsidRPr="00A004FA">
        <w:rPr>
          <w:color w:val="BEC0C2"/>
        </w:rPr>
        <w:t xml:space="preserve"> </w:t>
      </w:r>
      <w:r w:rsidRPr="00A004FA">
        <w:rPr>
          <w:i/>
          <w:iCs/>
          <w:color w:val="A8ABB0"/>
        </w:rPr>
        <w:t>old</w:t>
      </w:r>
      <w:r w:rsidRPr="00A004FA">
        <w:rPr>
          <w:color w:val="BEC0C2"/>
        </w:rPr>
        <w:t xml:space="preserve"> </w:t>
      </w:r>
      <w:r w:rsidRPr="00A004FA">
        <w:rPr>
          <w:i/>
          <w:iCs/>
          <w:color w:val="A8ABB0"/>
        </w:rPr>
        <w:t>length</w:t>
      </w:r>
      <w:r w:rsidRPr="00A004FA">
        <w:rPr>
          <w:color w:val="BEC0C2"/>
        </w:rPr>
        <w:t xml:space="preserve"> </w:t>
      </w:r>
      <w:r w:rsidRPr="00A004FA">
        <w:rPr>
          <w:i/>
          <w:iCs/>
          <w:color w:val="A8ABB0"/>
        </w:rPr>
        <w:t>and</w:t>
      </w:r>
      <w:r w:rsidRPr="00A004FA">
        <w:rPr>
          <w:color w:val="BEC0C2"/>
        </w:rPr>
        <w:t xml:space="preserve"> </w:t>
      </w:r>
      <w:r w:rsidRPr="00A004FA">
        <w:rPr>
          <w:i/>
          <w:iCs/>
          <w:color w:val="A8ABB0"/>
        </w:rPr>
        <w:t>the</w:t>
      </w:r>
      <w:r w:rsidRPr="00A004FA">
        <w:rPr>
          <w:color w:val="BEC0C2"/>
        </w:rPr>
        <w:t xml:space="preserve"> </w:t>
      </w:r>
      <w:r w:rsidRPr="00A004FA">
        <w:rPr>
          <w:i/>
          <w:iCs/>
          <w:color w:val="A8ABB0"/>
        </w:rPr>
        <w:t>length</w:t>
      </w:r>
      <w:r w:rsidRPr="00A004FA">
        <w:rPr>
          <w:color w:val="BEC0C2"/>
        </w:rPr>
        <w:t xml:space="preserve"> </w:t>
      </w:r>
      <w:r w:rsidRPr="00A004FA">
        <w:rPr>
          <w:i/>
          <w:iCs/>
          <w:color w:val="A8ABB0"/>
        </w:rPr>
        <w:t>of</w:t>
      </w:r>
      <w:r w:rsidRPr="00A004FA">
        <w:rPr>
          <w:color w:val="BEC0C2"/>
        </w:rPr>
        <w:t xml:space="preserve"> </w:t>
      </w:r>
      <w:r w:rsidRPr="00A004FA">
        <w:rPr>
          <w:i/>
          <w:iCs/>
          <w:color w:val="A8ABB0"/>
        </w:rPr>
        <w:t>the</w:t>
      </w:r>
      <w:r w:rsidRPr="00A004FA">
        <w:rPr>
          <w:color w:val="BEC0C2"/>
        </w:rPr>
        <w:t xml:space="preserve"> </w:t>
      </w:r>
      <w:r w:rsidRPr="00A004FA">
        <w:rPr>
          <w:i/>
          <w:iCs/>
          <w:color w:val="A8ABB0"/>
        </w:rPr>
        <w:t>added</w:t>
      </w:r>
      <w:r w:rsidRPr="00A004FA">
        <w:rPr>
          <w:color w:val="BEC0C2"/>
        </w:rPr>
        <w:t xml:space="preserve"> </w:t>
      </w:r>
      <w:r w:rsidRPr="00A004FA">
        <w:rPr>
          <w:i/>
          <w:iCs/>
          <w:color w:val="A8ABB0"/>
        </w:rPr>
        <w:t>array/string/object</w:t>
      </w:r>
    </w:p>
    <w:p w14:paraId="507F5DA8" w14:textId="77777777" w:rsidR="00A004FA" w:rsidRPr="00A004FA" w:rsidRDefault="00A004FA" w:rsidP="00A004FA">
      <w:pPr>
        <w:pStyle w:val="af"/>
      </w:pPr>
      <w:r w:rsidRPr="00A004FA">
        <w:rPr>
          <w:color w:val="BEC0C2"/>
        </w:rPr>
        <w:t xml:space="preserve">    </w:t>
      </w:r>
      <w:proofErr w:type="spellStart"/>
      <w:r w:rsidRPr="00A004FA">
        <w:rPr>
          <w:color w:val="D6BB9A"/>
        </w:rPr>
        <w:t>ob</w:t>
      </w:r>
      <w:r w:rsidRPr="00A004FA">
        <w:t>.capacity</w:t>
      </w:r>
      <w:proofErr w:type="spellEnd"/>
      <w:r w:rsidRPr="00A004FA">
        <w:t>_</w:t>
      </w:r>
      <w:r w:rsidRPr="00A004FA">
        <w:rPr>
          <w:color w:val="BEC0C2"/>
        </w:rPr>
        <w:t xml:space="preserve"> </w:t>
      </w:r>
      <w:r w:rsidRPr="00A004FA">
        <w:rPr>
          <w:color w:val="D6BB9A"/>
        </w:rPr>
        <w:t>=</w:t>
      </w:r>
      <w:r w:rsidRPr="00A004FA">
        <w:rPr>
          <w:color w:val="BEC0C2"/>
        </w:rPr>
        <w:t xml:space="preserve"> </w:t>
      </w:r>
      <w:proofErr w:type="spellStart"/>
      <w:r w:rsidRPr="00A004FA">
        <w:rPr>
          <w:color w:val="D6BB9A"/>
        </w:rPr>
        <w:t>ob</w:t>
      </w:r>
      <w:r w:rsidRPr="00A004FA">
        <w:t>.size</w:t>
      </w:r>
      <w:proofErr w:type="spellEnd"/>
      <w:r w:rsidRPr="00A004FA">
        <w:t>_</w:t>
      </w:r>
      <w:r w:rsidRPr="00A004FA">
        <w:rPr>
          <w:color w:val="BEC0C2"/>
        </w:rPr>
        <w:t xml:space="preserve"> </w:t>
      </w:r>
      <w:r w:rsidRPr="00A004FA">
        <w:rPr>
          <w:color w:val="D6BB9A"/>
        </w:rPr>
        <w:t>+</w:t>
      </w:r>
      <w:r w:rsidRPr="00A004FA">
        <w:rPr>
          <w:color w:val="BEC0C2"/>
        </w:rPr>
        <w:t xml:space="preserve"> </w:t>
      </w:r>
      <w:r w:rsidRPr="00A004FA">
        <w:rPr>
          <w:color w:val="8A602C"/>
        </w:rPr>
        <w:t>1</w:t>
      </w:r>
      <w:r w:rsidRPr="00A004FA">
        <w:t>;</w:t>
      </w:r>
    </w:p>
    <w:p w14:paraId="4138E633" w14:textId="77777777" w:rsidR="00A004FA" w:rsidRPr="00A004FA" w:rsidRDefault="00A004FA" w:rsidP="00A004FA">
      <w:pPr>
        <w:pStyle w:val="af"/>
      </w:pPr>
      <w:r w:rsidRPr="00A004FA">
        <w:rPr>
          <w:color w:val="BEC0C2"/>
        </w:rPr>
        <w:t xml:space="preserve">    </w:t>
      </w:r>
      <w:proofErr w:type="spellStart"/>
      <w:r w:rsidRPr="00A004FA">
        <w:rPr>
          <w:color w:val="D6BB9A"/>
        </w:rPr>
        <w:t>ob</w:t>
      </w:r>
      <w:r w:rsidRPr="00A004FA">
        <w:t>.str</w:t>
      </w:r>
      <w:proofErr w:type="spellEnd"/>
      <w:r w:rsidRPr="00A004FA">
        <w:t>_</w:t>
      </w:r>
      <w:r w:rsidRPr="00A004FA">
        <w:rPr>
          <w:color w:val="BEC0C2"/>
        </w:rPr>
        <w:t xml:space="preserve"> </w:t>
      </w:r>
      <w:r w:rsidRPr="00A004FA">
        <w:rPr>
          <w:color w:val="D6BB9A"/>
        </w:rPr>
        <w:t>=</w:t>
      </w:r>
      <w:r w:rsidRPr="00A004FA">
        <w:rPr>
          <w:color w:val="BEC0C2"/>
        </w:rPr>
        <w:t xml:space="preserve"> </w:t>
      </w:r>
      <w:r w:rsidRPr="00A004FA">
        <w:rPr>
          <w:i/>
          <w:iCs/>
          <w:color w:val="45C6D6"/>
        </w:rPr>
        <w:t>new</w:t>
      </w:r>
      <w:r w:rsidRPr="00A004FA">
        <w:rPr>
          <w:color w:val="BEC0C2"/>
        </w:rPr>
        <w:t xml:space="preserve"> </w:t>
      </w:r>
      <w:r w:rsidRPr="00A004FA">
        <w:rPr>
          <w:color w:val="D69AA7"/>
        </w:rPr>
        <w:t>char</w:t>
      </w:r>
      <w:r w:rsidRPr="00A004FA">
        <w:t>[</w:t>
      </w:r>
      <w:proofErr w:type="spellStart"/>
      <w:r w:rsidRPr="00A004FA">
        <w:rPr>
          <w:color w:val="D6BB9A"/>
        </w:rPr>
        <w:t>ob</w:t>
      </w:r>
      <w:r w:rsidRPr="00A004FA">
        <w:t>.capacity</w:t>
      </w:r>
      <w:proofErr w:type="spellEnd"/>
      <w:r w:rsidRPr="00A004FA">
        <w:t>_];</w:t>
      </w:r>
    </w:p>
    <w:p w14:paraId="3EE40925" w14:textId="77777777" w:rsidR="00A004FA" w:rsidRPr="00A004FA" w:rsidRDefault="00A004FA" w:rsidP="00A004FA">
      <w:pPr>
        <w:pStyle w:val="af"/>
      </w:pPr>
      <w:r w:rsidRPr="00A004FA">
        <w:rPr>
          <w:color w:val="BEC0C2"/>
        </w:rPr>
        <w:t xml:space="preserve">    </w:t>
      </w:r>
      <w:r w:rsidRPr="00A004FA">
        <w:rPr>
          <w:i/>
          <w:iCs/>
          <w:color w:val="45C6D6"/>
        </w:rPr>
        <w:t>if</w:t>
      </w:r>
      <w:r w:rsidRPr="00A004FA">
        <w:rPr>
          <w:color w:val="BEC0C2"/>
        </w:rPr>
        <w:t xml:space="preserve"> </w:t>
      </w:r>
      <w:r w:rsidRPr="00A004FA">
        <w:t>(str_)</w:t>
      </w:r>
    </w:p>
    <w:p w14:paraId="4D3FA961" w14:textId="77777777" w:rsidR="00A004FA" w:rsidRPr="00A004FA" w:rsidRDefault="00A004FA" w:rsidP="00A004FA">
      <w:pPr>
        <w:pStyle w:val="af"/>
      </w:pPr>
      <w:r w:rsidRPr="00A004FA">
        <w:rPr>
          <w:color w:val="BEC0C2"/>
        </w:rPr>
        <w:t xml:space="preserve">        </w:t>
      </w:r>
      <w:proofErr w:type="spellStart"/>
      <w:r w:rsidRPr="00A004FA">
        <w:t>strncpy</w:t>
      </w:r>
      <w:proofErr w:type="spellEnd"/>
      <w:r w:rsidRPr="00A004FA">
        <w:t>(</w:t>
      </w:r>
      <w:proofErr w:type="spellStart"/>
      <w:r w:rsidRPr="00A004FA">
        <w:rPr>
          <w:i/>
          <w:iCs/>
          <w:color w:val="D6BB9A"/>
        </w:rPr>
        <w:t>ob</w:t>
      </w:r>
      <w:r w:rsidRPr="00A004FA">
        <w:rPr>
          <w:i/>
          <w:iCs/>
        </w:rPr>
        <w:t>.str</w:t>
      </w:r>
      <w:proofErr w:type="spellEnd"/>
      <w:r w:rsidRPr="00A004FA">
        <w:rPr>
          <w:i/>
          <w:iCs/>
        </w:rPr>
        <w:t>_</w:t>
      </w:r>
      <w:r w:rsidRPr="00A004FA">
        <w:t>,</w:t>
      </w:r>
      <w:r w:rsidRPr="00A004FA">
        <w:rPr>
          <w:color w:val="BEC0C2"/>
        </w:rPr>
        <w:t xml:space="preserve"> </w:t>
      </w:r>
      <w:r w:rsidRPr="00A004FA">
        <w:t>str_,</w:t>
      </w:r>
      <w:r w:rsidRPr="00A004FA">
        <w:rPr>
          <w:color w:val="BEC0C2"/>
        </w:rPr>
        <w:t xml:space="preserve"> </w:t>
      </w:r>
      <w:r w:rsidRPr="00A004FA">
        <w:t>capacity_);</w:t>
      </w:r>
    </w:p>
    <w:p w14:paraId="1E51DF62" w14:textId="77777777" w:rsidR="00A004FA" w:rsidRPr="00A004FA" w:rsidRDefault="00A004FA" w:rsidP="00A004FA">
      <w:pPr>
        <w:pStyle w:val="af"/>
      </w:pPr>
      <w:r w:rsidRPr="00A004FA">
        <w:rPr>
          <w:color w:val="BEC0C2"/>
        </w:rPr>
        <w:t xml:space="preserve">    </w:t>
      </w:r>
      <w:r w:rsidRPr="00A004FA">
        <w:rPr>
          <w:i/>
          <w:iCs/>
          <w:color w:val="45C6D6"/>
        </w:rPr>
        <w:t>else</w:t>
      </w:r>
    </w:p>
    <w:p w14:paraId="45F370B8" w14:textId="77777777" w:rsidR="00A004FA" w:rsidRPr="00A004FA" w:rsidRDefault="00A004FA" w:rsidP="00A004FA">
      <w:pPr>
        <w:pStyle w:val="af"/>
      </w:pPr>
      <w:r w:rsidRPr="00A004FA">
        <w:rPr>
          <w:color w:val="BEC0C2"/>
        </w:rPr>
        <w:t xml:space="preserve">        </w:t>
      </w:r>
      <w:proofErr w:type="spellStart"/>
      <w:r w:rsidRPr="00A004FA">
        <w:rPr>
          <w:color w:val="D6BB9A"/>
        </w:rPr>
        <w:t>ob</w:t>
      </w:r>
      <w:r w:rsidRPr="00A004FA">
        <w:t>.str</w:t>
      </w:r>
      <w:proofErr w:type="spellEnd"/>
      <w:r w:rsidRPr="00A004FA">
        <w:t>_[</w:t>
      </w:r>
      <w:r w:rsidRPr="00A004FA">
        <w:rPr>
          <w:color w:val="8A602C"/>
        </w:rPr>
        <w:t>0</w:t>
      </w:r>
      <w:r w:rsidRPr="00A004FA">
        <w:t>]</w:t>
      </w:r>
      <w:r w:rsidRPr="00A004FA">
        <w:rPr>
          <w:color w:val="BEC0C2"/>
        </w:rPr>
        <w:t xml:space="preserve"> </w:t>
      </w:r>
      <w:r w:rsidRPr="00A004FA">
        <w:rPr>
          <w:color w:val="D6BB9A"/>
        </w:rPr>
        <w:t>=</w:t>
      </w:r>
      <w:r w:rsidRPr="00A004FA">
        <w:rPr>
          <w:color w:val="BEC0C2"/>
        </w:rPr>
        <w:t xml:space="preserve"> </w:t>
      </w:r>
      <w:r w:rsidRPr="00A004FA">
        <w:rPr>
          <w:color w:val="D69545"/>
        </w:rPr>
        <w:t>'\0'</w:t>
      </w:r>
      <w:r w:rsidRPr="00A004FA">
        <w:t>;</w:t>
      </w:r>
    </w:p>
    <w:p w14:paraId="27380C93" w14:textId="77777777" w:rsidR="00A004FA" w:rsidRPr="00A004FA" w:rsidRDefault="00A004FA" w:rsidP="00A004FA">
      <w:pPr>
        <w:pStyle w:val="af"/>
      </w:pPr>
      <w:r w:rsidRPr="00A004FA">
        <w:rPr>
          <w:color w:val="BEC0C2"/>
        </w:rPr>
        <w:t xml:space="preserve">    </w:t>
      </w:r>
      <w:proofErr w:type="spellStart"/>
      <w:r w:rsidRPr="00A004FA">
        <w:t>strncat</w:t>
      </w:r>
      <w:proofErr w:type="spellEnd"/>
      <w:r w:rsidRPr="00A004FA">
        <w:t>(</w:t>
      </w:r>
      <w:proofErr w:type="spellStart"/>
      <w:r w:rsidRPr="00A004FA">
        <w:rPr>
          <w:i/>
          <w:iCs/>
          <w:color w:val="D6BB9A"/>
        </w:rPr>
        <w:t>ob</w:t>
      </w:r>
      <w:r w:rsidRPr="00A004FA">
        <w:rPr>
          <w:i/>
          <w:iCs/>
        </w:rPr>
        <w:t>.str</w:t>
      </w:r>
      <w:proofErr w:type="spellEnd"/>
      <w:r w:rsidRPr="00A004FA">
        <w:rPr>
          <w:i/>
          <w:iCs/>
        </w:rPr>
        <w:t>_</w:t>
      </w:r>
      <w:r w:rsidRPr="00A004FA">
        <w:t>,</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proofErr w:type="spellStart"/>
      <w:r w:rsidRPr="00A004FA">
        <w:rPr>
          <w:color w:val="D6BB9A"/>
        </w:rPr>
        <w:t>str_size</w:t>
      </w:r>
      <w:proofErr w:type="spellEnd"/>
      <w:r w:rsidRPr="00A004FA">
        <w:t>);</w:t>
      </w:r>
    </w:p>
    <w:p w14:paraId="2C47330D" w14:textId="77777777" w:rsidR="00A004FA" w:rsidRPr="00A004FA" w:rsidRDefault="00A004FA" w:rsidP="00A004FA">
      <w:pPr>
        <w:pStyle w:val="af"/>
      </w:pPr>
      <w:r w:rsidRPr="00A004FA">
        <w:rPr>
          <w:color w:val="BEC0C2"/>
        </w:rPr>
        <w:t xml:space="preserve">    </w:t>
      </w:r>
      <w:proofErr w:type="spellStart"/>
      <w:r w:rsidRPr="00A004FA">
        <w:rPr>
          <w:color w:val="D6BB9A"/>
        </w:rPr>
        <w:t>ob</w:t>
      </w:r>
      <w:r w:rsidRPr="00A004FA">
        <w:t>.str</w:t>
      </w:r>
      <w:proofErr w:type="spellEnd"/>
      <w:r w:rsidRPr="00A004FA">
        <w:t>_[</w:t>
      </w:r>
      <w:proofErr w:type="spellStart"/>
      <w:r w:rsidRPr="00A004FA">
        <w:rPr>
          <w:color w:val="D6BB9A"/>
        </w:rPr>
        <w:t>ob</w:t>
      </w:r>
      <w:r w:rsidRPr="00A004FA">
        <w:t>.size</w:t>
      </w:r>
      <w:proofErr w:type="spellEnd"/>
      <w:r w:rsidRPr="00A004FA">
        <w:t>_]</w:t>
      </w:r>
      <w:r w:rsidRPr="00A004FA">
        <w:rPr>
          <w:color w:val="BEC0C2"/>
        </w:rPr>
        <w:t xml:space="preserve"> </w:t>
      </w:r>
      <w:r w:rsidRPr="00A004FA">
        <w:rPr>
          <w:color w:val="D6BB9A"/>
        </w:rPr>
        <w:t>=</w:t>
      </w:r>
      <w:r w:rsidRPr="00A004FA">
        <w:rPr>
          <w:color w:val="BEC0C2"/>
        </w:rPr>
        <w:t xml:space="preserve"> </w:t>
      </w:r>
      <w:r w:rsidRPr="00A004FA">
        <w:rPr>
          <w:color w:val="D69545"/>
        </w:rPr>
        <w:t>'\0'</w:t>
      </w:r>
      <w:r w:rsidRPr="00A004FA">
        <w:t>;</w:t>
      </w:r>
    </w:p>
    <w:p w14:paraId="31A15DA6" w14:textId="427E56C9" w:rsidR="00A004FA" w:rsidRPr="00796052" w:rsidRDefault="00A004FA" w:rsidP="00A004FA">
      <w:pPr>
        <w:pStyle w:val="af"/>
      </w:pPr>
      <w:r w:rsidRPr="00A004FA">
        <w:rPr>
          <w:szCs w:val="24"/>
        </w:rPr>
        <w:t>}</w:t>
      </w:r>
    </w:p>
    <w:p w14:paraId="1DE42DCF" w14:textId="77777777" w:rsidR="00796052" w:rsidRPr="00796052" w:rsidRDefault="00796052" w:rsidP="00796052">
      <w:pPr>
        <w:rPr>
          <w:lang w:val="en-US"/>
        </w:rPr>
      </w:pPr>
    </w:p>
    <w:p w14:paraId="139DDFEB" w14:textId="77777777" w:rsidR="00A004FA" w:rsidRPr="00A004FA" w:rsidRDefault="00796052" w:rsidP="00796052">
      <w:pPr>
        <w:rPr>
          <w:b/>
          <w:bCs/>
          <w:lang w:val="en-US"/>
        </w:rPr>
      </w:pPr>
      <w:r w:rsidRPr="00A004FA">
        <w:rPr>
          <w:b/>
          <w:bCs/>
          <w:lang w:val="en-US"/>
        </w:rPr>
        <w:t>Assignment Operators (=)</w:t>
      </w:r>
    </w:p>
    <w:p w14:paraId="55BE12A6" w14:textId="17DF5FEF" w:rsidR="00796052" w:rsidRPr="00A004FA" w:rsidRDefault="00A004FA" w:rsidP="00A004FA">
      <w:pPr>
        <w:rPr>
          <w:lang w:val="en-US"/>
        </w:rPr>
      </w:pPr>
      <w:r>
        <w:rPr>
          <w:lang w:val="en-US"/>
        </w:rPr>
        <w:t>T</w:t>
      </w:r>
      <w:r w:rsidRPr="00796052">
        <w:rPr>
          <w:lang w:val="en-US"/>
        </w:rPr>
        <w:t xml:space="preserve">he </w:t>
      </w:r>
      <w:r>
        <w:rPr>
          <w:lang w:val="en-US"/>
        </w:rPr>
        <w:t xml:space="preserve">= </w:t>
      </w:r>
      <w:r w:rsidRPr="00796052">
        <w:rPr>
          <w:lang w:val="en-US"/>
        </w:rPr>
        <w:t xml:space="preserve">operator </w:t>
      </w:r>
      <w:r>
        <w:rPr>
          <w:lang w:val="en-US"/>
        </w:rPr>
        <w:t>was</w:t>
      </w:r>
      <w:r w:rsidRPr="00796052">
        <w:rPr>
          <w:lang w:val="en-US"/>
        </w:rPr>
        <w:t xml:space="preserve"> overloaded</w:t>
      </w:r>
      <w:r w:rsidR="00796052" w:rsidRPr="00796052">
        <w:rPr>
          <w:lang w:val="en-US"/>
        </w:rPr>
        <w:t xml:space="preserve"> to assign values from other </w:t>
      </w:r>
      <w:proofErr w:type="spellStart"/>
      <w:r w:rsidR="00796052" w:rsidRPr="00796052">
        <w:rPr>
          <w:lang w:val="en-US"/>
        </w:rPr>
        <w:t>MyString</w:t>
      </w:r>
      <w:proofErr w:type="spellEnd"/>
      <w:r w:rsidR="00796052" w:rsidRPr="00796052">
        <w:rPr>
          <w:lang w:val="en-US"/>
        </w:rPr>
        <w:t xml:space="preserve"> objects, C-style character arrays, and standard C++ strings to </w:t>
      </w:r>
      <w:proofErr w:type="spellStart"/>
      <w:r w:rsidR="00796052" w:rsidRPr="00796052">
        <w:rPr>
          <w:lang w:val="en-US"/>
        </w:rPr>
        <w:t>MyString</w:t>
      </w:r>
      <w:proofErr w:type="spellEnd"/>
      <w:r w:rsidR="00796052" w:rsidRPr="00796052">
        <w:rPr>
          <w:lang w:val="en-US"/>
        </w:rPr>
        <w:t xml:space="preserve"> objects. These operators manage memory allocation and copying appropriately.</w:t>
      </w:r>
      <w:r w:rsidRPr="00A004FA">
        <w:rPr>
          <w:lang w:val="en-US"/>
        </w:rPr>
        <w:t xml:space="preserve"> </w:t>
      </w:r>
      <w:proofErr w:type="spellStart"/>
      <w:r w:rsidRPr="00A004FA">
        <w:rPr>
          <w:lang w:val="en-US"/>
        </w:rPr>
        <w:t>OperatorAssignment</w:t>
      </w:r>
      <w:proofErr w:type="spellEnd"/>
      <w:r w:rsidR="00F85F7C" w:rsidRPr="00F85F7C">
        <w:rPr>
          <w:lang w:val="en-US"/>
        </w:rPr>
        <w:t>()</w:t>
      </w:r>
      <w:r w:rsidRPr="00A004FA">
        <w:rPr>
          <w:lang w:val="en-US"/>
        </w:rPr>
        <w:t xml:space="preserve"> </w:t>
      </w:r>
      <w:r w:rsidRPr="009A7BD3">
        <w:rPr>
          <w:lang w:val="en-US"/>
        </w:rPr>
        <w:t>is a private member-function solving the copy-paste problem.</w:t>
      </w:r>
    </w:p>
    <w:p w14:paraId="2DDBD28B" w14:textId="77777777" w:rsidR="00A004FA" w:rsidRPr="00A004FA" w:rsidRDefault="00A004FA" w:rsidP="00A004FA">
      <w:pPr>
        <w:pStyle w:val="af"/>
      </w:pPr>
      <w:proofErr w:type="spellStart"/>
      <w:r w:rsidRPr="00A004FA">
        <w:t>MyString</w:t>
      </w:r>
      <w:proofErr w:type="spellEnd"/>
      <w:r w:rsidRPr="00A004FA">
        <w:rPr>
          <w:color w:val="BEC0C2"/>
        </w:rPr>
        <w:t xml:space="preserve"> </w:t>
      </w:r>
      <w:r w:rsidRPr="00A004FA">
        <w:t>&amp;</w:t>
      </w:r>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proofErr w:type="spellStart"/>
      <w:r w:rsidRPr="00A004FA">
        <w:t>MyString</w:t>
      </w:r>
      <w:proofErr w:type="spellEnd"/>
      <w:r w:rsidRPr="00A004FA">
        <w:t>&amp;</w:t>
      </w:r>
      <w:r w:rsidRPr="00A004FA">
        <w:rPr>
          <w:color w:val="BEC0C2"/>
        </w:rPr>
        <w:t xml:space="preserve"> </w:t>
      </w:r>
      <w:proofErr w:type="spellStart"/>
      <w:r w:rsidRPr="00A004FA">
        <w:rPr>
          <w:color w:val="D6BB9A"/>
        </w:rPr>
        <w:t>ob</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copy</w:t>
      </w:r>
      <w:r w:rsidRPr="00A004FA">
        <w:rPr>
          <w:color w:val="BEC0C2"/>
        </w:rPr>
        <w:t xml:space="preserve"> </w:t>
      </w:r>
      <w:r w:rsidRPr="00A004FA">
        <w:rPr>
          <w:i/>
          <w:iCs/>
          <w:color w:val="A8ABB0"/>
        </w:rPr>
        <w:t>assignment</w:t>
      </w:r>
    </w:p>
    <w:p w14:paraId="6528DB69" w14:textId="77777777" w:rsidR="00A004FA" w:rsidRPr="00A004FA" w:rsidRDefault="00A004FA" w:rsidP="00A004FA">
      <w:pPr>
        <w:pStyle w:val="af"/>
      </w:pPr>
      <w:r w:rsidRPr="00A004FA">
        <w:t>{</w:t>
      </w:r>
    </w:p>
    <w:p w14:paraId="6B763ED5" w14:textId="77777777" w:rsidR="00A004FA" w:rsidRPr="00A004FA" w:rsidRDefault="00A004FA" w:rsidP="00A004FA">
      <w:pPr>
        <w:pStyle w:val="af"/>
      </w:pPr>
      <w:r w:rsidRPr="00A004FA">
        <w:rPr>
          <w:color w:val="BEC0C2"/>
        </w:rPr>
        <w:t xml:space="preserve">    </w:t>
      </w:r>
      <w:r w:rsidRPr="00A004FA">
        <w:rPr>
          <w:i/>
          <w:iCs/>
          <w:color w:val="A8ABB0"/>
        </w:rPr>
        <w:t>//</w:t>
      </w:r>
      <w:r w:rsidRPr="00A004FA">
        <w:rPr>
          <w:color w:val="BEC0C2"/>
        </w:rPr>
        <w:t xml:space="preserve"> </w:t>
      </w:r>
      <w:r w:rsidRPr="00A004FA">
        <w:rPr>
          <w:i/>
          <w:iCs/>
          <w:color w:val="A8ABB0"/>
        </w:rPr>
        <w:t>we</w:t>
      </w:r>
      <w:r w:rsidRPr="00A004FA">
        <w:rPr>
          <w:color w:val="BEC0C2"/>
        </w:rPr>
        <w:t xml:space="preserve"> </w:t>
      </w:r>
      <w:r w:rsidRPr="00A004FA">
        <w:rPr>
          <w:i/>
          <w:iCs/>
          <w:color w:val="A8ABB0"/>
        </w:rPr>
        <w:t>must</w:t>
      </w:r>
      <w:r w:rsidRPr="00A004FA">
        <w:rPr>
          <w:color w:val="BEC0C2"/>
        </w:rPr>
        <w:t xml:space="preserve"> </w:t>
      </w:r>
      <w:r w:rsidRPr="00A004FA">
        <w:rPr>
          <w:i/>
          <w:iCs/>
          <w:color w:val="A8ABB0"/>
        </w:rPr>
        <w:t>handle</w:t>
      </w:r>
      <w:r w:rsidRPr="00A004FA">
        <w:rPr>
          <w:color w:val="BEC0C2"/>
        </w:rPr>
        <w:t xml:space="preserve"> </w:t>
      </w:r>
      <w:r w:rsidRPr="00A004FA">
        <w:rPr>
          <w:i/>
          <w:iCs/>
          <w:color w:val="A8ABB0"/>
        </w:rPr>
        <w:t>the</w:t>
      </w:r>
      <w:r w:rsidRPr="00A004FA">
        <w:rPr>
          <w:color w:val="BEC0C2"/>
        </w:rPr>
        <w:t xml:space="preserve"> </w:t>
      </w:r>
      <w:r w:rsidRPr="00A004FA">
        <w:rPr>
          <w:i/>
          <w:iCs/>
          <w:color w:val="A8ABB0"/>
        </w:rPr>
        <w:t>case</w:t>
      </w:r>
      <w:r w:rsidRPr="00A004FA">
        <w:rPr>
          <w:color w:val="BEC0C2"/>
        </w:rPr>
        <w:t xml:space="preserve"> </w:t>
      </w:r>
      <w:r w:rsidRPr="00A004FA">
        <w:rPr>
          <w:i/>
          <w:iCs/>
          <w:color w:val="A8ABB0"/>
        </w:rPr>
        <w:t>&amp;</w:t>
      </w:r>
      <w:proofErr w:type="spellStart"/>
      <w:r w:rsidRPr="00A004FA">
        <w:rPr>
          <w:i/>
          <w:iCs/>
          <w:color w:val="A8ABB0"/>
        </w:rPr>
        <w:t>ob</w:t>
      </w:r>
      <w:proofErr w:type="spellEnd"/>
      <w:r w:rsidRPr="00A004FA">
        <w:rPr>
          <w:color w:val="BEC0C2"/>
        </w:rPr>
        <w:t xml:space="preserve"> </w:t>
      </w:r>
      <w:r w:rsidRPr="00A004FA">
        <w:rPr>
          <w:i/>
          <w:iCs/>
          <w:color w:val="A8ABB0"/>
        </w:rPr>
        <w:t>==</w:t>
      </w:r>
      <w:r w:rsidRPr="00A004FA">
        <w:rPr>
          <w:color w:val="BEC0C2"/>
        </w:rPr>
        <w:t xml:space="preserve"> </w:t>
      </w:r>
      <w:r w:rsidRPr="00A004FA">
        <w:rPr>
          <w:i/>
          <w:iCs/>
          <w:color w:val="A8ABB0"/>
        </w:rPr>
        <w:t>this</w:t>
      </w:r>
      <w:r w:rsidRPr="00A004FA">
        <w:rPr>
          <w:color w:val="BEC0C2"/>
        </w:rPr>
        <w:t xml:space="preserve"> </w:t>
      </w:r>
      <w:r w:rsidRPr="00A004FA">
        <w:rPr>
          <w:i/>
          <w:iCs/>
          <w:color w:val="A8ABB0"/>
        </w:rPr>
        <w:t>(when</w:t>
      </w:r>
      <w:r w:rsidRPr="00A004FA">
        <w:rPr>
          <w:color w:val="BEC0C2"/>
        </w:rPr>
        <w:t xml:space="preserve"> </w:t>
      </w:r>
      <w:r w:rsidRPr="00A004FA">
        <w:rPr>
          <w:i/>
          <w:iCs/>
          <w:color w:val="A8ABB0"/>
        </w:rPr>
        <w:t>an</w:t>
      </w:r>
      <w:r w:rsidRPr="00A004FA">
        <w:rPr>
          <w:color w:val="BEC0C2"/>
        </w:rPr>
        <w:t xml:space="preserve"> </w:t>
      </w:r>
      <w:r w:rsidRPr="00A004FA">
        <w:rPr>
          <w:i/>
          <w:iCs/>
          <w:color w:val="A8ABB0"/>
        </w:rPr>
        <w:t>object</w:t>
      </w:r>
      <w:r w:rsidRPr="00A004FA">
        <w:rPr>
          <w:color w:val="BEC0C2"/>
        </w:rPr>
        <w:t xml:space="preserve"> </w:t>
      </w:r>
      <w:r w:rsidRPr="00A004FA">
        <w:rPr>
          <w:i/>
          <w:iCs/>
          <w:color w:val="A8ABB0"/>
        </w:rPr>
        <w:t>assigns</w:t>
      </w:r>
      <w:r w:rsidRPr="00A004FA">
        <w:rPr>
          <w:color w:val="BEC0C2"/>
        </w:rPr>
        <w:t xml:space="preserve"> </w:t>
      </w:r>
      <w:r w:rsidRPr="00A004FA">
        <w:rPr>
          <w:i/>
          <w:iCs/>
          <w:color w:val="A8ABB0"/>
        </w:rPr>
        <w:t>itself),</w:t>
      </w:r>
      <w:r w:rsidRPr="00A004FA">
        <w:rPr>
          <w:color w:val="BEC0C2"/>
        </w:rPr>
        <w:t xml:space="preserve"> </w:t>
      </w:r>
      <w:r w:rsidRPr="00A004FA">
        <w:rPr>
          <w:i/>
          <w:iCs/>
          <w:color w:val="A8ABB0"/>
        </w:rPr>
        <w:t>otherwise</w:t>
      </w:r>
      <w:r w:rsidRPr="00A004FA">
        <w:rPr>
          <w:color w:val="BEC0C2"/>
        </w:rPr>
        <w:t xml:space="preserve"> </w:t>
      </w:r>
      <w:r w:rsidRPr="00A004FA">
        <w:rPr>
          <w:i/>
          <w:iCs/>
          <w:color w:val="A8ABB0"/>
        </w:rPr>
        <w:t>in</w:t>
      </w:r>
      <w:r w:rsidRPr="00A004FA">
        <w:rPr>
          <w:color w:val="BEC0C2"/>
        </w:rPr>
        <w:t xml:space="preserve"> </w:t>
      </w:r>
      <w:r w:rsidRPr="00A004FA">
        <w:rPr>
          <w:i/>
          <w:iCs/>
          <w:color w:val="A8ABB0"/>
        </w:rPr>
        <w:t>the</w:t>
      </w:r>
    </w:p>
    <w:p w14:paraId="32555C9A" w14:textId="77777777" w:rsidR="00A004FA" w:rsidRPr="00A004FA" w:rsidRDefault="00A004FA" w:rsidP="00A004FA">
      <w:pPr>
        <w:pStyle w:val="af"/>
      </w:pPr>
      <w:r w:rsidRPr="00A004FA">
        <w:rPr>
          <w:color w:val="BEC0C2"/>
        </w:rPr>
        <w:t xml:space="preserve">    </w:t>
      </w:r>
      <w:r w:rsidRPr="00A004FA">
        <w:rPr>
          <w:i/>
          <w:iCs/>
          <w:color w:val="A8ABB0"/>
        </w:rPr>
        <w:t>//</w:t>
      </w:r>
      <w:r w:rsidRPr="00A004FA">
        <w:rPr>
          <w:color w:val="BEC0C2"/>
        </w:rPr>
        <w:t xml:space="preserve"> </w:t>
      </w:r>
      <w:r w:rsidRPr="00A004FA">
        <w:rPr>
          <w:i/>
          <w:iCs/>
          <w:color w:val="A8ABB0"/>
        </w:rPr>
        <w:t>function</w:t>
      </w:r>
      <w:r w:rsidRPr="00A004FA">
        <w:rPr>
          <w:color w:val="BEC0C2"/>
        </w:rPr>
        <w:t xml:space="preserve"> </w:t>
      </w:r>
      <w:proofErr w:type="spellStart"/>
      <w:r w:rsidRPr="00A004FA">
        <w:rPr>
          <w:i/>
          <w:iCs/>
          <w:color w:val="A8ABB0"/>
        </w:rPr>
        <w:t>OperatorAssignment</w:t>
      </w:r>
      <w:proofErr w:type="spellEnd"/>
      <w:r w:rsidRPr="00A004FA">
        <w:rPr>
          <w:i/>
          <w:iCs/>
          <w:color w:val="A8ABB0"/>
        </w:rPr>
        <w:t>()</w:t>
      </w:r>
      <w:r w:rsidRPr="00A004FA">
        <w:rPr>
          <w:color w:val="BEC0C2"/>
        </w:rPr>
        <w:t xml:space="preserve"> </w:t>
      </w:r>
      <w:r w:rsidRPr="00A004FA">
        <w:rPr>
          <w:i/>
          <w:iCs/>
          <w:color w:val="A8ABB0"/>
        </w:rPr>
        <w:t>memory</w:t>
      </w:r>
      <w:r w:rsidRPr="00A004FA">
        <w:rPr>
          <w:color w:val="BEC0C2"/>
        </w:rPr>
        <w:t xml:space="preserve"> </w:t>
      </w:r>
      <w:r w:rsidRPr="00A004FA">
        <w:rPr>
          <w:i/>
          <w:iCs/>
          <w:color w:val="A8ABB0"/>
        </w:rPr>
        <w:t>will</w:t>
      </w:r>
      <w:r w:rsidRPr="00A004FA">
        <w:rPr>
          <w:color w:val="BEC0C2"/>
        </w:rPr>
        <w:t xml:space="preserve"> </w:t>
      </w:r>
      <w:r w:rsidRPr="00A004FA">
        <w:rPr>
          <w:i/>
          <w:iCs/>
          <w:color w:val="A8ABB0"/>
        </w:rPr>
        <w:t>be</w:t>
      </w:r>
      <w:r w:rsidRPr="00A004FA">
        <w:rPr>
          <w:color w:val="BEC0C2"/>
        </w:rPr>
        <w:t xml:space="preserve"> </w:t>
      </w:r>
      <w:r w:rsidRPr="00A004FA">
        <w:rPr>
          <w:i/>
          <w:iCs/>
          <w:color w:val="A8ABB0"/>
        </w:rPr>
        <w:t>cleared</w:t>
      </w:r>
      <w:r w:rsidRPr="00A004FA">
        <w:rPr>
          <w:color w:val="BEC0C2"/>
        </w:rPr>
        <w:t xml:space="preserve"> </w:t>
      </w:r>
      <w:r w:rsidRPr="00A004FA">
        <w:rPr>
          <w:i/>
          <w:iCs/>
          <w:color w:val="A8ABB0"/>
        </w:rPr>
        <w:t>in</w:t>
      </w:r>
      <w:r w:rsidRPr="00A004FA">
        <w:rPr>
          <w:color w:val="BEC0C2"/>
        </w:rPr>
        <w:t xml:space="preserve"> </w:t>
      </w:r>
      <w:r w:rsidRPr="00A004FA">
        <w:rPr>
          <w:i/>
          <w:iCs/>
          <w:color w:val="A8ABB0"/>
        </w:rPr>
        <w:t>str_.</w:t>
      </w:r>
    </w:p>
    <w:p w14:paraId="0FCE5717" w14:textId="77777777" w:rsidR="00A004FA" w:rsidRPr="00A004FA" w:rsidRDefault="00A004FA" w:rsidP="00A004FA">
      <w:pPr>
        <w:pStyle w:val="af"/>
      </w:pPr>
      <w:r w:rsidRPr="00A004FA">
        <w:rPr>
          <w:color w:val="BEC0C2"/>
        </w:rPr>
        <w:t xml:space="preserve">    </w:t>
      </w:r>
      <w:r w:rsidRPr="00A004FA">
        <w:rPr>
          <w:i/>
          <w:iCs/>
          <w:color w:val="45C6D6"/>
        </w:rPr>
        <w:t>if</w:t>
      </w:r>
      <w:r w:rsidRPr="00A004FA">
        <w:rPr>
          <w:color w:val="BEC0C2"/>
        </w:rPr>
        <w:t xml:space="preserve"> </w:t>
      </w:r>
      <w:r w:rsidRPr="00A004FA">
        <w:t>(</w:t>
      </w:r>
      <w:r w:rsidRPr="00A004FA">
        <w:rPr>
          <w:color w:val="D6BB9A"/>
        </w:rPr>
        <w:t>&amp;</w:t>
      </w:r>
      <w:proofErr w:type="spellStart"/>
      <w:r w:rsidRPr="00A004FA">
        <w:rPr>
          <w:color w:val="D6BB9A"/>
        </w:rPr>
        <w:t>ob</w:t>
      </w:r>
      <w:proofErr w:type="spellEnd"/>
      <w:r w:rsidRPr="00A004FA">
        <w:rPr>
          <w:color w:val="BEC0C2"/>
        </w:rPr>
        <w:t xml:space="preserve"> </w:t>
      </w:r>
      <w:r w:rsidRPr="00A004FA">
        <w:rPr>
          <w:color w:val="D6BB9A"/>
        </w:rPr>
        <w:t>==</w:t>
      </w:r>
      <w:r w:rsidRPr="00A004FA">
        <w:rPr>
          <w:color w:val="BEC0C2"/>
        </w:rPr>
        <w:t xml:space="preserve"> </w:t>
      </w:r>
      <w:r w:rsidRPr="00A004FA">
        <w:rPr>
          <w:i/>
          <w:iCs/>
          <w:color w:val="45C6D6"/>
        </w:rPr>
        <w:t>this</w:t>
      </w:r>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checking</w:t>
      </w:r>
      <w:r w:rsidRPr="00A004FA">
        <w:rPr>
          <w:color w:val="BEC0C2"/>
        </w:rPr>
        <w:t xml:space="preserve"> </w:t>
      </w:r>
      <w:r w:rsidRPr="00A004FA">
        <w:rPr>
          <w:i/>
          <w:iCs/>
          <w:color w:val="A8ABB0"/>
        </w:rPr>
        <w:t>the</w:t>
      </w:r>
      <w:r w:rsidRPr="00A004FA">
        <w:rPr>
          <w:color w:val="BEC0C2"/>
        </w:rPr>
        <w:t xml:space="preserve"> </w:t>
      </w:r>
      <w:r w:rsidRPr="00A004FA">
        <w:rPr>
          <w:i/>
          <w:iCs/>
          <w:color w:val="A8ABB0"/>
        </w:rPr>
        <w:t>equality</w:t>
      </w:r>
      <w:r w:rsidRPr="00A004FA">
        <w:rPr>
          <w:color w:val="BEC0C2"/>
        </w:rPr>
        <w:t xml:space="preserve"> </w:t>
      </w:r>
      <w:r w:rsidRPr="00A004FA">
        <w:rPr>
          <w:i/>
          <w:iCs/>
          <w:color w:val="A8ABB0"/>
        </w:rPr>
        <w:t>of</w:t>
      </w:r>
      <w:r w:rsidRPr="00A004FA">
        <w:rPr>
          <w:color w:val="BEC0C2"/>
        </w:rPr>
        <w:t xml:space="preserve"> </w:t>
      </w:r>
      <w:r w:rsidRPr="00A004FA">
        <w:rPr>
          <w:i/>
          <w:iCs/>
          <w:color w:val="A8ABB0"/>
        </w:rPr>
        <w:t>addresses</w:t>
      </w:r>
    </w:p>
    <w:p w14:paraId="79EFCA58"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w:t>
      </w:r>
      <w:r w:rsidRPr="00A004FA">
        <w:rPr>
          <w:i/>
          <w:iCs/>
          <w:color w:val="45C6D6"/>
        </w:rPr>
        <w:t>this</w:t>
      </w:r>
      <w:r w:rsidRPr="00A004FA">
        <w:t>;</w:t>
      </w:r>
    </w:p>
    <w:p w14:paraId="7F328C9F" w14:textId="77777777" w:rsidR="00A004FA" w:rsidRPr="00A004FA" w:rsidRDefault="00A004FA" w:rsidP="00A004FA">
      <w:pPr>
        <w:pStyle w:val="af"/>
      </w:pPr>
      <w:r w:rsidRPr="00A004FA">
        <w:rPr>
          <w:color w:val="BEC0C2"/>
        </w:rPr>
        <w:t xml:space="preserve">    </w:t>
      </w:r>
      <w:proofErr w:type="spellStart"/>
      <w:r w:rsidRPr="00A004FA">
        <w:t>OperatorAssignment</w:t>
      </w:r>
      <w:proofErr w:type="spellEnd"/>
      <w:r w:rsidRPr="00A004FA">
        <w:t>(</w:t>
      </w:r>
      <w:proofErr w:type="spellStart"/>
      <w:r w:rsidRPr="00A004FA">
        <w:rPr>
          <w:color w:val="D6BB9A"/>
        </w:rPr>
        <w:t>ob</w:t>
      </w:r>
      <w:r w:rsidRPr="00A004FA">
        <w:t>.str</w:t>
      </w:r>
      <w:proofErr w:type="spellEnd"/>
      <w:r w:rsidRPr="00A004FA">
        <w:t>_,</w:t>
      </w:r>
      <w:r w:rsidRPr="00A004FA">
        <w:rPr>
          <w:color w:val="BEC0C2"/>
        </w:rPr>
        <w:t xml:space="preserve"> </w:t>
      </w:r>
      <w:proofErr w:type="spellStart"/>
      <w:r w:rsidRPr="00A004FA">
        <w:rPr>
          <w:color w:val="D6BB9A"/>
        </w:rPr>
        <w:t>ob</w:t>
      </w:r>
      <w:r w:rsidRPr="00A004FA">
        <w:t>.size</w:t>
      </w:r>
      <w:proofErr w:type="spellEnd"/>
      <w:r w:rsidRPr="00A004FA">
        <w:t>_);</w:t>
      </w:r>
    </w:p>
    <w:p w14:paraId="5149BD4D"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w:t>
      </w:r>
      <w:r w:rsidRPr="00A004FA">
        <w:rPr>
          <w:i/>
          <w:iCs/>
          <w:color w:val="45C6D6"/>
        </w:rPr>
        <w:t>this</w:t>
      </w:r>
      <w:r w:rsidRPr="00A004FA">
        <w:t>;</w:t>
      </w:r>
    </w:p>
    <w:p w14:paraId="58DA9137" w14:textId="5260C0DF" w:rsidR="00A004FA" w:rsidRPr="00A004FA" w:rsidRDefault="00A004FA" w:rsidP="00A004FA">
      <w:pPr>
        <w:pStyle w:val="af"/>
      </w:pPr>
      <w:r w:rsidRPr="00A004FA">
        <w:t>}</w:t>
      </w:r>
    </w:p>
    <w:p w14:paraId="5401D168" w14:textId="77777777" w:rsidR="00A004FA" w:rsidRPr="00A004FA" w:rsidRDefault="00A004FA" w:rsidP="00A004FA">
      <w:pPr>
        <w:pStyle w:val="af"/>
      </w:pPr>
      <w:proofErr w:type="spellStart"/>
      <w:r w:rsidRPr="00A004FA">
        <w:t>MyString</w:t>
      </w:r>
      <w:proofErr w:type="spellEnd"/>
      <w:r w:rsidRPr="00A004FA">
        <w:rPr>
          <w:color w:val="BEC0C2"/>
        </w:rPr>
        <w:t xml:space="preserve"> </w:t>
      </w:r>
      <w:r w:rsidRPr="00A004FA">
        <w:t>&amp;</w:t>
      </w:r>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r w:rsidRPr="00A004FA">
        <w:rPr>
          <w:color w:val="D69AA7"/>
        </w:rPr>
        <w:t>char</w:t>
      </w:r>
      <w:r w:rsidRPr="00A004FA">
        <w:t>*</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char</w:t>
      </w:r>
      <w:r w:rsidRPr="00A004FA">
        <w:rPr>
          <w:color w:val="BEC0C2"/>
        </w:rPr>
        <w:t xml:space="preserve"> </w:t>
      </w:r>
      <w:r w:rsidRPr="00A004FA">
        <w:rPr>
          <w:i/>
          <w:iCs/>
          <w:color w:val="A8ABB0"/>
        </w:rPr>
        <w:t>string</w:t>
      </w:r>
      <w:r w:rsidRPr="00A004FA">
        <w:rPr>
          <w:color w:val="BEC0C2"/>
        </w:rPr>
        <w:t xml:space="preserve"> </w:t>
      </w:r>
      <w:r w:rsidRPr="00A004FA">
        <w:rPr>
          <w:i/>
          <w:iCs/>
          <w:color w:val="A8ABB0"/>
        </w:rPr>
        <w:t>assignment</w:t>
      </w:r>
    </w:p>
    <w:p w14:paraId="64CB683B" w14:textId="77777777" w:rsidR="00A004FA" w:rsidRPr="00A004FA" w:rsidRDefault="00A004FA" w:rsidP="00A004FA">
      <w:pPr>
        <w:pStyle w:val="af"/>
      </w:pPr>
      <w:r w:rsidRPr="00A004FA">
        <w:t>{</w:t>
      </w:r>
    </w:p>
    <w:p w14:paraId="6A6A9D63" w14:textId="77777777" w:rsidR="00A004FA" w:rsidRPr="00A004FA" w:rsidRDefault="00A004FA" w:rsidP="00A004FA">
      <w:pPr>
        <w:pStyle w:val="af"/>
      </w:pPr>
      <w:r w:rsidRPr="00A004FA">
        <w:rPr>
          <w:color w:val="BEC0C2"/>
        </w:rPr>
        <w:t xml:space="preserve">    </w:t>
      </w:r>
      <w:r w:rsidRPr="00A004FA">
        <w:rPr>
          <w:i/>
          <w:iCs/>
          <w:color w:val="45C6D6"/>
        </w:rPr>
        <w:t>if</w:t>
      </w:r>
      <w:r w:rsidRPr="00A004FA">
        <w:rPr>
          <w:color w:val="BEC0C2"/>
        </w:rPr>
        <w:t xml:space="preserve"> </w:t>
      </w:r>
      <w:r w:rsidRPr="00A004FA">
        <w:t>(</w:t>
      </w:r>
      <w:proofErr w:type="spellStart"/>
      <w:r w:rsidRPr="00A004FA">
        <w:rPr>
          <w:color w:val="D6BB9A"/>
        </w:rPr>
        <w:t>arr</w:t>
      </w:r>
      <w:proofErr w:type="spellEnd"/>
      <w:r w:rsidRPr="00A004FA">
        <w:t>)</w:t>
      </w:r>
    </w:p>
    <w:p w14:paraId="1724C5C5" w14:textId="77777777" w:rsidR="00A004FA" w:rsidRPr="00A004FA" w:rsidRDefault="00A004FA" w:rsidP="00A004FA">
      <w:pPr>
        <w:pStyle w:val="af"/>
      </w:pPr>
      <w:r w:rsidRPr="00A004FA">
        <w:rPr>
          <w:color w:val="BEC0C2"/>
        </w:rPr>
        <w:t xml:space="preserve">        </w:t>
      </w:r>
      <w:proofErr w:type="spellStart"/>
      <w:r w:rsidRPr="00A004FA">
        <w:t>OperatorAssignment</w:t>
      </w:r>
      <w:proofErr w:type="spellEnd"/>
      <w:r w:rsidRPr="00A004FA">
        <w:t>(</w:t>
      </w:r>
      <w:proofErr w:type="spellStart"/>
      <w:r w:rsidRPr="00A004FA">
        <w:rPr>
          <w:color w:val="D6BB9A"/>
        </w:rPr>
        <w:t>arr</w:t>
      </w:r>
      <w:proofErr w:type="spellEnd"/>
      <w:r w:rsidRPr="00A004FA">
        <w:t>,</w:t>
      </w:r>
      <w:r w:rsidRPr="00A004FA">
        <w:rPr>
          <w:color w:val="BEC0C2"/>
        </w:rPr>
        <w:t xml:space="preserve"> </w:t>
      </w:r>
      <w:proofErr w:type="spellStart"/>
      <w:r w:rsidRPr="00A004FA">
        <w:t>strlen</w:t>
      </w:r>
      <w:proofErr w:type="spellEnd"/>
      <w:r w:rsidRPr="00A004FA">
        <w:t>(</w:t>
      </w:r>
      <w:proofErr w:type="spellStart"/>
      <w:r w:rsidRPr="00A004FA">
        <w:rPr>
          <w:color w:val="D6BB9A"/>
        </w:rPr>
        <w:t>arr</w:t>
      </w:r>
      <w:proofErr w:type="spellEnd"/>
      <w:r w:rsidRPr="00A004FA">
        <w:t>));</w:t>
      </w:r>
    </w:p>
    <w:p w14:paraId="78C3D222" w14:textId="77777777" w:rsidR="00A004FA" w:rsidRPr="00A004FA" w:rsidRDefault="00A004FA" w:rsidP="00A004FA">
      <w:pPr>
        <w:pStyle w:val="af"/>
      </w:pPr>
      <w:r w:rsidRPr="00A004FA">
        <w:rPr>
          <w:color w:val="BEC0C2"/>
        </w:rPr>
        <w:t xml:space="preserve">    </w:t>
      </w:r>
      <w:r w:rsidRPr="00A004FA">
        <w:rPr>
          <w:i/>
          <w:iCs/>
          <w:color w:val="45C6D6"/>
        </w:rPr>
        <w:t>else</w:t>
      </w:r>
    </w:p>
    <w:p w14:paraId="0B614BB4" w14:textId="77777777" w:rsidR="00A004FA" w:rsidRPr="00A004FA" w:rsidRDefault="00A004FA" w:rsidP="00A004FA">
      <w:pPr>
        <w:pStyle w:val="af"/>
      </w:pPr>
      <w:r w:rsidRPr="00A004FA">
        <w:rPr>
          <w:color w:val="BEC0C2"/>
        </w:rPr>
        <w:lastRenderedPageBreak/>
        <w:t xml:space="preserve">    </w:t>
      </w:r>
      <w:r w:rsidRPr="00A004FA">
        <w:t>{</w:t>
      </w:r>
    </w:p>
    <w:p w14:paraId="2EA1FADA" w14:textId="77777777" w:rsidR="00A004FA" w:rsidRPr="00A004FA" w:rsidRDefault="00A004FA" w:rsidP="00A004FA">
      <w:pPr>
        <w:pStyle w:val="af"/>
      </w:pPr>
      <w:r w:rsidRPr="00A004FA">
        <w:rPr>
          <w:color w:val="BEC0C2"/>
        </w:rPr>
        <w:t xml:space="preserve">        </w:t>
      </w:r>
      <w:r w:rsidRPr="00A004FA">
        <w:t>str_[</w:t>
      </w:r>
      <w:r w:rsidRPr="00A004FA">
        <w:rPr>
          <w:color w:val="8A602C"/>
        </w:rPr>
        <w:t>0</w:t>
      </w:r>
      <w:r w:rsidRPr="00A004FA">
        <w:t>]</w:t>
      </w:r>
      <w:r w:rsidRPr="00A004FA">
        <w:rPr>
          <w:color w:val="BEC0C2"/>
        </w:rPr>
        <w:t xml:space="preserve"> </w:t>
      </w:r>
      <w:r w:rsidRPr="00A004FA">
        <w:rPr>
          <w:color w:val="D6BB9A"/>
        </w:rPr>
        <w:t>=</w:t>
      </w:r>
      <w:r w:rsidRPr="00A004FA">
        <w:rPr>
          <w:color w:val="BEC0C2"/>
        </w:rPr>
        <w:t xml:space="preserve"> </w:t>
      </w:r>
      <w:r w:rsidRPr="00A004FA">
        <w:rPr>
          <w:color w:val="D69545"/>
        </w:rPr>
        <w:t>'\0'</w:t>
      </w:r>
      <w:r w:rsidRPr="00A004FA">
        <w:t>;</w:t>
      </w:r>
    </w:p>
    <w:p w14:paraId="17215B75" w14:textId="77777777" w:rsidR="00A004FA" w:rsidRPr="00A004FA" w:rsidRDefault="00A004FA" w:rsidP="00A004FA">
      <w:pPr>
        <w:pStyle w:val="af"/>
      </w:pPr>
      <w:r w:rsidRPr="00A004FA">
        <w:rPr>
          <w:color w:val="BEC0C2"/>
        </w:rPr>
        <w:t xml:space="preserve">        </w:t>
      </w:r>
      <w:r w:rsidRPr="00A004FA">
        <w:t>size_</w:t>
      </w:r>
      <w:r w:rsidRPr="00A004FA">
        <w:rPr>
          <w:color w:val="BEC0C2"/>
        </w:rPr>
        <w:t xml:space="preserve"> </w:t>
      </w:r>
      <w:r w:rsidRPr="00A004FA">
        <w:rPr>
          <w:color w:val="D6BB9A"/>
        </w:rPr>
        <w:t>=</w:t>
      </w:r>
      <w:r w:rsidRPr="00A004FA">
        <w:rPr>
          <w:color w:val="BEC0C2"/>
        </w:rPr>
        <w:t xml:space="preserve"> </w:t>
      </w:r>
      <w:r w:rsidRPr="00A004FA">
        <w:rPr>
          <w:color w:val="8A602C"/>
        </w:rPr>
        <w:t>0</w:t>
      </w:r>
      <w:r w:rsidRPr="00A004FA">
        <w:t>;</w:t>
      </w:r>
    </w:p>
    <w:p w14:paraId="75BE5E4F" w14:textId="77777777" w:rsidR="00A004FA" w:rsidRPr="00A004FA" w:rsidRDefault="00A004FA" w:rsidP="00A004FA">
      <w:pPr>
        <w:pStyle w:val="af"/>
      </w:pPr>
      <w:r w:rsidRPr="00A004FA">
        <w:rPr>
          <w:color w:val="BEC0C2"/>
        </w:rPr>
        <w:t xml:space="preserve">    </w:t>
      </w:r>
      <w:r w:rsidRPr="00A004FA">
        <w:t>}</w:t>
      </w:r>
    </w:p>
    <w:p w14:paraId="2334EF7E"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w:t>
      </w:r>
      <w:r w:rsidRPr="00A004FA">
        <w:rPr>
          <w:i/>
          <w:iCs/>
          <w:color w:val="45C6D6"/>
        </w:rPr>
        <w:t>this</w:t>
      </w:r>
      <w:r w:rsidRPr="00A004FA">
        <w:t>;</w:t>
      </w:r>
    </w:p>
    <w:p w14:paraId="31429ED1" w14:textId="77F37873" w:rsidR="00A004FA" w:rsidRPr="00A004FA" w:rsidRDefault="00A004FA" w:rsidP="00A004FA">
      <w:pPr>
        <w:pStyle w:val="af"/>
      </w:pPr>
      <w:r w:rsidRPr="00A004FA">
        <w:t>}</w:t>
      </w:r>
    </w:p>
    <w:p w14:paraId="63D38FD1" w14:textId="77777777" w:rsidR="00A004FA" w:rsidRPr="00A004FA" w:rsidRDefault="00A004FA" w:rsidP="00A004FA">
      <w:pPr>
        <w:pStyle w:val="af"/>
      </w:pPr>
      <w:proofErr w:type="spellStart"/>
      <w:r w:rsidRPr="00A004FA">
        <w:t>MyString</w:t>
      </w:r>
      <w:proofErr w:type="spellEnd"/>
      <w:r w:rsidRPr="00A004FA">
        <w:rPr>
          <w:color w:val="BEC0C2"/>
        </w:rPr>
        <w:t xml:space="preserve"> </w:t>
      </w:r>
      <w:r w:rsidRPr="00A004FA">
        <w:t>&amp;</w:t>
      </w:r>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r w:rsidRPr="00A004FA">
        <w:t>std::string&amp;</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std::string</w:t>
      </w:r>
      <w:r w:rsidRPr="00A004FA">
        <w:rPr>
          <w:color w:val="BEC0C2"/>
        </w:rPr>
        <w:t xml:space="preserve"> </w:t>
      </w:r>
      <w:r w:rsidRPr="00A004FA">
        <w:rPr>
          <w:i/>
          <w:iCs/>
          <w:color w:val="A8ABB0"/>
        </w:rPr>
        <w:t>assignment</w:t>
      </w:r>
    </w:p>
    <w:p w14:paraId="4641213D" w14:textId="77777777" w:rsidR="00A004FA" w:rsidRPr="00A004FA" w:rsidRDefault="00A004FA" w:rsidP="00A004FA">
      <w:pPr>
        <w:pStyle w:val="af"/>
      </w:pPr>
      <w:r w:rsidRPr="00A004FA">
        <w:t>{</w:t>
      </w:r>
    </w:p>
    <w:p w14:paraId="4BA4F29B" w14:textId="77777777" w:rsidR="00A004FA" w:rsidRPr="00A004FA" w:rsidRDefault="00A004FA" w:rsidP="00A004FA">
      <w:pPr>
        <w:pStyle w:val="af"/>
      </w:pPr>
      <w:r w:rsidRPr="00A004FA">
        <w:rPr>
          <w:color w:val="BEC0C2"/>
        </w:rPr>
        <w:t xml:space="preserve">    </w:t>
      </w:r>
      <w:proofErr w:type="spellStart"/>
      <w:r w:rsidRPr="00A004FA">
        <w:t>OperatorAssignment</w:t>
      </w:r>
      <w:proofErr w:type="spellEnd"/>
      <w:r w:rsidRPr="00A004FA">
        <w:t>(</w:t>
      </w:r>
      <w:proofErr w:type="spellStart"/>
      <w:r w:rsidRPr="00A004FA">
        <w:rPr>
          <w:color w:val="D6BB9A"/>
        </w:rPr>
        <w:t>arr</w:t>
      </w:r>
      <w:r w:rsidRPr="00A004FA">
        <w:t>.c_str</w:t>
      </w:r>
      <w:proofErr w:type="spellEnd"/>
      <w:r w:rsidRPr="00A004FA">
        <w:t>(),</w:t>
      </w:r>
      <w:r w:rsidRPr="00A004FA">
        <w:rPr>
          <w:color w:val="BEC0C2"/>
        </w:rPr>
        <w:t xml:space="preserve"> </w:t>
      </w:r>
      <w:proofErr w:type="spellStart"/>
      <w:r w:rsidRPr="00A004FA">
        <w:rPr>
          <w:color w:val="D6BB9A"/>
        </w:rPr>
        <w:t>arr</w:t>
      </w:r>
      <w:r w:rsidRPr="00A004FA">
        <w:t>.size</w:t>
      </w:r>
      <w:proofErr w:type="spellEnd"/>
      <w:r w:rsidRPr="00A004FA">
        <w:t>());</w:t>
      </w:r>
    </w:p>
    <w:p w14:paraId="11FC0F29"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w:t>
      </w:r>
      <w:r w:rsidRPr="00A004FA">
        <w:rPr>
          <w:i/>
          <w:iCs/>
          <w:color w:val="45C6D6"/>
        </w:rPr>
        <w:t>this</w:t>
      </w:r>
      <w:r w:rsidRPr="00A004FA">
        <w:t>;</w:t>
      </w:r>
    </w:p>
    <w:p w14:paraId="241B0BE4" w14:textId="40B4ECF6" w:rsidR="00A004FA" w:rsidRPr="00A004FA" w:rsidRDefault="00A004FA" w:rsidP="00A004FA">
      <w:pPr>
        <w:pStyle w:val="af"/>
      </w:pPr>
      <w:r w:rsidRPr="00A004FA">
        <w:t>}</w:t>
      </w:r>
    </w:p>
    <w:p w14:paraId="3CA4005F" w14:textId="77777777" w:rsidR="00A004FA" w:rsidRPr="00A004FA" w:rsidRDefault="00A004FA" w:rsidP="00A004FA">
      <w:pPr>
        <w:pStyle w:val="af"/>
      </w:pPr>
      <w:proofErr w:type="spellStart"/>
      <w:r w:rsidRPr="00A004FA">
        <w:t>MyString</w:t>
      </w:r>
      <w:proofErr w:type="spellEnd"/>
      <w:r w:rsidRPr="00A004FA">
        <w:rPr>
          <w:color w:val="BEC0C2"/>
        </w:rPr>
        <w:t xml:space="preserve"> </w:t>
      </w:r>
      <w:r w:rsidRPr="00A004FA">
        <w:t>&amp;</w:t>
      </w:r>
      <w:r w:rsidRPr="00A004FA">
        <w:rPr>
          <w:color w:val="BEC0C2"/>
        </w:rPr>
        <w:t xml:space="preserve"> </w:t>
      </w:r>
      <w:proofErr w:type="spellStart"/>
      <w:proofErr w:type="gramStart"/>
      <w:r w:rsidRPr="00A004FA">
        <w:t>MyString</w:t>
      </w:r>
      <w:proofErr w:type="spellEnd"/>
      <w:r w:rsidRPr="00A004FA">
        <w:t>::</w:t>
      </w:r>
      <w:proofErr w:type="gramEnd"/>
      <w:r w:rsidRPr="00A004FA">
        <w:rPr>
          <w:i/>
          <w:iCs/>
          <w:color w:val="D6BB9A"/>
        </w:rPr>
        <w:t>operator</w:t>
      </w:r>
      <w:r w:rsidRPr="00A004FA">
        <w:rPr>
          <w:color w:val="D6BB9A"/>
        </w:rPr>
        <w:t>=</w:t>
      </w:r>
      <w:r w:rsidRPr="00A004FA">
        <w:t>(</w:t>
      </w:r>
      <w:r w:rsidRPr="00A004FA">
        <w:rPr>
          <w:i/>
          <w:iCs/>
          <w:color w:val="45C6D6"/>
        </w:rPr>
        <w:t>const</w:t>
      </w:r>
      <w:r w:rsidRPr="00A004FA">
        <w:rPr>
          <w:color w:val="BEC0C2"/>
        </w:rPr>
        <w:t xml:space="preserve"> </w:t>
      </w:r>
      <w:r w:rsidRPr="00A004FA">
        <w:rPr>
          <w:color w:val="D69AA7"/>
        </w:rPr>
        <w:t>char</w:t>
      </w:r>
      <w:r w:rsidRPr="00A004FA">
        <w:rPr>
          <w:color w:val="BEC0C2"/>
        </w:rPr>
        <w:t xml:space="preserve"> </w:t>
      </w:r>
      <w:proofErr w:type="spellStart"/>
      <w:r w:rsidRPr="00A004FA">
        <w:rPr>
          <w:color w:val="D6BB9A"/>
        </w:rPr>
        <w:t>ch</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char</w:t>
      </w:r>
      <w:r w:rsidRPr="00A004FA">
        <w:rPr>
          <w:color w:val="BEC0C2"/>
        </w:rPr>
        <w:t xml:space="preserve"> </w:t>
      </w:r>
      <w:r w:rsidRPr="00A004FA">
        <w:rPr>
          <w:i/>
          <w:iCs/>
          <w:color w:val="A8ABB0"/>
        </w:rPr>
        <w:t>assignment</w:t>
      </w:r>
    </w:p>
    <w:p w14:paraId="7AAF0E7B" w14:textId="77777777" w:rsidR="00A004FA" w:rsidRPr="00A004FA" w:rsidRDefault="00A004FA" w:rsidP="00A004FA">
      <w:pPr>
        <w:pStyle w:val="af"/>
      </w:pPr>
      <w:r w:rsidRPr="00A004FA">
        <w:t>{</w:t>
      </w:r>
    </w:p>
    <w:p w14:paraId="28CB79F3" w14:textId="77777777" w:rsidR="00A004FA" w:rsidRPr="00A004FA" w:rsidRDefault="00A004FA" w:rsidP="00A004FA">
      <w:pPr>
        <w:pStyle w:val="af"/>
      </w:pPr>
      <w:r w:rsidRPr="00A004FA">
        <w:rPr>
          <w:i/>
          <w:iCs/>
          <w:color w:val="A8ABB0"/>
        </w:rPr>
        <w:t>//</w:t>
      </w:r>
      <w:r w:rsidRPr="00A004FA">
        <w:rPr>
          <w:color w:val="BEC0C2"/>
        </w:rPr>
        <w:t xml:space="preserve">    </w:t>
      </w:r>
      <w:proofErr w:type="spellStart"/>
      <w:r w:rsidRPr="00A004FA">
        <w:rPr>
          <w:i/>
          <w:iCs/>
          <w:color w:val="A8ABB0"/>
        </w:rPr>
        <w:t>OperatorAssignment</w:t>
      </w:r>
      <w:proofErr w:type="spellEnd"/>
      <w:r w:rsidRPr="00A004FA">
        <w:rPr>
          <w:i/>
          <w:iCs/>
          <w:color w:val="A8ABB0"/>
        </w:rPr>
        <w:t>(</w:t>
      </w:r>
      <w:proofErr w:type="spellStart"/>
      <w:r w:rsidRPr="00A004FA">
        <w:rPr>
          <w:i/>
          <w:iCs/>
          <w:color w:val="A8ABB0"/>
        </w:rPr>
        <w:t>ch</w:t>
      </w:r>
      <w:proofErr w:type="spellEnd"/>
      <w:r w:rsidRPr="00A004FA">
        <w:rPr>
          <w:i/>
          <w:iCs/>
          <w:color w:val="A8ABB0"/>
        </w:rPr>
        <w:t>,</w:t>
      </w:r>
      <w:r w:rsidRPr="00A004FA">
        <w:rPr>
          <w:color w:val="BEC0C2"/>
        </w:rPr>
        <w:t xml:space="preserve"> </w:t>
      </w:r>
      <w:r w:rsidRPr="00A004FA">
        <w:rPr>
          <w:i/>
          <w:iCs/>
          <w:color w:val="A8ABB0"/>
        </w:rPr>
        <w:t>1);</w:t>
      </w:r>
      <w:r w:rsidRPr="00A004FA">
        <w:rPr>
          <w:color w:val="BEC0C2"/>
        </w:rPr>
        <w:t xml:space="preserve"> </w:t>
      </w:r>
      <w:r w:rsidRPr="00A004FA">
        <w:rPr>
          <w:i/>
          <w:iCs/>
          <w:color w:val="A8ABB0"/>
        </w:rPr>
        <w:t>we</w:t>
      </w:r>
      <w:r w:rsidRPr="00A004FA">
        <w:rPr>
          <w:color w:val="BEC0C2"/>
        </w:rPr>
        <w:t xml:space="preserve"> </w:t>
      </w:r>
      <w:r w:rsidRPr="00A004FA">
        <w:rPr>
          <w:i/>
          <w:iCs/>
          <w:color w:val="A8ABB0"/>
        </w:rPr>
        <w:t>can't</w:t>
      </w:r>
      <w:r w:rsidRPr="00A004FA">
        <w:rPr>
          <w:color w:val="BEC0C2"/>
        </w:rPr>
        <w:t xml:space="preserve"> </w:t>
      </w:r>
      <w:r w:rsidRPr="00A004FA">
        <w:rPr>
          <w:i/>
          <w:iCs/>
          <w:color w:val="A8ABB0"/>
        </w:rPr>
        <w:t>use</w:t>
      </w:r>
      <w:r w:rsidRPr="00A004FA">
        <w:rPr>
          <w:color w:val="BEC0C2"/>
        </w:rPr>
        <w:t xml:space="preserve"> </w:t>
      </w:r>
      <w:r w:rsidRPr="00A004FA">
        <w:rPr>
          <w:i/>
          <w:iCs/>
          <w:color w:val="A8ABB0"/>
        </w:rPr>
        <w:t>it</w:t>
      </w:r>
      <w:r w:rsidRPr="00A004FA">
        <w:rPr>
          <w:color w:val="BEC0C2"/>
        </w:rPr>
        <w:t xml:space="preserve"> </w:t>
      </w:r>
      <w:r w:rsidRPr="00A004FA">
        <w:rPr>
          <w:i/>
          <w:iCs/>
          <w:color w:val="A8ABB0"/>
        </w:rPr>
        <w:t>since</w:t>
      </w:r>
      <w:r w:rsidRPr="00A004FA">
        <w:rPr>
          <w:color w:val="BEC0C2"/>
        </w:rPr>
        <w:t xml:space="preserve"> </w:t>
      </w:r>
      <w:r w:rsidRPr="00A004FA">
        <w:rPr>
          <w:i/>
          <w:iCs/>
          <w:color w:val="A8ABB0"/>
        </w:rPr>
        <w:t>it's</w:t>
      </w:r>
      <w:r w:rsidRPr="00A004FA">
        <w:rPr>
          <w:color w:val="BEC0C2"/>
        </w:rPr>
        <w:t xml:space="preserve"> </w:t>
      </w:r>
      <w:r w:rsidRPr="00A004FA">
        <w:rPr>
          <w:i/>
          <w:iCs/>
          <w:color w:val="A8ABB0"/>
        </w:rPr>
        <w:t>a</w:t>
      </w:r>
      <w:r w:rsidRPr="00A004FA">
        <w:rPr>
          <w:color w:val="BEC0C2"/>
        </w:rPr>
        <w:t xml:space="preserve"> </w:t>
      </w:r>
      <w:r w:rsidRPr="00A004FA">
        <w:rPr>
          <w:i/>
          <w:iCs/>
          <w:color w:val="A8ABB0"/>
        </w:rPr>
        <w:t>symbol</w:t>
      </w:r>
    </w:p>
    <w:p w14:paraId="21121D18" w14:textId="77777777" w:rsidR="00A004FA" w:rsidRPr="00A004FA" w:rsidRDefault="00A004FA" w:rsidP="00A004FA">
      <w:pPr>
        <w:pStyle w:val="af"/>
      </w:pPr>
    </w:p>
    <w:p w14:paraId="4EF2F5F0" w14:textId="77777777" w:rsidR="00A004FA" w:rsidRPr="00A004FA" w:rsidRDefault="00A004FA" w:rsidP="00A004FA">
      <w:pPr>
        <w:pStyle w:val="af"/>
      </w:pPr>
      <w:r w:rsidRPr="00A004FA">
        <w:rPr>
          <w:color w:val="BEC0C2"/>
        </w:rPr>
        <w:t xml:space="preserve">    </w:t>
      </w:r>
      <w:r w:rsidRPr="00A004FA">
        <w:rPr>
          <w:i/>
          <w:iCs/>
          <w:color w:val="45C6D6"/>
        </w:rPr>
        <w:t>if</w:t>
      </w:r>
      <w:r w:rsidRPr="00A004FA">
        <w:rPr>
          <w:color w:val="BEC0C2"/>
        </w:rPr>
        <w:t xml:space="preserve"> </w:t>
      </w:r>
      <w:r w:rsidRPr="00A004FA">
        <w:t>(capacity_</w:t>
      </w:r>
      <w:r w:rsidRPr="00A004FA">
        <w:rPr>
          <w:color w:val="BEC0C2"/>
        </w:rPr>
        <w:t xml:space="preserve"> </w:t>
      </w:r>
      <w:r w:rsidRPr="00A004FA">
        <w:rPr>
          <w:color w:val="D6BB9A"/>
        </w:rPr>
        <w:t>&lt;=</w:t>
      </w:r>
      <w:r w:rsidRPr="00A004FA">
        <w:rPr>
          <w:color w:val="BEC0C2"/>
        </w:rPr>
        <w:t xml:space="preserve"> </w:t>
      </w:r>
      <w:r w:rsidRPr="00A004FA">
        <w:rPr>
          <w:color w:val="8A602C"/>
        </w:rPr>
        <w:t>1</w:t>
      </w:r>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there</w:t>
      </w:r>
      <w:r w:rsidRPr="00A004FA">
        <w:rPr>
          <w:color w:val="BEC0C2"/>
        </w:rPr>
        <w:t xml:space="preserve"> </w:t>
      </w:r>
      <w:r w:rsidRPr="00A004FA">
        <w:rPr>
          <w:i/>
          <w:iCs/>
          <w:color w:val="A8ABB0"/>
        </w:rPr>
        <w:t>is</w:t>
      </w:r>
      <w:r w:rsidRPr="00A004FA">
        <w:rPr>
          <w:color w:val="BEC0C2"/>
        </w:rPr>
        <w:t xml:space="preserve"> </w:t>
      </w:r>
      <w:r w:rsidRPr="00A004FA">
        <w:rPr>
          <w:i/>
          <w:iCs/>
          <w:color w:val="A8ABB0"/>
        </w:rPr>
        <w:t>no</w:t>
      </w:r>
      <w:r w:rsidRPr="00A004FA">
        <w:rPr>
          <w:color w:val="BEC0C2"/>
        </w:rPr>
        <w:t xml:space="preserve"> </w:t>
      </w:r>
      <w:r w:rsidRPr="00A004FA">
        <w:rPr>
          <w:i/>
          <w:iCs/>
          <w:color w:val="A8ABB0"/>
        </w:rPr>
        <w:t>memory</w:t>
      </w:r>
      <w:r w:rsidRPr="00A004FA">
        <w:rPr>
          <w:color w:val="BEC0C2"/>
        </w:rPr>
        <w:t xml:space="preserve"> </w:t>
      </w:r>
      <w:r w:rsidRPr="00A004FA">
        <w:rPr>
          <w:i/>
          <w:iCs/>
          <w:color w:val="A8ABB0"/>
        </w:rPr>
        <w:t>for</w:t>
      </w:r>
      <w:r w:rsidRPr="00A004FA">
        <w:rPr>
          <w:color w:val="BEC0C2"/>
        </w:rPr>
        <w:t xml:space="preserve"> </w:t>
      </w:r>
      <w:r w:rsidRPr="00A004FA">
        <w:rPr>
          <w:i/>
          <w:iCs/>
          <w:color w:val="A8ABB0"/>
        </w:rPr>
        <w:t>the</w:t>
      </w:r>
      <w:r w:rsidRPr="00A004FA">
        <w:rPr>
          <w:color w:val="BEC0C2"/>
        </w:rPr>
        <w:t xml:space="preserve"> </w:t>
      </w:r>
      <w:r w:rsidRPr="00A004FA">
        <w:rPr>
          <w:i/>
          <w:iCs/>
          <w:color w:val="A8ABB0"/>
        </w:rPr>
        <w:t>symbol.</w:t>
      </w:r>
      <w:r w:rsidRPr="00A004FA">
        <w:rPr>
          <w:color w:val="BEC0C2"/>
        </w:rPr>
        <w:t xml:space="preserve"> </w:t>
      </w:r>
      <w:r w:rsidRPr="00A004FA">
        <w:rPr>
          <w:i/>
          <w:iCs/>
          <w:color w:val="A8ABB0"/>
        </w:rPr>
        <w:t>need</w:t>
      </w:r>
      <w:r w:rsidRPr="00A004FA">
        <w:rPr>
          <w:color w:val="BEC0C2"/>
        </w:rPr>
        <w:t xml:space="preserve"> </w:t>
      </w:r>
      <w:r w:rsidRPr="00A004FA">
        <w:rPr>
          <w:i/>
          <w:iCs/>
          <w:color w:val="A8ABB0"/>
        </w:rPr>
        <w:t>to</w:t>
      </w:r>
      <w:r w:rsidRPr="00A004FA">
        <w:rPr>
          <w:color w:val="BEC0C2"/>
        </w:rPr>
        <w:t xml:space="preserve"> </w:t>
      </w:r>
      <w:proofErr w:type="gramStart"/>
      <w:r w:rsidRPr="00A004FA">
        <w:rPr>
          <w:i/>
          <w:iCs/>
          <w:color w:val="A8ABB0"/>
        </w:rPr>
        <w:t>reallocate</w:t>
      </w:r>
      <w:proofErr w:type="gramEnd"/>
    </w:p>
    <w:p w14:paraId="59D1D852" w14:textId="77777777" w:rsidR="00A004FA" w:rsidRPr="00A004FA" w:rsidRDefault="00A004FA" w:rsidP="00A004FA">
      <w:pPr>
        <w:pStyle w:val="af"/>
      </w:pPr>
      <w:r w:rsidRPr="00A004FA">
        <w:rPr>
          <w:color w:val="BEC0C2"/>
        </w:rPr>
        <w:t xml:space="preserve">    </w:t>
      </w:r>
      <w:r w:rsidRPr="00A004FA">
        <w:t>{</w:t>
      </w:r>
    </w:p>
    <w:p w14:paraId="62649D5A" w14:textId="77777777" w:rsidR="00A004FA" w:rsidRPr="00A004FA" w:rsidRDefault="00A004FA" w:rsidP="00A004FA">
      <w:pPr>
        <w:pStyle w:val="af"/>
      </w:pPr>
      <w:r w:rsidRPr="00A004FA">
        <w:rPr>
          <w:color w:val="BEC0C2"/>
        </w:rPr>
        <w:t xml:space="preserve">        </w:t>
      </w:r>
      <w:r w:rsidRPr="00A004FA">
        <w:t>clear();</w:t>
      </w:r>
    </w:p>
    <w:p w14:paraId="48F55E2F" w14:textId="77777777" w:rsidR="00A004FA" w:rsidRPr="00A004FA" w:rsidRDefault="00A004FA" w:rsidP="00A004FA">
      <w:pPr>
        <w:pStyle w:val="af"/>
      </w:pPr>
      <w:r w:rsidRPr="00A004FA">
        <w:rPr>
          <w:color w:val="BEC0C2"/>
        </w:rPr>
        <w:t xml:space="preserve">        </w:t>
      </w:r>
      <w:r w:rsidRPr="00A004FA">
        <w:t>str_</w:t>
      </w:r>
      <w:r w:rsidRPr="00A004FA">
        <w:rPr>
          <w:color w:val="BEC0C2"/>
        </w:rPr>
        <w:t xml:space="preserve"> </w:t>
      </w:r>
      <w:r w:rsidRPr="00A004FA">
        <w:rPr>
          <w:color w:val="D6BB9A"/>
        </w:rPr>
        <w:t>=</w:t>
      </w:r>
      <w:r w:rsidRPr="00A004FA">
        <w:rPr>
          <w:color w:val="BEC0C2"/>
        </w:rPr>
        <w:t xml:space="preserve"> </w:t>
      </w:r>
      <w:r w:rsidRPr="00A004FA">
        <w:rPr>
          <w:i/>
          <w:iCs/>
          <w:color w:val="45C6D6"/>
        </w:rPr>
        <w:t>new</w:t>
      </w:r>
      <w:r w:rsidRPr="00A004FA">
        <w:rPr>
          <w:color w:val="BEC0C2"/>
        </w:rPr>
        <w:t xml:space="preserve"> </w:t>
      </w:r>
      <w:r w:rsidRPr="00A004FA">
        <w:rPr>
          <w:color w:val="D69AA7"/>
        </w:rPr>
        <w:t>char</w:t>
      </w:r>
      <w:r w:rsidRPr="00A004FA">
        <w:t>[</w:t>
      </w:r>
      <w:r w:rsidRPr="00A004FA">
        <w:rPr>
          <w:color w:val="8A602C"/>
        </w:rPr>
        <w:t>2</w:t>
      </w:r>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we</w:t>
      </w:r>
      <w:r w:rsidRPr="00A004FA">
        <w:rPr>
          <w:color w:val="BEC0C2"/>
        </w:rPr>
        <w:t xml:space="preserve"> </w:t>
      </w:r>
      <w:r w:rsidRPr="00A004FA">
        <w:rPr>
          <w:i/>
          <w:iCs/>
          <w:color w:val="A8ABB0"/>
        </w:rPr>
        <w:t>allocate</w:t>
      </w:r>
      <w:r w:rsidRPr="00A004FA">
        <w:rPr>
          <w:color w:val="BEC0C2"/>
        </w:rPr>
        <w:t xml:space="preserve"> </w:t>
      </w:r>
      <w:r w:rsidRPr="00A004FA">
        <w:rPr>
          <w:i/>
          <w:iCs/>
          <w:color w:val="A8ABB0"/>
        </w:rPr>
        <w:t>memory</w:t>
      </w:r>
      <w:r w:rsidRPr="00A004FA">
        <w:rPr>
          <w:color w:val="BEC0C2"/>
        </w:rPr>
        <w:t xml:space="preserve"> </w:t>
      </w:r>
      <w:r w:rsidRPr="00A004FA">
        <w:rPr>
          <w:i/>
          <w:iCs/>
          <w:color w:val="A8ABB0"/>
        </w:rPr>
        <w:t>only</w:t>
      </w:r>
      <w:r w:rsidRPr="00A004FA">
        <w:rPr>
          <w:color w:val="BEC0C2"/>
        </w:rPr>
        <w:t xml:space="preserve"> </w:t>
      </w:r>
      <w:r w:rsidRPr="00A004FA">
        <w:rPr>
          <w:i/>
          <w:iCs/>
          <w:color w:val="A8ABB0"/>
        </w:rPr>
        <w:t>for</w:t>
      </w:r>
      <w:r w:rsidRPr="00A004FA">
        <w:rPr>
          <w:color w:val="BEC0C2"/>
        </w:rPr>
        <w:t xml:space="preserve"> </w:t>
      </w:r>
      <w:r w:rsidRPr="00A004FA">
        <w:rPr>
          <w:i/>
          <w:iCs/>
          <w:color w:val="A8ABB0"/>
        </w:rPr>
        <w:t>the</w:t>
      </w:r>
      <w:r w:rsidRPr="00A004FA">
        <w:rPr>
          <w:color w:val="BEC0C2"/>
        </w:rPr>
        <w:t xml:space="preserve"> </w:t>
      </w:r>
      <w:r w:rsidRPr="00A004FA">
        <w:rPr>
          <w:i/>
          <w:iCs/>
          <w:color w:val="A8ABB0"/>
        </w:rPr>
        <w:t>symbol</w:t>
      </w:r>
    </w:p>
    <w:p w14:paraId="082B1EC6" w14:textId="77777777" w:rsidR="00A004FA" w:rsidRPr="00A004FA" w:rsidRDefault="00A004FA" w:rsidP="00A004FA">
      <w:pPr>
        <w:pStyle w:val="af"/>
      </w:pPr>
      <w:r w:rsidRPr="00A004FA">
        <w:rPr>
          <w:color w:val="BEC0C2"/>
        </w:rPr>
        <w:t xml:space="preserve">        </w:t>
      </w:r>
      <w:r w:rsidRPr="00A004FA">
        <w:t>capacity_</w:t>
      </w:r>
      <w:r w:rsidRPr="00A004FA">
        <w:rPr>
          <w:color w:val="BEC0C2"/>
        </w:rPr>
        <w:t xml:space="preserve"> </w:t>
      </w:r>
      <w:r w:rsidRPr="00A004FA">
        <w:rPr>
          <w:color w:val="D6BB9A"/>
        </w:rPr>
        <w:t>=</w:t>
      </w:r>
      <w:r w:rsidRPr="00A004FA">
        <w:rPr>
          <w:color w:val="BEC0C2"/>
        </w:rPr>
        <w:t xml:space="preserve"> </w:t>
      </w:r>
      <w:r w:rsidRPr="00A004FA">
        <w:rPr>
          <w:color w:val="8A602C"/>
        </w:rPr>
        <w:t>2</w:t>
      </w:r>
      <w:r w:rsidRPr="00A004FA">
        <w:t>;</w:t>
      </w:r>
    </w:p>
    <w:p w14:paraId="79484268" w14:textId="77777777" w:rsidR="00A004FA" w:rsidRPr="00A004FA" w:rsidRDefault="00A004FA" w:rsidP="00A004FA">
      <w:pPr>
        <w:pStyle w:val="af"/>
      </w:pPr>
      <w:r w:rsidRPr="00A004FA">
        <w:rPr>
          <w:color w:val="BEC0C2"/>
        </w:rPr>
        <w:t xml:space="preserve">    </w:t>
      </w:r>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otherwise,</w:t>
      </w:r>
      <w:r w:rsidRPr="00A004FA">
        <w:rPr>
          <w:color w:val="BEC0C2"/>
        </w:rPr>
        <w:t xml:space="preserve"> </w:t>
      </w:r>
      <w:r w:rsidRPr="00A004FA">
        <w:rPr>
          <w:i/>
          <w:iCs/>
          <w:color w:val="A8ABB0"/>
        </w:rPr>
        <w:t>capacity_</w:t>
      </w:r>
      <w:r w:rsidRPr="00A004FA">
        <w:rPr>
          <w:color w:val="BEC0C2"/>
        </w:rPr>
        <w:t xml:space="preserve"> </w:t>
      </w:r>
      <w:r w:rsidRPr="00A004FA">
        <w:rPr>
          <w:i/>
          <w:iCs/>
          <w:color w:val="A8ABB0"/>
        </w:rPr>
        <w:t>remains</w:t>
      </w:r>
      <w:r w:rsidRPr="00A004FA">
        <w:rPr>
          <w:color w:val="BEC0C2"/>
        </w:rPr>
        <w:t xml:space="preserve"> </w:t>
      </w:r>
      <w:r w:rsidRPr="00A004FA">
        <w:rPr>
          <w:i/>
          <w:iCs/>
          <w:color w:val="A8ABB0"/>
        </w:rPr>
        <w:t>the</w:t>
      </w:r>
      <w:r w:rsidRPr="00A004FA">
        <w:rPr>
          <w:color w:val="BEC0C2"/>
        </w:rPr>
        <w:t xml:space="preserve"> </w:t>
      </w:r>
      <w:r w:rsidRPr="00A004FA">
        <w:rPr>
          <w:i/>
          <w:iCs/>
          <w:color w:val="A8ABB0"/>
        </w:rPr>
        <w:t>same,</w:t>
      </w:r>
      <w:r w:rsidRPr="00A004FA">
        <w:rPr>
          <w:color w:val="BEC0C2"/>
        </w:rPr>
        <w:t xml:space="preserve"> </w:t>
      </w:r>
      <w:r w:rsidRPr="00A004FA">
        <w:rPr>
          <w:i/>
          <w:iCs/>
          <w:color w:val="A8ABB0"/>
        </w:rPr>
        <w:t>and</w:t>
      </w:r>
      <w:r w:rsidRPr="00A004FA">
        <w:rPr>
          <w:color w:val="BEC0C2"/>
        </w:rPr>
        <w:t xml:space="preserve"> </w:t>
      </w:r>
      <w:r w:rsidRPr="00A004FA">
        <w:rPr>
          <w:i/>
          <w:iCs/>
          <w:color w:val="A8ABB0"/>
        </w:rPr>
        <w:t>we</w:t>
      </w:r>
      <w:r w:rsidRPr="00A004FA">
        <w:rPr>
          <w:color w:val="BEC0C2"/>
        </w:rPr>
        <w:t xml:space="preserve"> </w:t>
      </w:r>
      <w:r w:rsidRPr="00A004FA">
        <w:rPr>
          <w:i/>
          <w:iCs/>
          <w:color w:val="A8ABB0"/>
        </w:rPr>
        <w:t>just</w:t>
      </w:r>
      <w:r w:rsidRPr="00A004FA">
        <w:rPr>
          <w:color w:val="BEC0C2"/>
        </w:rPr>
        <w:t xml:space="preserve"> </w:t>
      </w:r>
      <w:r w:rsidRPr="00A004FA">
        <w:rPr>
          <w:i/>
          <w:iCs/>
          <w:color w:val="A8ABB0"/>
        </w:rPr>
        <w:t>add</w:t>
      </w:r>
      <w:r w:rsidRPr="00A004FA">
        <w:rPr>
          <w:color w:val="BEC0C2"/>
        </w:rPr>
        <w:t xml:space="preserve"> </w:t>
      </w:r>
      <w:r w:rsidRPr="00A004FA">
        <w:rPr>
          <w:i/>
          <w:iCs/>
          <w:color w:val="A8ABB0"/>
        </w:rPr>
        <w:t>a</w:t>
      </w:r>
      <w:r w:rsidRPr="00A004FA">
        <w:rPr>
          <w:color w:val="BEC0C2"/>
        </w:rPr>
        <w:t xml:space="preserve"> </w:t>
      </w:r>
      <w:r w:rsidRPr="00A004FA">
        <w:rPr>
          <w:i/>
          <w:iCs/>
          <w:color w:val="A8ABB0"/>
        </w:rPr>
        <w:t>character</w:t>
      </w:r>
      <w:r w:rsidRPr="00A004FA">
        <w:rPr>
          <w:color w:val="BEC0C2"/>
        </w:rPr>
        <w:t xml:space="preserve"> </w:t>
      </w:r>
      <w:r w:rsidRPr="00A004FA">
        <w:rPr>
          <w:i/>
          <w:iCs/>
          <w:color w:val="A8ABB0"/>
        </w:rPr>
        <w:t>and</w:t>
      </w:r>
      <w:r w:rsidRPr="00A004FA">
        <w:rPr>
          <w:color w:val="BEC0C2"/>
        </w:rPr>
        <w:t xml:space="preserve"> </w:t>
      </w:r>
      <w:r w:rsidRPr="00A004FA">
        <w:rPr>
          <w:i/>
          <w:iCs/>
          <w:color w:val="A8ABB0"/>
        </w:rPr>
        <w:t>end</w:t>
      </w:r>
      <w:r w:rsidRPr="00A004FA">
        <w:rPr>
          <w:color w:val="BEC0C2"/>
        </w:rPr>
        <w:t xml:space="preserve"> </w:t>
      </w:r>
      <w:r w:rsidRPr="00A004FA">
        <w:rPr>
          <w:i/>
          <w:iCs/>
          <w:color w:val="A8ABB0"/>
        </w:rPr>
        <w:t>the</w:t>
      </w:r>
      <w:r w:rsidRPr="00A004FA">
        <w:rPr>
          <w:color w:val="BEC0C2"/>
        </w:rPr>
        <w:t xml:space="preserve"> </w:t>
      </w:r>
      <w:proofErr w:type="gramStart"/>
      <w:r w:rsidRPr="00A004FA">
        <w:rPr>
          <w:i/>
          <w:iCs/>
          <w:color w:val="A8ABB0"/>
        </w:rPr>
        <w:t>string</w:t>
      </w:r>
      <w:proofErr w:type="gramEnd"/>
    </w:p>
    <w:p w14:paraId="64287DA0" w14:textId="77777777" w:rsidR="00A004FA" w:rsidRPr="00A004FA" w:rsidRDefault="00A004FA" w:rsidP="00A004FA">
      <w:pPr>
        <w:pStyle w:val="af"/>
      </w:pPr>
      <w:r w:rsidRPr="00A004FA">
        <w:rPr>
          <w:color w:val="BEC0C2"/>
        </w:rPr>
        <w:t xml:space="preserve">    </w:t>
      </w:r>
      <w:r w:rsidRPr="00A004FA">
        <w:t>str_[</w:t>
      </w:r>
      <w:r w:rsidRPr="00A004FA">
        <w:rPr>
          <w:color w:val="8A602C"/>
        </w:rPr>
        <w:t>0</w:t>
      </w:r>
      <w:r w:rsidRPr="00A004FA">
        <w:t>]</w:t>
      </w:r>
      <w:r w:rsidRPr="00A004FA">
        <w:rPr>
          <w:color w:val="BEC0C2"/>
        </w:rPr>
        <w:t xml:space="preserve"> </w:t>
      </w:r>
      <w:r w:rsidRPr="00A004FA">
        <w:rPr>
          <w:color w:val="D6BB9A"/>
        </w:rPr>
        <w:t>=</w:t>
      </w:r>
      <w:r w:rsidRPr="00A004FA">
        <w:rPr>
          <w:color w:val="BEC0C2"/>
        </w:rPr>
        <w:t xml:space="preserve"> </w:t>
      </w:r>
      <w:proofErr w:type="spellStart"/>
      <w:r w:rsidRPr="00A004FA">
        <w:rPr>
          <w:color w:val="D6BB9A"/>
        </w:rPr>
        <w:t>ch</w:t>
      </w:r>
      <w:proofErr w:type="spellEnd"/>
      <w:r w:rsidRPr="00A004FA">
        <w:t>;</w:t>
      </w:r>
    </w:p>
    <w:p w14:paraId="0068480F" w14:textId="77777777" w:rsidR="00A004FA" w:rsidRPr="00A004FA" w:rsidRDefault="00A004FA" w:rsidP="00A004FA">
      <w:pPr>
        <w:pStyle w:val="af"/>
      </w:pPr>
      <w:r w:rsidRPr="00A004FA">
        <w:rPr>
          <w:color w:val="BEC0C2"/>
        </w:rPr>
        <w:t xml:space="preserve">    </w:t>
      </w:r>
      <w:r w:rsidRPr="00A004FA">
        <w:t>str_[</w:t>
      </w:r>
      <w:r w:rsidRPr="00A004FA">
        <w:rPr>
          <w:color w:val="8A602C"/>
        </w:rPr>
        <w:t>1</w:t>
      </w:r>
      <w:r w:rsidRPr="00A004FA">
        <w:t>]</w:t>
      </w:r>
      <w:r w:rsidRPr="00A004FA">
        <w:rPr>
          <w:color w:val="BEC0C2"/>
        </w:rPr>
        <w:t xml:space="preserve"> </w:t>
      </w:r>
      <w:r w:rsidRPr="00A004FA">
        <w:rPr>
          <w:color w:val="D6BB9A"/>
        </w:rPr>
        <w:t>=</w:t>
      </w:r>
      <w:r w:rsidRPr="00A004FA">
        <w:rPr>
          <w:color w:val="BEC0C2"/>
        </w:rPr>
        <w:t xml:space="preserve"> </w:t>
      </w:r>
      <w:r w:rsidRPr="00A004FA">
        <w:rPr>
          <w:color w:val="D69545"/>
        </w:rPr>
        <w:t>'\0'</w:t>
      </w:r>
      <w:r w:rsidRPr="00A004FA">
        <w:t>;</w:t>
      </w:r>
    </w:p>
    <w:p w14:paraId="3BA10E43" w14:textId="77777777" w:rsidR="00A004FA" w:rsidRPr="00A004FA" w:rsidRDefault="00A004FA" w:rsidP="00A004FA">
      <w:pPr>
        <w:pStyle w:val="af"/>
      </w:pPr>
      <w:r w:rsidRPr="00A004FA">
        <w:rPr>
          <w:color w:val="BEC0C2"/>
        </w:rPr>
        <w:t xml:space="preserve">    </w:t>
      </w:r>
      <w:r w:rsidRPr="00A004FA">
        <w:t>size_</w:t>
      </w:r>
      <w:r w:rsidRPr="00A004FA">
        <w:rPr>
          <w:color w:val="BEC0C2"/>
        </w:rPr>
        <w:t xml:space="preserve"> </w:t>
      </w:r>
      <w:r w:rsidRPr="00A004FA">
        <w:rPr>
          <w:color w:val="D6BB9A"/>
        </w:rPr>
        <w:t>=</w:t>
      </w:r>
      <w:r w:rsidRPr="00A004FA">
        <w:rPr>
          <w:color w:val="BEC0C2"/>
        </w:rPr>
        <w:t xml:space="preserve"> </w:t>
      </w:r>
      <w:r w:rsidRPr="00A004FA">
        <w:rPr>
          <w:color w:val="8A602C"/>
        </w:rPr>
        <w:t>1</w:t>
      </w:r>
      <w:r w:rsidRPr="00A004FA">
        <w:t>;</w:t>
      </w:r>
    </w:p>
    <w:p w14:paraId="2CACFDA1" w14:textId="77777777" w:rsidR="00A004FA" w:rsidRPr="00A004FA" w:rsidRDefault="00A004FA" w:rsidP="00A004FA">
      <w:pPr>
        <w:pStyle w:val="af"/>
      </w:pPr>
      <w:r w:rsidRPr="00A004FA">
        <w:rPr>
          <w:color w:val="BEC0C2"/>
        </w:rPr>
        <w:t xml:space="preserve">    </w:t>
      </w:r>
      <w:r w:rsidRPr="00A004FA">
        <w:rPr>
          <w:i/>
          <w:iCs/>
          <w:color w:val="45C6D6"/>
        </w:rPr>
        <w:t>return</w:t>
      </w:r>
      <w:r w:rsidRPr="00A004FA">
        <w:rPr>
          <w:color w:val="BEC0C2"/>
        </w:rPr>
        <w:t xml:space="preserve"> </w:t>
      </w:r>
      <w:r w:rsidRPr="00A004FA">
        <w:rPr>
          <w:color w:val="D6BB9A"/>
        </w:rPr>
        <w:t>*</w:t>
      </w:r>
      <w:r w:rsidRPr="00A004FA">
        <w:rPr>
          <w:i/>
          <w:iCs/>
          <w:color w:val="45C6D6"/>
        </w:rPr>
        <w:t>this</w:t>
      </w:r>
      <w:r w:rsidRPr="00A004FA">
        <w:t>;</w:t>
      </w:r>
    </w:p>
    <w:p w14:paraId="7F79DF21" w14:textId="70C495D4" w:rsidR="00A004FA" w:rsidRPr="00A004FA" w:rsidRDefault="00A004FA" w:rsidP="00A004FA">
      <w:pPr>
        <w:pStyle w:val="af"/>
      </w:pPr>
      <w:r w:rsidRPr="00A004FA">
        <w:t>}</w:t>
      </w:r>
    </w:p>
    <w:p w14:paraId="0171E2D6" w14:textId="77777777" w:rsidR="00A004FA" w:rsidRPr="00A004FA" w:rsidRDefault="00A004FA" w:rsidP="00A004FA">
      <w:pPr>
        <w:pStyle w:val="af"/>
      </w:pPr>
      <w:r w:rsidRPr="00A004FA">
        <w:rPr>
          <w:color w:val="D69AA7"/>
        </w:rPr>
        <w:t>void</w:t>
      </w:r>
      <w:r w:rsidRPr="00A004FA">
        <w:rPr>
          <w:color w:val="BEC0C2"/>
        </w:rPr>
        <w:t xml:space="preserve"> </w:t>
      </w:r>
      <w:proofErr w:type="spellStart"/>
      <w:proofErr w:type="gramStart"/>
      <w:r w:rsidRPr="00A004FA">
        <w:t>MyString</w:t>
      </w:r>
      <w:proofErr w:type="spellEnd"/>
      <w:r w:rsidRPr="00A004FA">
        <w:t>::</w:t>
      </w:r>
      <w:bookmarkStart w:id="2" w:name="_Hlk147075838"/>
      <w:proofErr w:type="spellStart"/>
      <w:proofErr w:type="gramEnd"/>
      <w:r w:rsidRPr="00A004FA">
        <w:rPr>
          <w:b/>
          <w:bCs/>
        </w:rPr>
        <w:t>OperatorAssignment</w:t>
      </w:r>
      <w:bookmarkEnd w:id="2"/>
      <w:proofErr w:type="spellEnd"/>
      <w:r w:rsidRPr="00A004FA">
        <w:t>(</w:t>
      </w:r>
      <w:r w:rsidRPr="00A004FA">
        <w:rPr>
          <w:i/>
          <w:iCs/>
          <w:color w:val="45C6D6"/>
        </w:rPr>
        <w:t>const</w:t>
      </w:r>
      <w:r w:rsidRPr="00A004FA">
        <w:rPr>
          <w:color w:val="BEC0C2"/>
        </w:rPr>
        <w:t xml:space="preserve"> </w:t>
      </w:r>
      <w:r w:rsidRPr="00A004FA">
        <w:rPr>
          <w:color w:val="D69AA7"/>
        </w:rPr>
        <w:t>char</w:t>
      </w:r>
      <w:r w:rsidRPr="00A004FA">
        <w:t>*</w:t>
      </w:r>
      <w:r w:rsidRPr="00A004FA">
        <w:rPr>
          <w:color w:val="BEC0C2"/>
        </w:rPr>
        <w:t xml:space="preserve"> </w:t>
      </w:r>
      <w:proofErr w:type="spellStart"/>
      <w:r w:rsidRPr="00A004FA">
        <w:rPr>
          <w:color w:val="D6BB9A"/>
        </w:rPr>
        <w:t>arr</w:t>
      </w:r>
      <w:proofErr w:type="spellEnd"/>
      <w:r w:rsidRPr="00A004FA">
        <w:t>,</w:t>
      </w:r>
      <w:r w:rsidRPr="00A004FA">
        <w:rPr>
          <w:color w:val="BEC0C2"/>
        </w:rPr>
        <w:t xml:space="preserve"> </w:t>
      </w:r>
      <w:proofErr w:type="spellStart"/>
      <w:r w:rsidRPr="00A004FA">
        <w:t>size_t</w:t>
      </w:r>
      <w:proofErr w:type="spellEnd"/>
      <w:r w:rsidRPr="00A004FA">
        <w:rPr>
          <w:color w:val="BEC0C2"/>
        </w:rPr>
        <w:t xml:space="preserve"> </w:t>
      </w:r>
      <w:proofErr w:type="spellStart"/>
      <w:r w:rsidRPr="00A004FA">
        <w:rPr>
          <w:color w:val="D6BB9A"/>
        </w:rPr>
        <w:t>arr_size</w:t>
      </w:r>
      <w:proofErr w:type="spellEnd"/>
      <w:r w:rsidRPr="00A004FA">
        <w:t>)</w:t>
      </w:r>
    </w:p>
    <w:p w14:paraId="0917EA50" w14:textId="77777777" w:rsidR="00A004FA" w:rsidRPr="00A004FA" w:rsidRDefault="00A004FA" w:rsidP="00A004FA">
      <w:pPr>
        <w:pStyle w:val="af"/>
      </w:pPr>
      <w:r w:rsidRPr="00A004FA">
        <w:t>{</w:t>
      </w:r>
    </w:p>
    <w:p w14:paraId="7584A5E0" w14:textId="77777777" w:rsidR="00A004FA" w:rsidRPr="00A004FA" w:rsidRDefault="00A004FA" w:rsidP="00A004FA">
      <w:pPr>
        <w:pStyle w:val="af"/>
      </w:pPr>
      <w:r w:rsidRPr="00A004FA">
        <w:rPr>
          <w:color w:val="BEC0C2"/>
        </w:rPr>
        <w:t xml:space="preserve">    </w:t>
      </w:r>
      <w:r w:rsidRPr="00A004FA">
        <w:rPr>
          <w:i/>
          <w:iCs/>
          <w:color w:val="45C6D6"/>
        </w:rPr>
        <w:t>if</w:t>
      </w:r>
      <w:r w:rsidRPr="00A004FA">
        <w:rPr>
          <w:color w:val="BEC0C2"/>
        </w:rPr>
        <w:t xml:space="preserve"> </w:t>
      </w:r>
      <w:r w:rsidRPr="00A004FA">
        <w:t>(capacity_</w:t>
      </w:r>
      <w:r w:rsidRPr="00A004FA">
        <w:rPr>
          <w:color w:val="BEC0C2"/>
        </w:rPr>
        <w:t xml:space="preserve"> </w:t>
      </w:r>
      <w:r w:rsidRPr="00A004FA">
        <w:rPr>
          <w:color w:val="D6BB9A"/>
        </w:rPr>
        <w:t>&gt;</w:t>
      </w:r>
      <w:r w:rsidRPr="00A004FA">
        <w:rPr>
          <w:color w:val="BEC0C2"/>
        </w:rPr>
        <w:t xml:space="preserve"> </w:t>
      </w:r>
      <w:proofErr w:type="spellStart"/>
      <w:r w:rsidRPr="00A004FA">
        <w:rPr>
          <w:color w:val="D6BB9A"/>
        </w:rPr>
        <w:t>arr_size</w:t>
      </w:r>
      <w:proofErr w:type="spellEnd"/>
      <w:r w:rsidRPr="00A004FA">
        <w:t>)</w:t>
      </w:r>
      <w:r w:rsidRPr="00A004FA">
        <w:rPr>
          <w:color w:val="BEC0C2"/>
        </w:rPr>
        <w:t xml:space="preserve">   </w:t>
      </w:r>
      <w:r w:rsidRPr="00A004FA">
        <w:rPr>
          <w:i/>
          <w:iCs/>
          <w:color w:val="A8ABB0"/>
        </w:rPr>
        <w:t>//</w:t>
      </w:r>
      <w:r w:rsidRPr="00A004FA">
        <w:rPr>
          <w:color w:val="BEC0C2"/>
        </w:rPr>
        <w:t xml:space="preserve"> </w:t>
      </w:r>
      <w:r w:rsidRPr="00A004FA">
        <w:rPr>
          <w:i/>
          <w:iCs/>
          <w:color w:val="A8ABB0"/>
        </w:rPr>
        <w:t>if</w:t>
      </w:r>
      <w:r w:rsidRPr="00A004FA">
        <w:rPr>
          <w:color w:val="BEC0C2"/>
        </w:rPr>
        <w:t xml:space="preserve"> </w:t>
      </w:r>
      <w:r w:rsidRPr="00A004FA">
        <w:rPr>
          <w:i/>
          <w:iCs/>
          <w:color w:val="A8ABB0"/>
        </w:rPr>
        <w:t>there</w:t>
      </w:r>
      <w:r w:rsidRPr="00A004FA">
        <w:rPr>
          <w:color w:val="BEC0C2"/>
        </w:rPr>
        <w:t xml:space="preserve"> </w:t>
      </w:r>
      <w:r w:rsidRPr="00A004FA">
        <w:rPr>
          <w:i/>
          <w:iCs/>
          <w:color w:val="A8ABB0"/>
        </w:rPr>
        <w:t>is</w:t>
      </w:r>
      <w:r w:rsidRPr="00A004FA">
        <w:rPr>
          <w:color w:val="BEC0C2"/>
        </w:rPr>
        <w:t xml:space="preserve"> </w:t>
      </w:r>
      <w:r w:rsidRPr="00A004FA">
        <w:rPr>
          <w:i/>
          <w:iCs/>
          <w:color w:val="A8ABB0"/>
        </w:rPr>
        <w:t>enough</w:t>
      </w:r>
      <w:r w:rsidRPr="00A004FA">
        <w:rPr>
          <w:color w:val="BEC0C2"/>
        </w:rPr>
        <w:t xml:space="preserve"> </w:t>
      </w:r>
      <w:r w:rsidRPr="00A004FA">
        <w:rPr>
          <w:i/>
          <w:iCs/>
          <w:color w:val="A8ABB0"/>
        </w:rPr>
        <w:t>free</w:t>
      </w:r>
      <w:r w:rsidRPr="00A004FA">
        <w:rPr>
          <w:color w:val="BEC0C2"/>
        </w:rPr>
        <w:t xml:space="preserve"> </w:t>
      </w:r>
      <w:r w:rsidRPr="00A004FA">
        <w:rPr>
          <w:i/>
          <w:iCs/>
          <w:color w:val="A8ABB0"/>
        </w:rPr>
        <w:t>space,</w:t>
      </w:r>
      <w:r w:rsidRPr="00A004FA">
        <w:rPr>
          <w:color w:val="BEC0C2"/>
        </w:rPr>
        <w:t xml:space="preserve"> </w:t>
      </w:r>
      <w:r w:rsidRPr="00A004FA">
        <w:rPr>
          <w:i/>
          <w:iCs/>
          <w:color w:val="A8ABB0"/>
        </w:rPr>
        <w:t>we</w:t>
      </w:r>
      <w:r w:rsidRPr="00A004FA">
        <w:rPr>
          <w:color w:val="BEC0C2"/>
        </w:rPr>
        <w:t xml:space="preserve"> </w:t>
      </w:r>
      <w:r w:rsidRPr="00A004FA">
        <w:rPr>
          <w:i/>
          <w:iCs/>
          <w:color w:val="A8ABB0"/>
        </w:rPr>
        <w:t>do</w:t>
      </w:r>
      <w:r w:rsidRPr="00A004FA">
        <w:rPr>
          <w:color w:val="BEC0C2"/>
        </w:rPr>
        <w:t xml:space="preserve"> </w:t>
      </w:r>
      <w:r w:rsidRPr="00A004FA">
        <w:rPr>
          <w:i/>
          <w:iCs/>
          <w:color w:val="A8ABB0"/>
        </w:rPr>
        <w:t>not</w:t>
      </w:r>
      <w:r w:rsidRPr="00A004FA">
        <w:rPr>
          <w:color w:val="BEC0C2"/>
        </w:rPr>
        <w:t xml:space="preserve"> </w:t>
      </w:r>
      <w:r w:rsidRPr="00A004FA">
        <w:rPr>
          <w:i/>
          <w:iCs/>
          <w:color w:val="A8ABB0"/>
        </w:rPr>
        <w:t>reallocate</w:t>
      </w:r>
      <w:r w:rsidRPr="00A004FA">
        <w:rPr>
          <w:color w:val="BEC0C2"/>
        </w:rPr>
        <w:t xml:space="preserve"> </w:t>
      </w:r>
      <w:r w:rsidRPr="00A004FA">
        <w:rPr>
          <w:i/>
          <w:iCs/>
          <w:color w:val="A8ABB0"/>
        </w:rPr>
        <w:t>the</w:t>
      </w:r>
      <w:r w:rsidRPr="00A004FA">
        <w:rPr>
          <w:color w:val="BEC0C2"/>
        </w:rPr>
        <w:t xml:space="preserve"> </w:t>
      </w:r>
      <w:r w:rsidRPr="00A004FA">
        <w:rPr>
          <w:i/>
          <w:iCs/>
          <w:color w:val="A8ABB0"/>
        </w:rPr>
        <w:t>memory,</w:t>
      </w:r>
      <w:r w:rsidRPr="00A004FA">
        <w:rPr>
          <w:color w:val="BEC0C2"/>
        </w:rPr>
        <w:t xml:space="preserve"> </w:t>
      </w:r>
      <w:r w:rsidRPr="00A004FA">
        <w:rPr>
          <w:i/>
          <w:iCs/>
          <w:color w:val="A8ABB0"/>
        </w:rPr>
        <w:t>just</w:t>
      </w:r>
      <w:r w:rsidRPr="00A004FA">
        <w:rPr>
          <w:color w:val="BEC0C2"/>
        </w:rPr>
        <w:t xml:space="preserve"> </w:t>
      </w:r>
      <w:r w:rsidRPr="00A004FA">
        <w:rPr>
          <w:i/>
          <w:iCs/>
          <w:color w:val="A8ABB0"/>
        </w:rPr>
        <w:t>clear</w:t>
      </w:r>
      <w:r w:rsidRPr="00A004FA">
        <w:rPr>
          <w:color w:val="BEC0C2"/>
        </w:rPr>
        <w:t xml:space="preserve"> </w:t>
      </w:r>
      <w:r w:rsidRPr="00A004FA">
        <w:rPr>
          <w:i/>
          <w:iCs/>
          <w:color w:val="A8ABB0"/>
        </w:rPr>
        <w:t>the</w:t>
      </w:r>
      <w:r w:rsidRPr="00A004FA">
        <w:rPr>
          <w:color w:val="BEC0C2"/>
        </w:rPr>
        <w:t xml:space="preserve"> </w:t>
      </w:r>
      <w:proofErr w:type="gramStart"/>
      <w:r w:rsidRPr="00A004FA">
        <w:rPr>
          <w:i/>
          <w:iCs/>
          <w:color w:val="A8ABB0"/>
        </w:rPr>
        <w:t>array</w:t>
      </w:r>
      <w:proofErr w:type="gramEnd"/>
    </w:p>
    <w:p w14:paraId="7CDC6B29" w14:textId="77777777" w:rsidR="00A004FA" w:rsidRPr="00A004FA" w:rsidRDefault="00A004FA" w:rsidP="00A004FA">
      <w:pPr>
        <w:pStyle w:val="af"/>
      </w:pPr>
      <w:r w:rsidRPr="00A004FA">
        <w:rPr>
          <w:color w:val="BEC0C2"/>
        </w:rPr>
        <w:t xml:space="preserve">        </w:t>
      </w:r>
      <w:r w:rsidRPr="00A004FA">
        <w:t>str_[</w:t>
      </w:r>
      <w:r w:rsidRPr="00A004FA">
        <w:rPr>
          <w:color w:val="8A602C"/>
        </w:rPr>
        <w:t>0</w:t>
      </w:r>
      <w:r w:rsidRPr="00A004FA">
        <w:t>]</w:t>
      </w:r>
      <w:r w:rsidRPr="00A004FA">
        <w:rPr>
          <w:color w:val="BEC0C2"/>
        </w:rPr>
        <w:t xml:space="preserve"> </w:t>
      </w:r>
      <w:r w:rsidRPr="00A004FA">
        <w:rPr>
          <w:color w:val="D6BB9A"/>
        </w:rPr>
        <w:t>=</w:t>
      </w:r>
      <w:r w:rsidRPr="00A004FA">
        <w:rPr>
          <w:color w:val="BEC0C2"/>
        </w:rPr>
        <w:t xml:space="preserve"> </w:t>
      </w:r>
      <w:r w:rsidRPr="00A004FA">
        <w:rPr>
          <w:color w:val="D69545"/>
        </w:rPr>
        <w:t>'\0'</w:t>
      </w:r>
      <w:r w:rsidRPr="00A004FA">
        <w:t>;</w:t>
      </w:r>
    </w:p>
    <w:p w14:paraId="2F07F1F7" w14:textId="77777777" w:rsidR="00A004FA" w:rsidRPr="00A004FA" w:rsidRDefault="00A004FA" w:rsidP="00A004FA">
      <w:pPr>
        <w:pStyle w:val="af"/>
      </w:pPr>
      <w:r w:rsidRPr="00A004FA">
        <w:rPr>
          <w:color w:val="BEC0C2"/>
        </w:rPr>
        <w:t xml:space="preserve">    </w:t>
      </w:r>
      <w:r w:rsidRPr="00A004FA">
        <w:rPr>
          <w:i/>
          <w:iCs/>
          <w:color w:val="45C6D6"/>
        </w:rPr>
        <w:t>else</w:t>
      </w:r>
      <w:r w:rsidRPr="00A004FA">
        <w:rPr>
          <w:color w:val="BEC0C2"/>
        </w:rPr>
        <w:t xml:space="preserve">                        </w:t>
      </w:r>
      <w:r w:rsidRPr="00A004FA">
        <w:rPr>
          <w:i/>
          <w:iCs/>
          <w:color w:val="A8ABB0"/>
        </w:rPr>
        <w:t>//</w:t>
      </w:r>
      <w:r w:rsidRPr="00A004FA">
        <w:rPr>
          <w:color w:val="BEC0C2"/>
        </w:rPr>
        <w:t xml:space="preserve"> </w:t>
      </w:r>
      <w:r w:rsidRPr="00A004FA">
        <w:rPr>
          <w:i/>
          <w:iCs/>
          <w:color w:val="A8ABB0"/>
        </w:rPr>
        <w:t>otherwise,</w:t>
      </w:r>
      <w:r w:rsidRPr="00A004FA">
        <w:rPr>
          <w:color w:val="BEC0C2"/>
        </w:rPr>
        <w:t xml:space="preserve"> </w:t>
      </w:r>
      <w:r w:rsidRPr="00A004FA">
        <w:rPr>
          <w:i/>
          <w:iCs/>
          <w:color w:val="A8ABB0"/>
        </w:rPr>
        <w:t>we</w:t>
      </w:r>
      <w:r w:rsidRPr="00A004FA">
        <w:rPr>
          <w:color w:val="BEC0C2"/>
        </w:rPr>
        <w:t xml:space="preserve"> </w:t>
      </w:r>
      <w:r w:rsidRPr="00A004FA">
        <w:rPr>
          <w:i/>
          <w:iCs/>
          <w:color w:val="A8ABB0"/>
        </w:rPr>
        <w:t>delete</w:t>
      </w:r>
      <w:r w:rsidRPr="00A004FA">
        <w:rPr>
          <w:color w:val="BEC0C2"/>
        </w:rPr>
        <w:t xml:space="preserve"> </w:t>
      </w:r>
      <w:r w:rsidRPr="00A004FA">
        <w:rPr>
          <w:i/>
          <w:iCs/>
          <w:color w:val="A8ABB0"/>
        </w:rPr>
        <w:t>everything</w:t>
      </w:r>
      <w:r w:rsidRPr="00A004FA">
        <w:rPr>
          <w:color w:val="BEC0C2"/>
        </w:rPr>
        <w:t xml:space="preserve"> </w:t>
      </w:r>
      <w:r w:rsidRPr="00A004FA">
        <w:rPr>
          <w:i/>
          <w:iCs/>
          <w:color w:val="A8ABB0"/>
        </w:rPr>
        <w:t>and</w:t>
      </w:r>
      <w:r w:rsidRPr="00A004FA">
        <w:rPr>
          <w:color w:val="BEC0C2"/>
        </w:rPr>
        <w:t xml:space="preserve"> </w:t>
      </w:r>
      <w:r w:rsidRPr="00A004FA">
        <w:rPr>
          <w:i/>
          <w:iCs/>
          <w:color w:val="A8ABB0"/>
        </w:rPr>
        <w:t>reallocate</w:t>
      </w:r>
      <w:r w:rsidRPr="00A004FA">
        <w:rPr>
          <w:color w:val="BEC0C2"/>
        </w:rPr>
        <w:t xml:space="preserve"> </w:t>
      </w:r>
      <w:proofErr w:type="gramStart"/>
      <w:r w:rsidRPr="00A004FA">
        <w:rPr>
          <w:i/>
          <w:iCs/>
          <w:color w:val="A8ABB0"/>
        </w:rPr>
        <w:t>memory</w:t>
      </w:r>
      <w:proofErr w:type="gramEnd"/>
    </w:p>
    <w:p w14:paraId="5EDA6420" w14:textId="77777777" w:rsidR="00A004FA" w:rsidRPr="00A004FA" w:rsidRDefault="00A004FA" w:rsidP="00A004FA">
      <w:pPr>
        <w:pStyle w:val="af"/>
      </w:pPr>
      <w:r w:rsidRPr="00A004FA">
        <w:rPr>
          <w:color w:val="BEC0C2"/>
        </w:rPr>
        <w:lastRenderedPageBreak/>
        <w:t xml:space="preserve">    </w:t>
      </w:r>
      <w:r w:rsidRPr="00A004FA">
        <w:t>{</w:t>
      </w:r>
    </w:p>
    <w:p w14:paraId="7B3FFFD4" w14:textId="77777777" w:rsidR="00A004FA" w:rsidRPr="00A004FA" w:rsidRDefault="00A004FA" w:rsidP="00A004FA">
      <w:pPr>
        <w:pStyle w:val="af"/>
      </w:pPr>
      <w:r w:rsidRPr="00A004FA">
        <w:rPr>
          <w:color w:val="BEC0C2"/>
        </w:rPr>
        <w:t xml:space="preserve">        </w:t>
      </w:r>
      <w:r w:rsidRPr="00A004FA">
        <w:t>clear();</w:t>
      </w:r>
    </w:p>
    <w:p w14:paraId="614670E8" w14:textId="77777777" w:rsidR="00A004FA" w:rsidRPr="00A004FA" w:rsidRDefault="00A004FA" w:rsidP="00A004FA">
      <w:pPr>
        <w:pStyle w:val="af"/>
      </w:pPr>
      <w:r w:rsidRPr="00A004FA">
        <w:rPr>
          <w:color w:val="BEC0C2"/>
        </w:rPr>
        <w:t xml:space="preserve">        </w:t>
      </w:r>
      <w:r w:rsidRPr="00A004FA">
        <w:t>capacity_</w:t>
      </w:r>
      <w:r w:rsidRPr="00A004FA">
        <w:rPr>
          <w:color w:val="BEC0C2"/>
        </w:rPr>
        <w:t xml:space="preserve"> </w:t>
      </w:r>
      <w:r w:rsidRPr="00A004FA">
        <w:rPr>
          <w:color w:val="D6BB9A"/>
        </w:rPr>
        <w:t>=</w:t>
      </w:r>
      <w:r w:rsidRPr="00A004FA">
        <w:rPr>
          <w:color w:val="BEC0C2"/>
        </w:rPr>
        <w:t xml:space="preserve"> </w:t>
      </w:r>
      <w:proofErr w:type="spellStart"/>
      <w:r w:rsidRPr="00A004FA">
        <w:rPr>
          <w:color w:val="D6BB9A"/>
        </w:rPr>
        <w:t>arr_size</w:t>
      </w:r>
      <w:proofErr w:type="spellEnd"/>
      <w:r w:rsidRPr="00A004FA">
        <w:rPr>
          <w:color w:val="BEC0C2"/>
        </w:rPr>
        <w:t xml:space="preserve"> </w:t>
      </w:r>
      <w:r w:rsidRPr="00A004FA">
        <w:rPr>
          <w:color w:val="D6BB9A"/>
        </w:rPr>
        <w:t>+</w:t>
      </w:r>
      <w:r w:rsidRPr="00A004FA">
        <w:rPr>
          <w:color w:val="BEC0C2"/>
        </w:rPr>
        <w:t xml:space="preserve"> </w:t>
      </w:r>
      <w:r w:rsidRPr="00A004FA">
        <w:rPr>
          <w:color w:val="8A602C"/>
        </w:rPr>
        <w:t>1</w:t>
      </w:r>
      <w:r w:rsidRPr="00A004FA">
        <w:t>;</w:t>
      </w:r>
    </w:p>
    <w:p w14:paraId="66666F16" w14:textId="77777777" w:rsidR="00A004FA" w:rsidRPr="00A004FA" w:rsidRDefault="00A004FA" w:rsidP="00A004FA">
      <w:pPr>
        <w:pStyle w:val="af"/>
      </w:pPr>
      <w:r w:rsidRPr="00A004FA">
        <w:rPr>
          <w:color w:val="BEC0C2"/>
        </w:rPr>
        <w:t xml:space="preserve">        </w:t>
      </w:r>
      <w:r w:rsidRPr="00A004FA">
        <w:t>str_</w:t>
      </w:r>
      <w:r w:rsidRPr="00A004FA">
        <w:rPr>
          <w:color w:val="BEC0C2"/>
        </w:rPr>
        <w:t xml:space="preserve"> </w:t>
      </w:r>
      <w:r w:rsidRPr="00A004FA">
        <w:rPr>
          <w:color w:val="D6BB9A"/>
        </w:rPr>
        <w:t>=</w:t>
      </w:r>
      <w:r w:rsidRPr="00A004FA">
        <w:rPr>
          <w:color w:val="BEC0C2"/>
        </w:rPr>
        <w:t xml:space="preserve"> </w:t>
      </w:r>
      <w:r w:rsidRPr="00A004FA">
        <w:rPr>
          <w:i/>
          <w:iCs/>
          <w:color w:val="45C6D6"/>
        </w:rPr>
        <w:t>new</w:t>
      </w:r>
      <w:r w:rsidRPr="00A004FA">
        <w:rPr>
          <w:color w:val="BEC0C2"/>
        </w:rPr>
        <w:t xml:space="preserve"> </w:t>
      </w:r>
      <w:r w:rsidRPr="00A004FA">
        <w:rPr>
          <w:color w:val="D69AA7"/>
        </w:rPr>
        <w:t>char</w:t>
      </w:r>
      <w:r w:rsidRPr="00A004FA">
        <w:t>[capacity_];</w:t>
      </w:r>
    </w:p>
    <w:p w14:paraId="02C09409" w14:textId="77777777" w:rsidR="00A004FA" w:rsidRPr="00A004FA" w:rsidRDefault="00A004FA" w:rsidP="00A004FA">
      <w:pPr>
        <w:pStyle w:val="af"/>
      </w:pPr>
      <w:r w:rsidRPr="00A004FA">
        <w:rPr>
          <w:color w:val="BEC0C2"/>
        </w:rPr>
        <w:t xml:space="preserve">    </w:t>
      </w:r>
      <w:r w:rsidRPr="00A004FA">
        <w:t>}</w:t>
      </w:r>
    </w:p>
    <w:p w14:paraId="30FBC61B" w14:textId="77777777" w:rsidR="00A004FA" w:rsidRPr="00A004FA" w:rsidRDefault="00A004FA" w:rsidP="00A004FA">
      <w:pPr>
        <w:pStyle w:val="af"/>
      </w:pPr>
      <w:r w:rsidRPr="00A004FA">
        <w:rPr>
          <w:color w:val="BEC0C2"/>
        </w:rPr>
        <w:t xml:space="preserve">    </w:t>
      </w:r>
      <w:proofErr w:type="spellStart"/>
      <w:r w:rsidRPr="00A004FA">
        <w:t>strcpy_s</w:t>
      </w:r>
      <w:proofErr w:type="spellEnd"/>
      <w:r w:rsidRPr="00A004FA">
        <w:t>(</w:t>
      </w:r>
      <w:r w:rsidRPr="00A004FA">
        <w:rPr>
          <w:i/>
          <w:iCs/>
        </w:rPr>
        <w:t>str_</w:t>
      </w:r>
      <w:r w:rsidRPr="00A004FA">
        <w:t>,</w:t>
      </w:r>
      <w:r w:rsidRPr="00A004FA">
        <w:rPr>
          <w:color w:val="BEC0C2"/>
        </w:rPr>
        <w:t xml:space="preserve"> </w:t>
      </w:r>
      <w:r w:rsidRPr="00A004FA">
        <w:t>capacity_,</w:t>
      </w:r>
      <w:r w:rsidRPr="00A004FA">
        <w:rPr>
          <w:color w:val="BEC0C2"/>
        </w:rPr>
        <w:t xml:space="preserve"> </w:t>
      </w:r>
      <w:proofErr w:type="spellStart"/>
      <w:r w:rsidRPr="00A004FA">
        <w:rPr>
          <w:color w:val="D6BB9A"/>
        </w:rPr>
        <w:t>arr</w:t>
      </w:r>
      <w:proofErr w:type="spellEnd"/>
      <w:r w:rsidRPr="00A004FA">
        <w:t>);</w:t>
      </w:r>
    </w:p>
    <w:p w14:paraId="45EBD36D" w14:textId="77777777" w:rsidR="00A004FA" w:rsidRPr="00A004FA" w:rsidRDefault="00A004FA" w:rsidP="00A004FA">
      <w:pPr>
        <w:pStyle w:val="af"/>
      </w:pPr>
      <w:r w:rsidRPr="00A004FA">
        <w:rPr>
          <w:color w:val="BEC0C2"/>
        </w:rPr>
        <w:t xml:space="preserve">    </w:t>
      </w:r>
      <w:r w:rsidRPr="00A004FA">
        <w:t>size_</w:t>
      </w:r>
      <w:r w:rsidRPr="00A004FA">
        <w:rPr>
          <w:color w:val="BEC0C2"/>
        </w:rPr>
        <w:t xml:space="preserve"> </w:t>
      </w:r>
      <w:r w:rsidRPr="00A004FA">
        <w:rPr>
          <w:color w:val="D6BB9A"/>
        </w:rPr>
        <w:t>=</w:t>
      </w:r>
      <w:r w:rsidRPr="00A004FA">
        <w:rPr>
          <w:color w:val="BEC0C2"/>
        </w:rPr>
        <w:t xml:space="preserve"> </w:t>
      </w:r>
      <w:proofErr w:type="spellStart"/>
      <w:r w:rsidRPr="00A004FA">
        <w:rPr>
          <w:color w:val="D6BB9A"/>
        </w:rPr>
        <w:t>arr_size</w:t>
      </w:r>
      <w:proofErr w:type="spellEnd"/>
      <w:r w:rsidRPr="00A004FA">
        <w:t>;</w:t>
      </w:r>
    </w:p>
    <w:p w14:paraId="23597ACC" w14:textId="031AD05F" w:rsidR="00A004FA" w:rsidRDefault="00A004FA" w:rsidP="00A004FA">
      <w:pPr>
        <w:pStyle w:val="af"/>
      </w:pPr>
      <w:r w:rsidRPr="00A004FA">
        <w:rPr>
          <w:szCs w:val="24"/>
        </w:rPr>
        <w:t>}</w:t>
      </w:r>
    </w:p>
    <w:p w14:paraId="49680484" w14:textId="77777777" w:rsidR="00A004FA" w:rsidRDefault="00A004FA" w:rsidP="00796052">
      <w:pPr>
        <w:rPr>
          <w:lang w:val="en-US"/>
        </w:rPr>
      </w:pPr>
    </w:p>
    <w:p w14:paraId="3F36DF52" w14:textId="77777777" w:rsidR="00A004FA" w:rsidRPr="00A004FA" w:rsidRDefault="00A004FA" w:rsidP="00796052">
      <w:pPr>
        <w:rPr>
          <w:b/>
          <w:bCs/>
          <w:lang w:val="en-US"/>
        </w:rPr>
      </w:pPr>
      <w:r w:rsidRPr="00A004FA">
        <w:rPr>
          <w:b/>
          <w:bCs/>
          <w:lang w:val="en-US"/>
        </w:rPr>
        <w:t>Addition Assignment Operator (+=)</w:t>
      </w:r>
    </w:p>
    <w:p w14:paraId="3A569E37" w14:textId="25F1DE18" w:rsidR="00A004FA" w:rsidRPr="00F85F7C" w:rsidRDefault="00A004FA" w:rsidP="00F85F7C">
      <w:pPr>
        <w:rPr>
          <w:lang w:val="en-US"/>
        </w:rPr>
      </w:pPr>
      <w:r w:rsidRPr="00A004FA">
        <w:rPr>
          <w:lang w:val="en-US"/>
        </w:rPr>
        <w:t xml:space="preserve">The += operator is overloaded to perform in-place concatenation. It allows you to append </w:t>
      </w:r>
      <w:proofErr w:type="spellStart"/>
      <w:r w:rsidRPr="00A004FA">
        <w:rPr>
          <w:lang w:val="en-US"/>
        </w:rPr>
        <w:t>MyString</w:t>
      </w:r>
      <w:proofErr w:type="spellEnd"/>
      <w:r w:rsidRPr="00A004FA">
        <w:rPr>
          <w:lang w:val="en-US"/>
        </w:rPr>
        <w:t xml:space="preserve"> objects, C-style character arrays, or standard C++ strings to an existing </w:t>
      </w:r>
      <w:proofErr w:type="spellStart"/>
      <w:r w:rsidRPr="00A004FA">
        <w:rPr>
          <w:lang w:val="en-US"/>
        </w:rPr>
        <w:t>MyString</w:t>
      </w:r>
      <w:proofErr w:type="spellEnd"/>
      <w:r w:rsidRPr="00A004FA">
        <w:rPr>
          <w:lang w:val="en-US"/>
        </w:rPr>
        <w:t xml:space="preserve"> object without creating a new one. This operator handles memory management efficiently, either by extending the current buffer or reallocating memory when necessary.</w:t>
      </w:r>
      <w:r w:rsidR="00F85F7C" w:rsidRPr="00F85F7C">
        <w:rPr>
          <w:lang w:val="en-US"/>
        </w:rPr>
        <w:t xml:space="preserve"> </w:t>
      </w:r>
      <w:proofErr w:type="spellStart"/>
      <w:r w:rsidR="00F85F7C" w:rsidRPr="00F85F7C">
        <w:rPr>
          <w:lang w:val="en-US"/>
        </w:rPr>
        <w:t>OperatorConcatenateAssignment</w:t>
      </w:r>
      <w:proofErr w:type="spellEnd"/>
      <w:r w:rsidR="00F85F7C" w:rsidRPr="00F85F7C">
        <w:rPr>
          <w:lang w:val="en-US"/>
        </w:rPr>
        <w:t>()</w:t>
      </w:r>
      <w:r w:rsidR="00F85F7C" w:rsidRPr="00A004FA">
        <w:rPr>
          <w:lang w:val="en-US"/>
        </w:rPr>
        <w:t xml:space="preserve"> </w:t>
      </w:r>
      <w:r w:rsidR="00F85F7C" w:rsidRPr="009A7BD3">
        <w:rPr>
          <w:lang w:val="en-US"/>
        </w:rPr>
        <w:t>is a private member-function solving the copy-paste problem.</w:t>
      </w:r>
    </w:p>
    <w:p w14:paraId="21C78627" w14:textId="77777777" w:rsidR="00D46471" w:rsidRPr="00D46471" w:rsidRDefault="00D46471" w:rsidP="00D46471">
      <w:pPr>
        <w:pStyle w:val="af"/>
      </w:pPr>
      <w:proofErr w:type="spellStart"/>
      <w:r w:rsidRPr="00D46471">
        <w:t>MyString</w:t>
      </w:r>
      <w:proofErr w:type="spellEnd"/>
      <w:r w:rsidRPr="00D46471">
        <w:rPr>
          <w:color w:val="BEC0C2"/>
        </w:rPr>
        <w:t xml:space="preserve"> </w:t>
      </w:r>
      <w:r w:rsidRPr="00D46471">
        <w:t>&amp;</w:t>
      </w:r>
      <w:r w:rsidRPr="00D46471">
        <w:rPr>
          <w:color w:val="BEC0C2"/>
        </w:rPr>
        <w:t xml:space="preserve"> </w:t>
      </w:r>
      <w:proofErr w:type="spellStart"/>
      <w:proofErr w:type="gramStart"/>
      <w:r w:rsidRPr="00D46471">
        <w:t>MyString</w:t>
      </w:r>
      <w:proofErr w:type="spellEnd"/>
      <w:r w:rsidRPr="00D46471">
        <w:t>::</w:t>
      </w:r>
      <w:proofErr w:type="gramEnd"/>
      <w:r w:rsidRPr="00D46471">
        <w:rPr>
          <w:i/>
          <w:iCs/>
          <w:color w:val="D6BB9A"/>
        </w:rPr>
        <w:t>operator</w:t>
      </w:r>
      <w:r w:rsidRPr="00D46471">
        <w:rPr>
          <w:color w:val="D6BB9A"/>
        </w:rPr>
        <w:t>+=</w:t>
      </w:r>
      <w:r w:rsidRPr="00D46471">
        <w:t>(</w:t>
      </w:r>
      <w:r w:rsidRPr="00D46471">
        <w:rPr>
          <w:i/>
          <w:iCs/>
          <w:color w:val="45C6D6"/>
        </w:rPr>
        <w:t>const</w:t>
      </w:r>
      <w:r w:rsidRPr="00D46471">
        <w:rPr>
          <w:color w:val="BEC0C2"/>
        </w:rPr>
        <w:t xml:space="preserve"> </w:t>
      </w:r>
      <w:r w:rsidRPr="00D46471">
        <w:rPr>
          <w:color w:val="D69AA7"/>
        </w:rPr>
        <w:t>char</w:t>
      </w:r>
      <w:r w:rsidRPr="00D46471">
        <w:t>*</w:t>
      </w:r>
      <w:r w:rsidRPr="00D46471">
        <w:rPr>
          <w:color w:val="BEC0C2"/>
        </w:rPr>
        <w:t xml:space="preserve"> </w:t>
      </w:r>
      <w:proofErr w:type="spellStart"/>
      <w:r w:rsidRPr="00D46471">
        <w:rPr>
          <w:color w:val="D6BB9A"/>
        </w:rPr>
        <w:t>arr</w:t>
      </w:r>
      <w:proofErr w:type="spellEnd"/>
      <w:r w:rsidRPr="00D46471">
        <w:t>)</w:t>
      </w:r>
    </w:p>
    <w:p w14:paraId="7E725417" w14:textId="77777777" w:rsidR="00D46471" w:rsidRPr="00D46471" w:rsidRDefault="00D46471" w:rsidP="00D46471">
      <w:pPr>
        <w:pStyle w:val="af"/>
      </w:pPr>
      <w:r w:rsidRPr="00D46471">
        <w:t>{</w:t>
      </w:r>
    </w:p>
    <w:p w14:paraId="0310F2F7"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proofErr w:type="spellStart"/>
      <w:r w:rsidRPr="00D46471">
        <w:rPr>
          <w:color w:val="D6BB9A"/>
        </w:rPr>
        <w:t>arr</w:t>
      </w:r>
      <w:proofErr w:type="spellEnd"/>
      <w:r w:rsidRPr="00D46471">
        <w:t>)</w:t>
      </w:r>
    </w:p>
    <w:p w14:paraId="3C45A3E7" w14:textId="77777777" w:rsidR="00D46471" w:rsidRPr="00D46471" w:rsidRDefault="00D46471" w:rsidP="00D46471">
      <w:pPr>
        <w:pStyle w:val="af"/>
      </w:pPr>
      <w:r w:rsidRPr="00D46471">
        <w:rPr>
          <w:color w:val="BEC0C2"/>
        </w:rPr>
        <w:t xml:space="preserve">    </w:t>
      </w:r>
      <w:r w:rsidRPr="00D46471">
        <w:t>{</w:t>
      </w:r>
    </w:p>
    <w:p w14:paraId="56ADBB45" w14:textId="77777777" w:rsidR="00D46471" w:rsidRPr="00D46471" w:rsidRDefault="00D46471" w:rsidP="00D46471">
      <w:pPr>
        <w:pStyle w:val="af"/>
      </w:pPr>
      <w:r w:rsidRPr="00D46471">
        <w:rPr>
          <w:color w:val="BEC0C2"/>
        </w:rPr>
        <w:t xml:space="preserve">        </w:t>
      </w:r>
      <w:proofErr w:type="spellStart"/>
      <w:r w:rsidRPr="00D46471">
        <w:t>size_t</w:t>
      </w:r>
      <w:proofErr w:type="spellEnd"/>
      <w:r w:rsidRPr="00D46471">
        <w:rPr>
          <w:color w:val="BEC0C2"/>
        </w:rPr>
        <w:t xml:space="preserve"> </w:t>
      </w:r>
      <w:proofErr w:type="spellStart"/>
      <w:r w:rsidRPr="00D46471">
        <w:rPr>
          <w:color w:val="D6BB9A"/>
        </w:rPr>
        <w:t>arr_size</w:t>
      </w:r>
      <w:proofErr w:type="spellEnd"/>
      <w:r w:rsidRPr="00D46471">
        <w:rPr>
          <w:color w:val="BEC0C2"/>
        </w:rPr>
        <w:t xml:space="preserve"> </w:t>
      </w:r>
      <w:r w:rsidRPr="00D46471">
        <w:t>=</w:t>
      </w:r>
      <w:r w:rsidRPr="00D46471">
        <w:rPr>
          <w:color w:val="BEC0C2"/>
        </w:rPr>
        <w:t xml:space="preserve"> </w:t>
      </w:r>
      <w:proofErr w:type="spellStart"/>
      <w:r w:rsidRPr="00D46471">
        <w:t>strlen</w:t>
      </w:r>
      <w:proofErr w:type="spellEnd"/>
      <w:r w:rsidRPr="00D46471">
        <w:t>(</w:t>
      </w:r>
      <w:proofErr w:type="spellStart"/>
      <w:r w:rsidRPr="00D46471">
        <w:rPr>
          <w:color w:val="D6BB9A"/>
        </w:rPr>
        <w:t>arr</w:t>
      </w:r>
      <w:proofErr w:type="spellEnd"/>
      <w:r w:rsidRPr="00D46471">
        <w:t>);</w:t>
      </w:r>
    </w:p>
    <w:p w14:paraId="61F63B8D" w14:textId="77777777" w:rsidR="00D46471" w:rsidRPr="00D46471" w:rsidRDefault="00D46471" w:rsidP="00D46471">
      <w:pPr>
        <w:pStyle w:val="af"/>
      </w:pPr>
      <w:r w:rsidRPr="00D46471">
        <w:rPr>
          <w:color w:val="BEC0C2"/>
        </w:rPr>
        <w:t xml:space="preserve">        </w:t>
      </w:r>
      <w:proofErr w:type="spellStart"/>
      <w:r w:rsidRPr="00D46471">
        <w:t>size_t</w:t>
      </w:r>
      <w:proofErr w:type="spellEnd"/>
      <w:r w:rsidRPr="00D46471">
        <w:rPr>
          <w:color w:val="BEC0C2"/>
        </w:rPr>
        <w:t xml:space="preserve"> </w:t>
      </w:r>
      <w:proofErr w:type="spellStart"/>
      <w:r w:rsidRPr="00D46471">
        <w:rPr>
          <w:color w:val="D6BB9A"/>
        </w:rPr>
        <w:t>new_size</w:t>
      </w:r>
      <w:proofErr w:type="spellEnd"/>
      <w:r w:rsidRPr="00D46471">
        <w:rPr>
          <w:color w:val="BEC0C2"/>
        </w:rPr>
        <w:t xml:space="preserve"> </w:t>
      </w:r>
      <w:r w:rsidRPr="00D46471">
        <w:t>=</w:t>
      </w: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arr_size</w:t>
      </w:r>
      <w:proofErr w:type="spellEnd"/>
      <w:r w:rsidRPr="00D46471">
        <w:t>;</w:t>
      </w:r>
    </w:p>
    <w:p w14:paraId="3E57893B"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proofErr w:type="spellStart"/>
      <w:r w:rsidRPr="00D46471">
        <w:rPr>
          <w:color w:val="D6BB9A"/>
        </w:rPr>
        <w:t>new_size</w:t>
      </w:r>
      <w:proofErr w:type="spellEnd"/>
      <w:r w:rsidRPr="00D46471">
        <w:rPr>
          <w:color w:val="BEC0C2"/>
        </w:rPr>
        <w:t xml:space="preserve"> </w:t>
      </w:r>
      <w:r w:rsidRPr="00D46471">
        <w:rPr>
          <w:color w:val="D6BB9A"/>
        </w:rPr>
        <w:t>&gt;=</w:t>
      </w:r>
      <w:r w:rsidRPr="00D46471">
        <w:rPr>
          <w:color w:val="BEC0C2"/>
        </w:rPr>
        <w:t xml:space="preserve"> </w:t>
      </w:r>
      <w:r w:rsidRPr="00D46471">
        <w:t>capacity_)</w:t>
      </w:r>
    </w:p>
    <w:p w14:paraId="3F3883AF" w14:textId="77777777" w:rsidR="00D46471" w:rsidRPr="00D46471" w:rsidRDefault="00D46471" w:rsidP="00D46471">
      <w:pPr>
        <w:pStyle w:val="af"/>
      </w:pPr>
      <w:r w:rsidRPr="00D46471">
        <w:rPr>
          <w:color w:val="BEC0C2"/>
        </w:rPr>
        <w:t xml:space="preserve">        </w:t>
      </w:r>
      <w:r w:rsidRPr="00D46471">
        <w:t>{</w:t>
      </w:r>
    </w:p>
    <w:p w14:paraId="7620B5F3"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Expand</w:t>
      </w:r>
      <w:r w:rsidRPr="00D46471">
        <w:rPr>
          <w:color w:val="BEC0C2"/>
        </w:rPr>
        <w:t xml:space="preserve"> </w:t>
      </w:r>
      <w:r w:rsidRPr="00D46471">
        <w:rPr>
          <w:i/>
          <w:iCs/>
          <w:color w:val="A8ABB0"/>
        </w:rPr>
        <w:t>the</w:t>
      </w:r>
      <w:r w:rsidRPr="00D46471">
        <w:rPr>
          <w:color w:val="BEC0C2"/>
        </w:rPr>
        <w:t xml:space="preserve"> </w:t>
      </w:r>
      <w:r w:rsidRPr="00D46471">
        <w:rPr>
          <w:i/>
          <w:iCs/>
          <w:color w:val="A8ABB0"/>
        </w:rPr>
        <w:t>buffer</w:t>
      </w:r>
      <w:r w:rsidRPr="00D46471">
        <w:rPr>
          <w:color w:val="BEC0C2"/>
        </w:rPr>
        <w:t xml:space="preserve"> </w:t>
      </w:r>
      <w:r w:rsidRPr="00D46471">
        <w:rPr>
          <w:i/>
          <w:iCs/>
          <w:color w:val="A8ABB0"/>
        </w:rPr>
        <w:t>if</w:t>
      </w:r>
      <w:r w:rsidRPr="00D46471">
        <w:rPr>
          <w:color w:val="BEC0C2"/>
        </w:rPr>
        <w:t xml:space="preserve"> </w:t>
      </w:r>
      <w:r w:rsidRPr="00D46471">
        <w:rPr>
          <w:i/>
          <w:iCs/>
          <w:color w:val="A8ABB0"/>
        </w:rPr>
        <w:t>it's</w:t>
      </w:r>
      <w:r w:rsidRPr="00D46471">
        <w:rPr>
          <w:color w:val="BEC0C2"/>
        </w:rPr>
        <w:t xml:space="preserve"> </w:t>
      </w:r>
      <w:r w:rsidRPr="00D46471">
        <w:rPr>
          <w:i/>
          <w:iCs/>
          <w:color w:val="A8ABB0"/>
        </w:rPr>
        <w:t>not</w:t>
      </w:r>
      <w:r w:rsidRPr="00D46471">
        <w:rPr>
          <w:color w:val="BEC0C2"/>
        </w:rPr>
        <w:t xml:space="preserve"> </w:t>
      </w:r>
      <w:r w:rsidRPr="00D46471">
        <w:rPr>
          <w:i/>
          <w:iCs/>
          <w:color w:val="A8ABB0"/>
        </w:rPr>
        <w:t>large</w:t>
      </w:r>
      <w:r w:rsidRPr="00D46471">
        <w:rPr>
          <w:color w:val="BEC0C2"/>
        </w:rPr>
        <w:t xml:space="preserve"> </w:t>
      </w:r>
      <w:r w:rsidRPr="00D46471">
        <w:rPr>
          <w:i/>
          <w:iCs/>
          <w:color w:val="A8ABB0"/>
        </w:rPr>
        <w:t>enough</w:t>
      </w:r>
    </w:p>
    <w:p w14:paraId="5FF12243" w14:textId="77777777" w:rsidR="00D46471" w:rsidRPr="00D46471" w:rsidRDefault="00D46471" w:rsidP="00D46471">
      <w:pPr>
        <w:pStyle w:val="af"/>
      </w:pPr>
      <w:r w:rsidRPr="00D46471">
        <w:rPr>
          <w:color w:val="BEC0C2"/>
        </w:rPr>
        <w:t xml:space="preserve">            </w:t>
      </w:r>
      <w:proofErr w:type="spellStart"/>
      <w:r w:rsidRPr="00D46471">
        <w:t>size_t</w:t>
      </w:r>
      <w:proofErr w:type="spellEnd"/>
      <w:r w:rsidRPr="00D46471">
        <w:rPr>
          <w:color w:val="BEC0C2"/>
        </w:rPr>
        <w:t xml:space="preserve"> </w:t>
      </w:r>
      <w:proofErr w:type="spellStart"/>
      <w:r w:rsidRPr="00D46471">
        <w:rPr>
          <w:color w:val="D6BB9A"/>
        </w:rPr>
        <w:t>new_capacity</w:t>
      </w:r>
      <w:proofErr w:type="spellEnd"/>
      <w:r w:rsidRPr="00D46471">
        <w:rPr>
          <w:color w:val="BEC0C2"/>
        </w:rPr>
        <w:t xml:space="preserve"> </w:t>
      </w:r>
      <w:r w:rsidRPr="00D46471">
        <w:t>=</w:t>
      </w:r>
      <w:r w:rsidRPr="00D46471">
        <w:rPr>
          <w:color w:val="BEC0C2"/>
        </w:rPr>
        <w:t xml:space="preserve"> </w:t>
      </w:r>
      <w:proofErr w:type="spellStart"/>
      <w:r w:rsidRPr="00D46471">
        <w:rPr>
          <w:color w:val="D6BB9A"/>
        </w:rPr>
        <w:t>new_size</w:t>
      </w:r>
      <w:proofErr w:type="spellEnd"/>
      <w:r w:rsidRPr="00D46471">
        <w:rPr>
          <w:color w:val="BEC0C2"/>
        </w:rPr>
        <w:t xml:space="preserve"> </w:t>
      </w:r>
      <w:r w:rsidRPr="00D46471">
        <w:rPr>
          <w:color w:val="D6BB9A"/>
        </w:rPr>
        <w:t>+</w:t>
      </w:r>
      <w:r w:rsidRPr="00D46471">
        <w:rPr>
          <w:color w:val="BEC0C2"/>
        </w:rPr>
        <w:t xml:space="preserve"> </w:t>
      </w:r>
      <w:r w:rsidRPr="00D46471">
        <w:rPr>
          <w:color w:val="8A602C"/>
        </w:rPr>
        <w:t>1</w:t>
      </w:r>
      <w:r w:rsidRPr="00D46471">
        <w:t>;</w:t>
      </w:r>
    </w:p>
    <w:p w14:paraId="40BC4F43" w14:textId="77777777" w:rsidR="00D46471" w:rsidRPr="00D46471" w:rsidRDefault="00D46471" w:rsidP="00D46471">
      <w:pPr>
        <w:pStyle w:val="af"/>
      </w:pPr>
      <w:r w:rsidRPr="00D46471">
        <w:rPr>
          <w:color w:val="BEC0C2"/>
        </w:rPr>
        <w:t xml:space="preserve">            </w:t>
      </w:r>
      <w:r w:rsidRPr="00D46471">
        <w:rPr>
          <w:color w:val="D69AA7"/>
        </w:rPr>
        <w:t>char</w:t>
      </w:r>
      <w:r w:rsidRPr="00D46471">
        <w:t>*</w:t>
      </w:r>
      <w:r w:rsidRPr="00D46471">
        <w:rPr>
          <w:color w:val="BEC0C2"/>
        </w:rPr>
        <w:t xml:space="preserve"> </w:t>
      </w:r>
      <w:proofErr w:type="spellStart"/>
      <w:r w:rsidRPr="00D46471">
        <w:rPr>
          <w:color w:val="D6BB9A"/>
        </w:rPr>
        <w:t>new_str</w:t>
      </w:r>
      <w:proofErr w:type="spellEnd"/>
      <w:r w:rsidRPr="00D46471">
        <w:rPr>
          <w:color w:val="BEC0C2"/>
        </w:rPr>
        <w:t xml:space="preserve"> </w:t>
      </w:r>
      <w:r w:rsidRPr="00D46471">
        <w:t>=</w:t>
      </w:r>
      <w:r w:rsidRPr="00D46471">
        <w:rPr>
          <w:color w:val="BEC0C2"/>
        </w:rPr>
        <w:t xml:space="preserve"> </w:t>
      </w:r>
      <w:r w:rsidRPr="00D46471">
        <w:rPr>
          <w:i/>
          <w:iCs/>
          <w:color w:val="45C6D6"/>
        </w:rPr>
        <w:t>new</w:t>
      </w:r>
      <w:r w:rsidRPr="00D46471">
        <w:rPr>
          <w:color w:val="BEC0C2"/>
        </w:rPr>
        <w:t xml:space="preserve"> </w:t>
      </w:r>
      <w:r w:rsidRPr="00D46471">
        <w:rPr>
          <w:color w:val="D69AA7"/>
        </w:rPr>
        <w:t>char</w:t>
      </w:r>
      <w:r w:rsidRPr="00D46471">
        <w:t>[</w:t>
      </w:r>
      <w:proofErr w:type="spellStart"/>
      <w:r w:rsidRPr="00D46471">
        <w:rPr>
          <w:color w:val="D6BB9A"/>
        </w:rPr>
        <w:t>new_capacity</w:t>
      </w:r>
      <w:proofErr w:type="spellEnd"/>
      <w:r w:rsidRPr="00D46471">
        <w:t>];</w:t>
      </w:r>
    </w:p>
    <w:p w14:paraId="13399EE6" w14:textId="77777777" w:rsidR="00D46471" w:rsidRPr="00D46471" w:rsidRDefault="00D46471" w:rsidP="00D46471">
      <w:pPr>
        <w:pStyle w:val="af"/>
      </w:pPr>
    </w:p>
    <w:p w14:paraId="2491A410"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Copy</w:t>
      </w:r>
      <w:r w:rsidRPr="00D46471">
        <w:rPr>
          <w:color w:val="BEC0C2"/>
        </w:rPr>
        <w:t xml:space="preserve"> </w:t>
      </w:r>
      <w:r w:rsidRPr="00D46471">
        <w:rPr>
          <w:i/>
          <w:iCs/>
          <w:color w:val="A8ABB0"/>
        </w:rPr>
        <w:t>the</w:t>
      </w:r>
      <w:r w:rsidRPr="00D46471">
        <w:rPr>
          <w:color w:val="BEC0C2"/>
        </w:rPr>
        <w:t xml:space="preserve"> </w:t>
      </w:r>
      <w:r w:rsidRPr="00D46471">
        <w:rPr>
          <w:i/>
          <w:iCs/>
          <w:color w:val="A8ABB0"/>
        </w:rPr>
        <w:t>existing</w:t>
      </w:r>
      <w:r w:rsidRPr="00D46471">
        <w:rPr>
          <w:color w:val="BEC0C2"/>
        </w:rPr>
        <w:t xml:space="preserve"> </w:t>
      </w:r>
      <w:r w:rsidRPr="00D46471">
        <w:rPr>
          <w:i/>
          <w:iCs/>
          <w:color w:val="A8ABB0"/>
        </w:rPr>
        <w:t>string</w:t>
      </w:r>
      <w:r w:rsidRPr="00D46471">
        <w:rPr>
          <w:color w:val="BEC0C2"/>
        </w:rPr>
        <w:t xml:space="preserve"> </w:t>
      </w:r>
      <w:r w:rsidRPr="00D46471">
        <w:rPr>
          <w:i/>
          <w:iCs/>
          <w:color w:val="A8ABB0"/>
        </w:rPr>
        <w:t>to</w:t>
      </w:r>
      <w:r w:rsidRPr="00D46471">
        <w:rPr>
          <w:color w:val="BEC0C2"/>
        </w:rPr>
        <w:t xml:space="preserve"> </w:t>
      </w:r>
      <w:r w:rsidRPr="00D46471">
        <w:rPr>
          <w:i/>
          <w:iCs/>
          <w:color w:val="A8ABB0"/>
        </w:rPr>
        <w:t>the</w:t>
      </w:r>
      <w:r w:rsidRPr="00D46471">
        <w:rPr>
          <w:color w:val="BEC0C2"/>
        </w:rPr>
        <w:t xml:space="preserve"> </w:t>
      </w:r>
      <w:r w:rsidRPr="00D46471">
        <w:rPr>
          <w:i/>
          <w:iCs/>
          <w:color w:val="A8ABB0"/>
        </w:rPr>
        <w:t>new</w:t>
      </w:r>
      <w:r w:rsidRPr="00D46471">
        <w:rPr>
          <w:color w:val="BEC0C2"/>
        </w:rPr>
        <w:t xml:space="preserve"> </w:t>
      </w:r>
      <w:r w:rsidRPr="00D46471">
        <w:rPr>
          <w:i/>
          <w:iCs/>
          <w:color w:val="A8ABB0"/>
        </w:rPr>
        <w:t>buffer</w:t>
      </w:r>
    </w:p>
    <w:p w14:paraId="024FD0BC"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(str_</w:t>
      </w:r>
      <w:r w:rsidRPr="00D46471">
        <w:rPr>
          <w:color w:val="BEC0C2"/>
        </w:rPr>
        <w:t xml:space="preserve"> </w:t>
      </w:r>
      <w:r w:rsidRPr="00D46471">
        <w:rPr>
          <w:color w:val="D6BB9A"/>
        </w:rPr>
        <w:t>!=</w:t>
      </w:r>
      <w:r w:rsidRPr="00D46471">
        <w:rPr>
          <w:color w:val="BEC0C2"/>
        </w:rPr>
        <w:t xml:space="preserve"> </w:t>
      </w:r>
      <w:proofErr w:type="spellStart"/>
      <w:r w:rsidRPr="00D46471">
        <w:rPr>
          <w:i/>
          <w:iCs/>
          <w:color w:val="45C6D6"/>
        </w:rPr>
        <w:t>nullptr</w:t>
      </w:r>
      <w:proofErr w:type="spellEnd"/>
      <w:r w:rsidRPr="00D46471">
        <w:t>)</w:t>
      </w:r>
      <w:r w:rsidRPr="00D46471">
        <w:rPr>
          <w:color w:val="BEC0C2"/>
        </w:rPr>
        <w:t xml:space="preserve"> </w:t>
      </w:r>
      <w:r w:rsidRPr="00D46471">
        <w:t>{</w:t>
      </w:r>
    </w:p>
    <w:p w14:paraId="4B076462" w14:textId="77777777" w:rsidR="00D46471" w:rsidRPr="00D46471" w:rsidRDefault="00D46471" w:rsidP="00D46471">
      <w:pPr>
        <w:pStyle w:val="af"/>
      </w:pPr>
      <w:r w:rsidRPr="00D46471">
        <w:rPr>
          <w:color w:val="BEC0C2"/>
        </w:rPr>
        <w:t xml:space="preserve">                </w:t>
      </w:r>
      <w:proofErr w:type="spellStart"/>
      <w:r w:rsidRPr="00D46471">
        <w:t>strncpy</w:t>
      </w:r>
      <w:proofErr w:type="spellEnd"/>
      <w:r w:rsidRPr="00D46471">
        <w:t>(</w:t>
      </w:r>
      <w:proofErr w:type="spellStart"/>
      <w:r w:rsidRPr="00D46471">
        <w:rPr>
          <w:i/>
          <w:iCs/>
          <w:color w:val="D6BB9A"/>
        </w:rPr>
        <w:t>new_str</w:t>
      </w:r>
      <w:proofErr w:type="spellEnd"/>
      <w:r w:rsidRPr="00D46471">
        <w:t>,</w:t>
      </w:r>
      <w:r w:rsidRPr="00D46471">
        <w:rPr>
          <w:color w:val="BEC0C2"/>
        </w:rPr>
        <w:t xml:space="preserve"> </w:t>
      </w:r>
      <w:r w:rsidRPr="00D46471">
        <w:t>str_,</w:t>
      </w:r>
      <w:r w:rsidRPr="00D46471">
        <w:rPr>
          <w:color w:val="BEC0C2"/>
        </w:rPr>
        <w:t xml:space="preserve"> </w:t>
      </w:r>
      <w:r w:rsidRPr="00D46471">
        <w:t>size_);</w:t>
      </w:r>
    </w:p>
    <w:p w14:paraId="75A2E442" w14:textId="77777777" w:rsidR="00D46471" w:rsidRPr="00D46471" w:rsidRDefault="00D46471" w:rsidP="00D46471">
      <w:pPr>
        <w:pStyle w:val="af"/>
      </w:pPr>
      <w:r w:rsidRPr="00D46471">
        <w:rPr>
          <w:color w:val="BEC0C2"/>
        </w:rPr>
        <w:t xml:space="preserve">            </w:t>
      </w:r>
      <w:r w:rsidRPr="00D46471">
        <w:t>}</w:t>
      </w:r>
    </w:p>
    <w:p w14:paraId="051BB4F6" w14:textId="77777777" w:rsidR="00D46471" w:rsidRPr="00D46471" w:rsidRDefault="00D46471" w:rsidP="00D46471">
      <w:pPr>
        <w:pStyle w:val="af"/>
      </w:pPr>
      <w:r w:rsidRPr="00D46471">
        <w:rPr>
          <w:color w:val="BEC0C2"/>
        </w:rPr>
        <w:t xml:space="preserve">            </w:t>
      </w:r>
      <w:proofErr w:type="spellStart"/>
      <w:r w:rsidRPr="00D46471">
        <w:rPr>
          <w:color w:val="D6BB9A"/>
        </w:rPr>
        <w:t>new_str</w:t>
      </w:r>
      <w:proofErr w:type="spellEnd"/>
      <w:r w:rsidRPr="00D46471">
        <w:t>[size_]</w:t>
      </w:r>
      <w:r w:rsidRPr="00D46471">
        <w:rPr>
          <w:color w:val="BEC0C2"/>
        </w:rPr>
        <w:t xml:space="preserve"> </w:t>
      </w:r>
      <w:r w:rsidRPr="00D46471">
        <w:rPr>
          <w:color w:val="D6BB9A"/>
        </w:rPr>
        <w:t>=</w:t>
      </w:r>
      <w:r w:rsidRPr="00D46471">
        <w:rPr>
          <w:color w:val="BEC0C2"/>
        </w:rPr>
        <w:t xml:space="preserve"> </w:t>
      </w:r>
      <w:r w:rsidRPr="00D46471">
        <w:rPr>
          <w:color w:val="D69545"/>
        </w:rPr>
        <w:t>'\0'</w:t>
      </w:r>
      <w:r w:rsidRPr="00D46471">
        <w:t>;</w:t>
      </w:r>
    </w:p>
    <w:p w14:paraId="12F9F3F2" w14:textId="77777777" w:rsidR="00D46471" w:rsidRPr="00D46471" w:rsidRDefault="00D46471" w:rsidP="00D46471">
      <w:pPr>
        <w:pStyle w:val="af"/>
      </w:pPr>
    </w:p>
    <w:p w14:paraId="1A1055B2" w14:textId="77777777" w:rsidR="00D46471" w:rsidRPr="00D46471" w:rsidRDefault="00D46471" w:rsidP="00D46471">
      <w:pPr>
        <w:pStyle w:val="af"/>
      </w:pPr>
      <w:r w:rsidRPr="00D46471">
        <w:rPr>
          <w:color w:val="BEC0C2"/>
        </w:rPr>
        <w:lastRenderedPageBreak/>
        <w:t xml:space="preserve">            </w:t>
      </w:r>
      <w:r w:rsidRPr="00D46471">
        <w:rPr>
          <w:i/>
          <w:iCs/>
          <w:color w:val="A8ABB0"/>
        </w:rPr>
        <w:t>//</w:t>
      </w:r>
      <w:r w:rsidRPr="00D46471">
        <w:rPr>
          <w:color w:val="BEC0C2"/>
        </w:rPr>
        <w:t xml:space="preserve"> </w:t>
      </w:r>
      <w:r w:rsidRPr="00D46471">
        <w:rPr>
          <w:i/>
          <w:iCs/>
          <w:color w:val="A8ABB0"/>
        </w:rPr>
        <w:t>Concatenate</w:t>
      </w:r>
      <w:r w:rsidRPr="00D46471">
        <w:rPr>
          <w:color w:val="BEC0C2"/>
        </w:rPr>
        <w:t xml:space="preserve"> </w:t>
      </w:r>
      <w:r w:rsidRPr="00D46471">
        <w:rPr>
          <w:i/>
          <w:iCs/>
          <w:color w:val="A8ABB0"/>
        </w:rPr>
        <w:t>the</w:t>
      </w:r>
      <w:r w:rsidRPr="00D46471">
        <w:rPr>
          <w:color w:val="BEC0C2"/>
        </w:rPr>
        <w:t xml:space="preserve"> </w:t>
      </w:r>
      <w:r w:rsidRPr="00D46471">
        <w:rPr>
          <w:i/>
          <w:iCs/>
          <w:color w:val="A8ABB0"/>
        </w:rPr>
        <w:t>new</w:t>
      </w:r>
      <w:r w:rsidRPr="00D46471">
        <w:rPr>
          <w:color w:val="BEC0C2"/>
        </w:rPr>
        <w:t xml:space="preserve"> </w:t>
      </w:r>
      <w:r w:rsidRPr="00D46471">
        <w:rPr>
          <w:i/>
          <w:iCs/>
          <w:color w:val="A8ABB0"/>
        </w:rPr>
        <w:t>string</w:t>
      </w:r>
      <w:r w:rsidRPr="00D46471">
        <w:rPr>
          <w:color w:val="BEC0C2"/>
        </w:rPr>
        <w:t xml:space="preserve"> </w:t>
      </w:r>
      <w:r w:rsidRPr="00D46471">
        <w:rPr>
          <w:i/>
          <w:iCs/>
          <w:color w:val="A8ABB0"/>
        </w:rPr>
        <w:t>to</w:t>
      </w:r>
      <w:r w:rsidRPr="00D46471">
        <w:rPr>
          <w:color w:val="BEC0C2"/>
        </w:rPr>
        <w:t xml:space="preserve"> </w:t>
      </w:r>
      <w:r w:rsidRPr="00D46471">
        <w:rPr>
          <w:i/>
          <w:iCs/>
          <w:color w:val="A8ABB0"/>
        </w:rPr>
        <w:t>the</w:t>
      </w:r>
      <w:r w:rsidRPr="00D46471">
        <w:rPr>
          <w:color w:val="BEC0C2"/>
        </w:rPr>
        <w:t xml:space="preserve"> </w:t>
      </w:r>
      <w:r w:rsidRPr="00D46471">
        <w:rPr>
          <w:i/>
          <w:iCs/>
          <w:color w:val="A8ABB0"/>
        </w:rPr>
        <w:t>end</w:t>
      </w:r>
    </w:p>
    <w:p w14:paraId="7FB44BC7" w14:textId="77777777" w:rsidR="00D46471" w:rsidRPr="00D46471" w:rsidRDefault="00D46471" w:rsidP="00D46471">
      <w:pPr>
        <w:pStyle w:val="af"/>
      </w:pPr>
      <w:r w:rsidRPr="00D46471">
        <w:rPr>
          <w:color w:val="BEC0C2"/>
        </w:rPr>
        <w:t xml:space="preserve">            </w:t>
      </w:r>
      <w:proofErr w:type="spellStart"/>
      <w:r w:rsidRPr="00D46471">
        <w:t>strncat</w:t>
      </w:r>
      <w:proofErr w:type="spellEnd"/>
      <w:r w:rsidRPr="00D46471">
        <w:t>(</w:t>
      </w:r>
      <w:proofErr w:type="spellStart"/>
      <w:r w:rsidRPr="00D46471">
        <w:rPr>
          <w:i/>
          <w:iCs/>
          <w:color w:val="D6BB9A"/>
        </w:rPr>
        <w:t>new_str</w:t>
      </w:r>
      <w:proofErr w:type="spellEnd"/>
      <w:r w:rsidRPr="00D46471">
        <w:t>,</w:t>
      </w:r>
      <w:r w:rsidRPr="00D46471">
        <w:rPr>
          <w:color w:val="BEC0C2"/>
        </w:rPr>
        <w:t xml:space="preserve"> </w:t>
      </w:r>
      <w:proofErr w:type="spellStart"/>
      <w:r w:rsidRPr="00D46471">
        <w:rPr>
          <w:color w:val="D6BB9A"/>
        </w:rPr>
        <w:t>arr</w:t>
      </w:r>
      <w:proofErr w:type="spellEnd"/>
      <w:r w:rsidRPr="00D46471">
        <w:t>,</w:t>
      </w:r>
      <w:r w:rsidRPr="00D46471">
        <w:rPr>
          <w:color w:val="BEC0C2"/>
        </w:rPr>
        <w:t xml:space="preserve"> </w:t>
      </w:r>
      <w:proofErr w:type="spellStart"/>
      <w:r w:rsidRPr="00D46471">
        <w:rPr>
          <w:color w:val="D6BB9A"/>
        </w:rPr>
        <w:t>arr_size</w:t>
      </w:r>
      <w:proofErr w:type="spellEnd"/>
      <w:r w:rsidRPr="00D46471">
        <w:t>);</w:t>
      </w:r>
    </w:p>
    <w:p w14:paraId="42CC0163" w14:textId="77777777" w:rsidR="00D46471" w:rsidRPr="00D46471" w:rsidRDefault="00D46471" w:rsidP="00D46471">
      <w:pPr>
        <w:pStyle w:val="af"/>
      </w:pPr>
      <w:r w:rsidRPr="00D46471">
        <w:rPr>
          <w:color w:val="BEC0C2"/>
        </w:rPr>
        <w:t xml:space="preserve">            </w:t>
      </w:r>
      <w:proofErr w:type="spellStart"/>
      <w:r w:rsidRPr="00D46471">
        <w:rPr>
          <w:color w:val="D6BB9A"/>
        </w:rPr>
        <w:t>new_str</w:t>
      </w:r>
      <w:proofErr w:type="spellEnd"/>
      <w:r w:rsidRPr="00D46471">
        <w:t>[</w:t>
      </w:r>
      <w:proofErr w:type="spellStart"/>
      <w:r w:rsidRPr="00D46471">
        <w:rPr>
          <w:color w:val="D6BB9A"/>
        </w:rPr>
        <w:t>new_capacity</w:t>
      </w:r>
      <w:proofErr w:type="spellEnd"/>
      <w:r w:rsidRPr="00D46471">
        <w:rPr>
          <w:color w:val="BEC0C2"/>
        </w:rPr>
        <w:t xml:space="preserve"> </w:t>
      </w:r>
      <w:r w:rsidRPr="00D46471">
        <w:rPr>
          <w:color w:val="D6BB9A"/>
        </w:rPr>
        <w:t>-</w:t>
      </w:r>
      <w:r w:rsidRPr="00D46471">
        <w:rPr>
          <w:color w:val="BEC0C2"/>
        </w:rPr>
        <w:t xml:space="preserve"> </w:t>
      </w:r>
      <w:r w:rsidRPr="00D46471">
        <w:rPr>
          <w:color w:val="8A602C"/>
        </w:rPr>
        <w:t>1</w:t>
      </w:r>
      <w:r w:rsidRPr="00D46471">
        <w:t>]</w:t>
      </w:r>
      <w:r w:rsidRPr="00D46471">
        <w:rPr>
          <w:color w:val="BEC0C2"/>
        </w:rPr>
        <w:t xml:space="preserve"> </w:t>
      </w:r>
      <w:r w:rsidRPr="00D46471">
        <w:rPr>
          <w:color w:val="D6BB9A"/>
        </w:rPr>
        <w:t>=</w:t>
      </w:r>
      <w:r w:rsidRPr="00D46471">
        <w:rPr>
          <w:color w:val="BEC0C2"/>
        </w:rPr>
        <w:t xml:space="preserve"> </w:t>
      </w:r>
      <w:r w:rsidRPr="00D46471">
        <w:rPr>
          <w:color w:val="D69545"/>
        </w:rPr>
        <w:t>'\0'</w:t>
      </w:r>
      <w:r w:rsidRPr="00D46471">
        <w:t>;</w:t>
      </w:r>
    </w:p>
    <w:p w14:paraId="275E029E" w14:textId="77777777" w:rsidR="00D46471" w:rsidRPr="00D46471" w:rsidRDefault="00D46471" w:rsidP="00D46471">
      <w:pPr>
        <w:pStyle w:val="af"/>
      </w:pPr>
    </w:p>
    <w:p w14:paraId="5C971E18"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Clear</w:t>
      </w:r>
      <w:r w:rsidRPr="00D46471">
        <w:rPr>
          <w:color w:val="BEC0C2"/>
        </w:rPr>
        <w:t xml:space="preserve"> </w:t>
      </w:r>
      <w:r w:rsidRPr="00D46471">
        <w:rPr>
          <w:i/>
          <w:iCs/>
          <w:color w:val="A8ABB0"/>
        </w:rPr>
        <w:t>the</w:t>
      </w:r>
      <w:r w:rsidRPr="00D46471">
        <w:rPr>
          <w:color w:val="BEC0C2"/>
        </w:rPr>
        <w:t xml:space="preserve"> </w:t>
      </w:r>
      <w:r w:rsidRPr="00D46471">
        <w:rPr>
          <w:i/>
          <w:iCs/>
          <w:color w:val="A8ABB0"/>
        </w:rPr>
        <w:t>old</w:t>
      </w:r>
      <w:r w:rsidRPr="00D46471">
        <w:rPr>
          <w:color w:val="BEC0C2"/>
        </w:rPr>
        <w:t xml:space="preserve"> </w:t>
      </w:r>
      <w:r w:rsidRPr="00D46471">
        <w:rPr>
          <w:i/>
          <w:iCs/>
          <w:color w:val="A8ABB0"/>
        </w:rPr>
        <w:t>data,</w:t>
      </w:r>
      <w:r w:rsidRPr="00D46471">
        <w:rPr>
          <w:color w:val="BEC0C2"/>
        </w:rPr>
        <w:t xml:space="preserve"> </w:t>
      </w:r>
      <w:r w:rsidRPr="00D46471">
        <w:rPr>
          <w:i/>
          <w:iCs/>
          <w:color w:val="A8ABB0"/>
        </w:rPr>
        <w:t>update</w:t>
      </w:r>
      <w:r w:rsidRPr="00D46471">
        <w:rPr>
          <w:color w:val="BEC0C2"/>
        </w:rPr>
        <w:t xml:space="preserve"> </w:t>
      </w:r>
      <w:r w:rsidRPr="00D46471">
        <w:rPr>
          <w:i/>
          <w:iCs/>
          <w:color w:val="A8ABB0"/>
        </w:rPr>
        <w:t>size</w:t>
      </w:r>
      <w:r w:rsidRPr="00D46471">
        <w:rPr>
          <w:color w:val="BEC0C2"/>
        </w:rPr>
        <w:t xml:space="preserve"> </w:t>
      </w:r>
      <w:r w:rsidRPr="00D46471">
        <w:rPr>
          <w:i/>
          <w:iCs/>
          <w:color w:val="A8ABB0"/>
        </w:rPr>
        <w:t>and</w:t>
      </w:r>
      <w:r w:rsidRPr="00D46471">
        <w:rPr>
          <w:color w:val="BEC0C2"/>
        </w:rPr>
        <w:t xml:space="preserve"> </w:t>
      </w:r>
      <w:r w:rsidRPr="00D46471">
        <w:rPr>
          <w:i/>
          <w:iCs/>
          <w:color w:val="A8ABB0"/>
        </w:rPr>
        <w:t>capacity,</w:t>
      </w:r>
      <w:r w:rsidRPr="00D46471">
        <w:rPr>
          <w:color w:val="BEC0C2"/>
        </w:rPr>
        <w:t xml:space="preserve"> </w:t>
      </w:r>
      <w:r w:rsidRPr="00D46471">
        <w:rPr>
          <w:i/>
          <w:iCs/>
          <w:color w:val="A8ABB0"/>
        </w:rPr>
        <w:t>and</w:t>
      </w:r>
      <w:r w:rsidRPr="00D46471">
        <w:rPr>
          <w:color w:val="BEC0C2"/>
        </w:rPr>
        <w:t xml:space="preserve"> </w:t>
      </w:r>
      <w:r w:rsidRPr="00D46471">
        <w:rPr>
          <w:i/>
          <w:iCs/>
          <w:color w:val="A8ABB0"/>
        </w:rPr>
        <w:t>assign</w:t>
      </w:r>
      <w:r w:rsidRPr="00D46471">
        <w:rPr>
          <w:color w:val="BEC0C2"/>
        </w:rPr>
        <w:t xml:space="preserve"> </w:t>
      </w:r>
      <w:r w:rsidRPr="00D46471">
        <w:rPr>
          <w:i/>
          <w:iCs/>
          <w:color w:val="A8ABB0"/>
        </w:rPr>
        <w:t>the</w:t>
      </w:r>
      <w:r w:rsidRPr="00D46471">
        <w:rPr>
          <w:color w:val="BEC0C2"/>
        </w:rPr>
        <w:t xml:space="preserve"> </w:t>
      </w:r>
      <w:r w:rsidRPr="00D46471">
        <w:rPr>
          <w:i/>
          <w:iCs/>
          <w:color w:val="A8ABB0"/>
        </w:rPr>
        <w:t>new</w:t>
      </w:r>
      <w:r w:rsidRPr="00D46471">
        <w:rPr>
          <w:color w:val="BEC0C2"/>
        </w:rPr>
        <w:t xml:space="preserve"> </w:t>
      </w:r>
      <w:r w:rsidRPr="00D46471">
        <w:rPr>
          <w:i/>
          <w:iCs/>
          <w:color w:val="A8ABB0"/>
        </w:rPr>
        <w:t>buffer</w:t>
      </w:r>
    </w:p>
    <w:p w14:paraId="2C6A6F7D" w14:textId="77777777" w:rsidR="00D46471" w:rsidRPr="00D46471" w:rsidRDefault="00D46471" w:rsidP="00D46471">
      <w:pPr>
        <w:pStyle w:val="af"/>
      </w:pPr>
      <w:r w:rsidRPr="00D46471">
        <w:rPr>
          <w:color w:val="BEC0C2"/>
        </w:rPr>
        <w:t xml:space="preserve">            </w:t>
      </w:r>
      <w:r w:rsidRPr="00D46471">
        <w:t>clear();</w:t>
      </w:r>
    </w:p>
    <w:p w14:paraId="0A43D00D" w14:textId="77777777" w:rsidR="00D46471" w:rsidRPr="00D46471" w:rsidRDefault="00D46471" w:rsidP="00D46471">
      <w:pPr>
        <w:pStyle w:val="af"/>
      </w:pP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new_capacity</w:t>
      </w:r>
      <w:proofErr w:type="spellEnd"/>
      <w:r w:rsidRPr="00D46471">
        <w:rPr>
          <w:color w:val="BEC0C2"/>
        </w:rPr>
        <w:t xml:space="preserve"> </w:t>
      </w:r>
      <w:r w:rsidRPr="00D46471">
        <w:rPr>
          <w:color w:val="D6BB9A"/>
        </w:rPr>
        <w:t>-</w:t>
      </w:r>
      <w:r w:rsidRPr="00D46471">
        <w:rPr>
          <w:color w:val="BEC0C2"/>
        </w:rPr>
        <w:t xml:space="preserve"> </w:t>
      </w:r>
      <w:r w:rsidRPr="00D46471">
        <w:rPr>
          <w:color w:val="8A602C"/>
        </w:rPr>
        <w:t>1</w:t>
      </w:r>
      <w:r w:rsidRPr="00D46471">
        <w:t>;</w:t>
      </w:r>
    </w:p>
    <w:p w14:paraId="66913AB1" w14:textId="77777777" w:rsidR="00D46471" w:rsidRPr="00D46471" w:rsidRDefault="00D46471" w:rsidP="00D46471">
      <w:pPr>
        <w:pStyle w:val="af"/>
      </w:pPr>
      <w:r w:rsidRPr="00D46471">
        <w:rPr>
          <w:color w:val="BEC0C2"/>
        </w:rPr>
        <w:t xml:space="preserve">            </w:t>
      </w:r>
      <w:r w:rsidRPr="00D46471">
        <w:t>capacity_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new_capacity</w:t>
      </w:r>
      <w:proofErr w:type="spellEnd"/>
      <w:r w:rsidRPr="00D46471">
        <w:t>;</w:t>
      </w:r>
    </w:p>
    <w:p w14:paraId="6C858C70" w14:textId="77777777" w:rsidR="00D46471" w:rsidRPr="00D46471" w:rsidRDefault="00D46471" w:rsidP="00D46471">
      <w:pPr>
        <w:pStyle w:val="af"/>
      </w:pPr>
      <w:r w:rsidRPr="00D46471">
        <w:rPr>
          <w:color w:val="BEC0C2"/>
        </w:rPr>
        <w:t xml:space="preserve">            </w:t>
      </w:r>
      <w:r w:rsidRPr="00D46471">
        <w:t>str_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new_str</w:t>
      </w:r>
      <w:proofErr w:type="spellEnd"/>
      <w:r w:rsidRPr="00D46471">
        <w:t>;</w:t>
      </w:r>
    </w:p>
    <w:p w14:paraId="5A69935B" w14:textId="77777777" w:rsidR="00D46471" w:rsidRPr="00D46471" w:rsidRDefault="00D46471" w:rsidP="00D46471">
      <w:pPr>
        <w:pStyle w:val="af"/>
      </w:pPr>
      <w:r w:rsidRPr="00D46471">
        <w:rPr>
          <w:color w:val="BEC0C2"/>
        </w:rPr>
        <w:t xml:space="preserve">        </w:t>
      </w:r>
      <w:r w:rsidRPr="00D46471">
        <w:t>}</w:t>
      </w:r>
    </w:p>
    <w:p w14:paraId="1F46EED7" w14:textId="77777777" w:rsidR="00D46471" w:rsidRPr="00D46471" w:rsidRDefault="00D46471" w:rsidP="00D46471">
      <w:pPr>
        <w:pStyle w:val="af"/>
      </w:pPr>
      <w:r w:rsidRPr="00D46471">
        <w:rPr>
          <w:color w:val="BEC0C2"/>
        </w:rPr>
        <w:t xml:space="preserve">        </w:t>
      </w:r>
      <w:r w:rsidRPr="00D46471">
        <w:rPr>
          <w:i/>
          <w:iCs/>
          <w:color w:val="45C6D6"/>
        </w:rPr>
        <w:t>else</w:t>
      </w:r>
    </w:p>
    <w:p w14:paraId="7F456D57" w14:textId="77777777" w:rsidR="00D46471" w:rsidRPr="00D46471" w:rsidRDefault="00D46471" w:rsidP="00D46471">
      <w:pPr>
        <w:pStyle w:val="af"/>
      </w:pPr>
      <w:r w:rsidRPr="00D46471">
        <w:rPr>
          <w:color w:val="BEC0C2"/>
        </w:rPr>
        <w:t xml:space="preserve">        </w:t>
      </w:r>
      <w:r w:rsidRPr="00D46471">
        <w:t>{</w:t>
      </w:r>
    </w:p>
    <w:p w14:paraId="2580AE80"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If</w:t>
      </w:r>
      <w:r w:rsidRPr="00D46471">
        <w:rPr>
          <w:color w:val="BEC0C2"/>
        </w:rPr>
        <w:t xml:space="preserve"> </w:t>
      </w:r>
      <w:r w:rsidRPr="00D46471">
        <w:rPr>
          <w:i/>
          <w:iCs/>
          <w:color w:val="A8ABB0"/>
        </w:rPr>
        <w:t>there's</w:t>
      </w:r>
      <w:r w:rsidRPr="00D46471">
        <w:rPr>
          <w:color w:val="BEC0C2"/>
        </w:rPr>
        <w:t xml:space="preserve"> </w:t>
      </w:r>
      <w:r w:rsidRPr="00D46471">
        <w:rPr>
          <w:i/>
          <w:iCs/>
          <w:color w:val="A8ABB0"/>
        </w:rPr>
        <w:t>enough</w:t>
      </w:r>
      <w:r w:rsidRPr="00D46471">
        <w:rPr>
          <w:color w:val="BEC0C2"/>
        </w:rPr>
        <w:t xml:space="preserve"> </w:t>
      </w:r>
      <w:r w:rsidRPr="00D46471">
        <w:rPr>
          <w:i/>
          <w:iCs/>
          <w:color w:val="A8ABB0"/>
        </w:rPr>
        <w:t>space,</w:t>
      </w:r>
      <w:r w:rsidRPr="00D46471">
        <w:rPr>
          <w:color w:val="BEC0C2"/>
        </w:rPr>
        <w:t xml:space="preserve"> </w:t>
      </w:r>
      <w:r w:rsidRPr="00D46471">
        <w:rPr>
          <w:i/>
          <w:iCs/>
          <w:color w:val="A8ABB0"/>
        </w:rPr>
        <w:t>simply</w:t>
      </w:r>
      <w:r w:rsidRPr="00D46471">
        <w:rPr>
          <w:color w:val="BEC0C2"/>
        </w:rPr>
        <w:t xml:space="preserve"> </w:t>
      </w:r>
      <w:r w:rsidRPr="00D46471">
        <w:rPr>
          <w:i/>
          <w:iCs/>
          <w:color w:val="A8ABB0"/>
        </w:rPr>
        <w:t>concatenate</w:t>
      </w:r>
      <w:r w:rsidRPr="00D46471">
        <w:rPr>
          <w:color w:val="BEC0C2"/>
        </w:rPr>
        <w:t xml:space="preserve"> </w:t>
      </w:r>
      <w:r w:rsidRPr="00D46471">
        <w:rPr>
          <w:i/>
          <w:iCs/>
          <w:color w:val="A8ABB0"/>
        </w:rPr>
        <w:t>the</w:t>
      </w:r>
      <w:r w:rsidRPr="00D46471">
        <w:rPr>
          <w:color w:val="BEC0C2"/>
        </w:rPr>
        <w:t xml:space="preserve"> </w:t>
      </w:r>
      <w:r w:rsidRPr="00D46471">
        <w:rPr>
          <w:i/>
          <w:iCs/>
          <w:color w:val="A8ABB0"/>
        </w:rPr>
        <w:t>new</w:t>
      </w:r>
      <w:r w:rsidRPr="00D46471">
        <w:rPr>
          <w:color w:val="BEC0C2"/>
        </w:rPr>
        <w:t xml:space="preserve"> </w:t>
      </w:r>
      <w:r w:rsidRPr="00D46471">
        <w:rPr>
          <w:i/>
          <w:iCs/>
          <w:color w:val="A8ABB0"/>
        </w:rPr>
        <w:t>string</w:t>
      </w:r>
    </w:p>
    <w:p w14:paraId="54B31CC5" w14:textId="77777777" w:rsidR="00D46471" w:rsidRPr="00D46471" w:rsidRDefault="00D46471" w:rsidP="00D46471">
      <w:pPr>
        <w:pStyle w:val="af"/>
      </w:pPr>
      <w:r w:rsidRPr="00D46471">
        <w:rPr>
          <w:color w:val="BEC0C2"/>
        </w:rPr>
        <w:t xml:space="preserve">            </w:t>
      </w:r>
      <w:proofErr w:type="spellStart"/>
      <w:r w:rsidRPr="00D46471">
        <w:t>strncat</w:t>
      </w:r>
      <w:proofErr w:type="spellEnd"/>
      <w:r w:rsidRPr="00D46471">
        <w:t>(</w:t>
      </w:r>
      <w:r w:rsidRPr="00D46471">
        <w:rPr>
          <w:i/>
          <w:iCs/>
        </w:rPr>
        <w:t>str_</w:t>
      </w:r>
      <w:r w:rsidRPr="00D46471">
        <w:t>,</w:t>
      </w:r>
      <w:r w:rsidRPr="00D46471">
        <w:rPr>
          <w:color w:val="BEC0C2"/>
        </w:rPr>
        <w:t xml:space="preserve"> </w:t>
      </w:r>
      <w:proofErr w:type="spellStart"/>
      <w:r w:rsidRPr="00D46471">
        <w:rPr>
          <w:color w:val="D6BB9A"/>
        </w:rPr>
        <w:t>arr</w:t>
      </w:r>
      <w:proofErr w:type="spellEnd"/>
      <w:r w:rsidRPr="00D46471">
        <w:t>,</w:t>
      </w:r>
      <w:r w:rsidRPr="00D46471">
        <w:rPr>
          <w:color w:val="BEC0C2"/>
        </w:rPr>
        <w:t xml:space="preserve"> </w:t>
      </w:r>
      <w:proofErr w:type="spellStart"/>
      <w:r w:rsidRPr="00D46471">
        <w:rPr>
          <w:color w:val="D6BB9A"/>
        </w:rPr>
        <w:t>arr_size</w:t>
      </w:r>
      <w:proofErr w:type="spellEnd"/>
      <w:r w:rsidRPr="00D46471">
        <w:t>);</w:t>
      </w:r>
    </w:p>
    <w:p w14:paraId="76639B36" w14:textId="77777777" w:rsidR="00D46471" w:rsidRPr="00D46471" w:rsidRDefault="00D46471" w:rsidP="00D46471">
      <w:pPr>
        <w:pStyle w:val="af"/>
      </w:pP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new_size</w:t>
      </w:r>
      <w:proofErr w:type="spellEnd"/>
      <w:r w:rsidRPr="00D46471">
        <w:t>;</w:t>
      </w:r>
    </w:p>
    <w:p w14:paraId="66466B2A" w14:textId="77777777" w:rsidR="00D46471" w:rsidRPr="00D46471" w:rsidRDefault="00D46471" w:rsidP="00D46471">
      <w:pPr>
        <w:pStyle w:val="af"/>
      </w:pPr>
      <w:r w:rsidRPr="00D46471">
        <w:rPr>
          <w:color w:val="BEC0C2"/>
        </w:rPr>
        <w:t xml:space="preserve">        </w:t>
      </w:r>
      <w:r w:rsidRPr="00D46471">
        <w:t>}</w:t>
      </w:r>
    </w:p>
    <w:p w14:paraId="368A1089" w14:textId="77777777" w:rsidR="00D46471" w:rsidRPr="00D46471" w:rsidRDefault="00D46471" w:rsidP="00D46471">
      <w:pPr>
        <w:pStyle w:val="af"/>
      </w:pPr>
      <w:r w:rsidRPr="00D46471">
        <w:rPr>
          <w:color w:val="BEC0C2"/>
        </w:rPr>
        <w:t xml:space="preserve">    </w:t>
      </w:r>
      <w:r w:rsidRPr="00D46471">
        <w:t>}</w:t>
      </w:r>
    </w:p>
    <w:p w14:paraId="69A92F49" w14:textId="77777777" w:rsidR="00D46471" w:rsidRPr="00D46471" w:rsidRDefault="00D46471" w:rsidP="00D46471">
      <w:pPr>
        <w:pStyle w:val="af"/>
      </w:pPr>
      <w:r w:rsidRPr="00D46471">
        <w:rPr>
          <w:color w:val="BEC0C2"/>
        </w:rPr>
        <w:t xml:space="preserve">    </w:t>
      </w:r>
      <w:r w:rsidRPr="00D46471">
        <w:rPr>
          <w:i/>
          <w:iCs/>
          <w:color w:val="45C6D6"/>
        </w:rPr>
        <w:t>return</w:t>
      </w:r>
      <w:r w:rsidRPr="00D46471">
        <w:rPr>
          <w:color w:val="BEC0C2"/>
        </w:rPr>
        <w:t xml:space="preserve"> </w:t>
      </w:r>
      <w:r w:rsidRPr="00D46471">
        <w:rPr>
          <w:color w:val="D6BB9A"/>
        </w:rPr>
        <w:t>*</w:t>
      </w:r>
      <w:r w:rsidRPr="00D46471">
        <w:rPr>
          <w:i/>
          <w:iCs/>
          <w:color w:val="45C6D6"/>
        </w:rPr>
        <w:t>this</w:t>
      </w:r>
      <w:r w:rsidRPr="00D46471">
        <w:t>;</w:t>
      </w:r>
    </w:p>
    <w:p w14:paraId="1A87E35B" w14:textId="77777777" w:rsidR="00D46471" w:rsidRPr="00D46471" w:rsidRDefault="00D46471" w:rsidP="00D46471">
      <w:pPr>
        <w:pStyle w:val="af"/>
      </w:pPr>
      <w:r w:rsidRPr="00D46471">
        <w:t>}</w:t>
      </w:r>
    </w:p>
    <w:p w14:paraId="6A29D9BF" w14:textId="77777777" w:rsidR="00D46471" w:rsidRPr="00D46471" w:rsidRDefault="00D46471" w:rsidP="00D46471">
      <w:pPr>
        <w:pStyle w:val="af"/>
      </w:pPr>
    </w:p>
    <w:p w14:paraId="62935D5C" w14:textId="77777777" w:rsidR="00D46471" w:rsidRPr="00D46471" w:rsidRDefault="00D46471" w:rsidP="00D46471">
      <w:pPr>
        <w:pStyle w:val="af"/>
      </w:pPr>
      <w:proofErr w:type="spellStart"/>
      <w:r w:rsidRPr="00D46471">
        <w:t>MyString</w:t>
      </w:r>
      <w:proofErr w:type="spellEnd"/>
      <w:r w:rsidRPr="00D46471">
        <w:rPr>
          <w:color w:val="BEC0C2"/>
        </w:rPr>
        <w:t xml:space="preserve"> </w:t>
      </w:r>
      <w:r w:rsidRPr="00D46471">
        <w:t>&amp;</w:t>
      </w:r>
      <w:r w:rsidRPr="00D46471">
        <w:rPr>
          <w:color w:val="BEC0C2"/>
        </w:rPr>
        <w:t xml:space="preserve"> </w:t>
      </w:r>
      <w:proofErr w:type="spellStart"/>
      <w:proofErr w:type="gramStart"/>
      <w:r w:rsidRPr="00D46471">
        <w:t>MyString</w:t>
      </w:r>
      <w:proofErr w:type="spellEnd"/>
      <w:r w:rsidRPr="00D46471">
        <w:t>::</w:t>
      </w:r>
      <w:proofErr w:type="gramEnd"/>
      <w:r w:rsidRPr="00D46471">
        <w:rPr>
          <w:i/>
          <w:iCs/>
          <w:color w:val="D6BB9A"/>
        </w:rPr>
        <w:t>operator</w:t>
      </w:r>
      <w:r w:rsidRPr="00D46471">
        <w:rPr>
          <w:color w:val="D6BB9A"/>
        </w:rPr>
        <w:t>+=</w:t>
      </w:r>
      <w:r w:rsidRPr="00D46471">
        <w:t>(</w:t>
      </w:r>
      <w:r w:rsidRPr="00D46471">
        <w:rPr>
          <w:i/>
          <w:iCs/>
          <w:color w:val="45C6D6"/>
        </w:rPr>
        <w:t>const</w:t>
      </w:r>
      <w:r w:rsidRPr="00D46471">
        <w:rPr>
          <w:color w:val="BEC0C2"/>
        </w:rPr>
        <w:t xml:space="preserve"> </w:t>
      </w:r>
      <w:r w:rsidRPr="00D46471">
        <w:t>std::string&amp;</w:t>
      </w:r>
      <w:r w:rsidRPr="00D46471">
        <w:rPr>
          <w:color w:val="BEC0C2"/>
        </w:rPr>
        <w:t xml:space="preserve"> </w:t>
      </w:r>
      <w:proofErr w:type="spellStart"/>
      <w:r w:rsidRPr="00D46471">
        <w:rPr>
          <w:color w:val="D6BB9A"/>
        </w:rPr>
        <w:t>arr</w:t>
      </w:r>
      <w:proofErr w:type="spellEnd"/>
      <w:r w:rsidRPr="00D46471">
        <w:t>)</w:t>
      </w:r>
    </w:p>
    <w:p w14:paraId="4A717E9E" w14:textId="77777777" w:rsidR="00D46471" w:rsidRPr="00D46471" w:rsidRDefault="00D46471" w:rsidP="00D46471">
      <w:pPr>
        <w:pStyle w:val="af"/>
      </w:pPr>
      <w:r w:rsidRPr="00D46471">
        <w:t>{</w:t>
      </w:r>
    </w:p>
    <w:p w14:paraId="7F135853" w14:textId="77777777" w:rsidR="00D46471" w:rsidRPr="00D46471" w:rsidRDefault="00D46471" w:rsidP="00D46471">
      <w:pPr>
        <w:pStyle w:val="af"/>
      </w:pPr>
      <w:r w:rsidRPr="00D46471">
        <w:rPr>
          <w:color w:val="BEC0C2"/>
        </w:rPr>
        <w:t xml:space="preserve">    </w:t>
      </w:r>
      <w:r w:rsidRPr="00D46471">
        <w:rPr>
          <w:i/>
          <w:iCs/>
          <w:color w:val="45C6D6"/>
        </w:rPr>
        <w:t>return</w:t>
      </w:r>
      <w:r w:rsidRPr="00D46471">
        <w:rPr>
          <w:color w:val="BEC0C2"/>
        </w:rPr>
        <w:t xml:space="preserve"> </w:t>
      </w:r>
      <w:r w:rsidRPr="00D46471">
        <w:rPr>
          <w:color w:val="D6BB9A"/>
        </w:rPr>
        <w:t>*</w:t>
      </w:r>
      <w:r w:rsidRPr="00D46471">
        <w:rPr>
          <w:i/>
          <w:iCs/>
          <w:color w:val="45C6D6"/>
        </w:rPr>
        <w:t>this</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arr</w:t>
      </w:r>
      <w:r w:rsidRPr="00D46471">
        <w:t>.c_str</w:t>
      </w:r>
      <w:proofErr w:type="spellEnd"/>
      <w:r w:rsidRPr="00D46471">
        <w:t>();</w:t>
      </w:r>
    </w:p>
    <w:p w14:paraId="76E39A45" w14:textId="24305BB2" w:rsidR="00F85F7C" w:rsidRPr="00796052" w:rsidRDefault="00D46471" w:rsidP="00D46471">
      <w:pPr>
        <w:pStyle w:val="af"/>
      </w:pPr>
      <w:r w:rsidRPr="00D46471">
        <w:rPr>
          <w:szCs w:val="24"/>
        </w:rPr>
        <w:t>}</w:t>
      </w:r>
    </w:p>
    <w:p w14:paraId="52060CE8" w14:textId="77777777" w:rsidR="00A004FA" w:rsidRPr="00A004FA" w:rsidRDefault="00796052" w:rsidP="00796052">
      <w:pPr>
        <w:rPr>
          <w:b/>
          <w:bCs/>
          <w:lang w:val="en-US"/>
        </w:rPr>
      </w:pPr>
      <w:r w:rsidRPr="00A004FA">
        <w:rPr>
          <w:b/>
          <w:bCs/>
          <w:lang w:val="en-US"/>
        </w:rPr>
        <w:t>Indexing Operators ([])</w:t>
      </w:r>
    </w:p>
    <w:p w14:paraId="25C38749" w14:textId="4FA06108" w:rsidR="00796052" w:rsidRPr="00D46471" w:rsidRDefault="00796052" w:rsidP="00796052">
      <w:pPr>
        <w:rPr>
          <w:lang w:val="en-US"/>
        </w:rPr>
      </w:pPr>
      <w:r w:rsidRPr="00796052">
        <w:rPr>
          <w:lang w:val="en-US"/>
        </w:rPr>
        <w:t xml:space="preserve"> The [] operator allows both const and non-const access to individual characters of a </w:t>
      </w:r>
      <w:proofErr w:type="spellStart"/>
      <w:r w:rsidRPr="00796052">
        <w:rPr>
          <w:lang w:val="en-US"/>
        </w:rPr>
        <w:t>MyString</w:t>
      </w:r>
      <w:proofErr w:type="spellEnd"/>
      <w:r w:rsidRPr="00796052">
        <w:rPr>
          <w:lang w:val="en-US"/>
        </w:rPr>
        <w:t xml:space="preserve"> object. It performs bounds checking to ensure safe access.</w:t>
      </w:r>
      <w:r w:rsidR="00F85F7C" w:rsidRPr="00D46471">
        <w:rPr>
          <w:lang w:val="en-US"/>
        </w:rPr>
        <w:t xml:space="preserve"> </w:t>
      </w:r>
    </w:p>
    <w:p w14:paraId="47AAC45A" w14:textId="77777777" w:rsidR="00F85F7C" w:rsidRPr="00F85F7C" w:rsidRDefault="00F85F7C" w:rsidP="00F85F7C">
      <w:pPr>
        <w:pStyle w:val="af"/>
      </w:pPr>
      <w:r w:rsidRPr="00F85F7C">
        <w:rPr>
          <w:color w:val="D69AA7"/>
        </w:rPr>
        <w:t>char</w:t>
      </w:r>
      <w:r w:rsidRPr="00F85F7C">
        <w:rPr>
          <w:color w:val="BEC0C2"/>
        </w:rPr>
        <w:t xml:space="preserve"> </w:t>
      </w:r>
      <w:r w:rsidRPr="00F85F7C">
        <w:rPr>
          <w:color w:val="D6BB9A"/>
        </w:rPr>
        <w:t>&amp;</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t>[](</w:t>
      </w:r>
      <w:proofErr w:type="spellStart"/>
      <w:r w:rsidRPr="00F85F7C">
        <w:t>size_t</w:t>
      </w:r>
      <w:proofErr w:type="spellEnd"/>
      <w:r w:rsidRPr="00F85F7C">
        <w:rPr>
          <w:color w:val="BEC0C2"/>
        </w:rPr>
        <w:t xml:space="preserve"> </w:t>
      </w:r>
      <w:r w:rsidRPr="00F85F7C">
        <w:t>index)</w:t>
      </w:r>
      <w:r w:rsidRPr="00F85F7C">
        <w:rPr>
          <w:color w:val="BEC0C2"/>
        </w:rPr>
        <w:t xml:space="preserve"> </w:t>
      </w:r>
      <w:r w:rsidRPr="00F85F7C">
        <w:rPr>
          <w:i/>
          <w:iCs/>
          <w:color w:val="45C6D6"/>
        </w:rPr>
        <w:t>const</w:t>
      </w:r>
      <w:r w:rsidRPr="00F85F7C">
        <w:rPr>
          <w:color w:val="BEC0C2"/>
        </w:rPr>
        <w:t xml:space="preserve"> </w:t>
      </w:r>
      <w:r w:rsidRPr="00F85F7C">
        <w:rPr>
          <w:i/>
          <w:iCs/>
          <w:color w:val="A8ABB0"/>
        </w:rPr>
        <w:t>//</w:t>
      </w:r>
      <w:r w:rsidRPr="00F85F7C">
        <w:rPr>
          <w:color w:val="BEC0C2"/>
        </w:rPr>
        <w:t xml:space="preserve"> </w:t>
      </w:r>
      <w:r w:rsidRPr="00F85F7C">
        <w:rPr>
          <w:i/>
          <w:iCs/>
          <w:color w:val="A8ABB0"/>
        </w:rPr>
        <w:t>const</w:t>
      </w:r>
      <w:r w:rsidRPr="00F85F7C">
        <w:rPr>
          <w:color w:val="BEC0C2"/>
        </w:rPr>
        <w:t xml:space="preserve"> </w:t>
      </w:r>
      <w:r w:rsidRPr="00F85F7C">
        <w:rPr>
          <w:i/>
          <w:iCs/>
          <w:color w:val="A8ABB0"/>
        </w:rPr>
        <w:t>index</w:t>
      </w:r>
      <w:r w:rsidRPr="00F85F7C">
        <w:rPr>
          <w:color w:val="BEC0C2"/>
        </w:rPr>
        <w:t xml:space="preserve"> </w:t>
      </w:r>
      <w:r w:rsidRPr="00F85F7C">
        <w:rPr>
          <w:i/>
          <w:iCs/>
          <w:color w:val="A8ABB0"/>
        </w:rPr>
        <w:t>operator</w:t>
      </w:r>
    </w:p>
    <w:p w14:paraId="7D3B7DCB" w14:textId="77777777" w:rsidR="00F85F7C" w:rsidRPr="00F85F7C" w:rsidRDefault="00F85F7C" w:rsidP="00F85F7C">
      <w:pPr>
        <w:pStyle w:val="af"/>
      </w:pPr>
      <w:r w:rsidRPr="00F85F7C">
        <w:t>{</w:t>
      </w:r>
    </w:p>
    <w:p w14:paraId="6E55D16D" w14:textId="77777777" w:rsidR="00F85F7C" w:rsidRPr="00F85F7C" w:rsidRDefault="00F85F7C" w:rsidP="00F85F7C">
      <w:pPr>
        <w:pStyle w:val="af"/>
      </w:pPr>
      <w:r w:rsidRPr="00F85F7C">
        <w:rPr>
          <w:color w:val="BEC0C2"/>
        </w:rPr>
        <w:t xml:space="preserve">    </w:t>
      </w:r>
      <w:r w:rsidRPr="00F85F7C">
        <w:rPr>
          <w:i/>
          <w:iCs/>
          <w:color w:val="A8ABB0"/>
        </w:rPr>
        <w:t>//</w:t>
      </w:r>
      <w:proofErr w:type="gramStart"/>
      <w:r w:rsidRPr="00F85F7C">
        <w:rPr>
          <w:i/>
          <w:iCs/>
          <w:color w:val="A8ABB0"/>
        </w:rPr>
        <w:t>std::</w:t>
      </w:r>
      <w:proofErr w:type="spellStart"/>
      <w:proofErr w:type="gramEnd"/>
      <w:r w:rsidRPr="00F85F7C">
        <w:rPr>
          <w:i/>
          <w:iCs/>
          <w:color w:val="A8ABB0"/>
        </w:rPr>
        <w:t>cout</w:t>
      </w:r>
      <w:proofErr w:type="spellEnd"/>
      <w:r w:rsidRPr="00F85F7C">
        <w:rPr>
          <w:color w:val="BEC0C2"/>
        </w:rPr>
        <w:t xml:space="preserve"> </w:t>
      </w:r>
      <w:r w:rsidRPr="00F85F7C">
        <w:rPr>
          <w:i/>
          <w:iCs/>
          <w:color w:val="A8ABB0"/>
        </w:rPr>
        <w:t>&lt;&lt;</w:t>
      </w:r>
      <w:r w:rsidRPr="00F85F7C">
        <w:rPr>
          <w:color w:val="BEC0C2"/>
        </w:rPr>
        <w:t xml:space="preserve"> </w:t>
      </w:r>
      <w:r w:rsidRPr="00F85F7C">
        <w:rPr>
          <w:i/>
          <w:iCs/>
          <w:color w:val="A8ABB0"/>
        </w:rPr>
        <w:t>"const</w:t>
      </w:r>
      <w:r w:rsidRPr="00F85F7C">
        <w:rPr>
          <w:color w:val="BEC0C2"/>
        </w:rPr>
        <w:t xml:space="preserve"> </w:t>
      </w:r>
      <w:r w:rsidRPr="00F85F7C">
        <w:rPr>
          <w:i/>
          <w:iCs/>
          <w:color w:val="A8ABB0"/>
        </w:rPr>
        <w:t>operator[]"</w:t>
      </w:r>
      <w:r w:rsidRPr="00F85F7C">
        <w:rPr>
          <w:color w:val="BEC0C2"/>
        </w:rPr>
        <w:t xml:space="preserve"> </w:t>
      </w:r>
      <w:r w:rsidRPr="00F85F7C">
        <w:rPr>
          <w:i/>
          <w:iCs/>
          <w:color w:val="A8ABB0"/>
        </w:rPr>
        <w:t>&lt;&lt;</w:t>
      </w:r>
      <w:r w:rsidRPr="00F85F7C">
        <w:rPr>
          <w:color w:val="BEC0C2"/>
        </w:rPr>
        <w:t xml:space="preserve"> </w:t>
      </w:r>
      <w:r w:rsidRPr="00F85F7C">
        <w:rPr>
          <w:i/>
          <w:iCs/>
          <w:color w:val="A8ABB0"/>
        </w:rPr>
        <w:t>std::</w:t>
      </w:r>
      <w:proofErr w:type="spellStart"/>
      <w:r w:rsidRPr="00F85F7C">
        <w:rPr>
          <w:i/>
          <w:iCs/>
          <w:color w:val="A8ABB0"/>
        </w:rPr>
        <w:t>endl</w:t>
      </w:r>
      <w:proofErr w:type="spellEnd"/>
      <w:r w:rsidRPr="00F85F7C">
        <w:rPr>
          <w:i/>
          <w:iCs/>
          <w:color w:val="A8ABB0"/>
        </w:rPr>
        <w:t>;</w:t>
      </w:r>
      <w:r w:rsidRPr="00F85F7C">
        <w:rPr>
          <w:color w:val="BEC0C2"/>
        </w:rPr>
        <w:t xml:space="preserve"> </w:t>
      </w:r>
      <w:r w:rsidRPr="00F85F7C">
        <w:rPr>
          <w:i/>
          <w:iCs/>
          <w:color w:val="A8ABB0"/>
        </w:rPr>
        <w:t>//</w:t>
      </w:r>
      <w:r w:rsidRPr="00F85F7C">
        <w:rPr>
          <w:color w:val="BEC0C2"/>
        </w:rPr>
        <w:t xml:space="preserve"> </w:t>
      </w:r>
      <w:r w:rsidRPr="00F85F7C">
        <w:rPr>
          <w:i/>
          <w:iCs/>
          <w:color w:val="A8ABB0"/>
        </w:rPr>
        <w:t>for</w:t>
      </w:r>
      <w:r w:rsidRPr="00F85F7C">
        <w:rPr>
          <w:color w:val="BEC0C2"/>
        </w:rPr>
        <w:t xml:space="preserve"> </w:t>
      </w:r>
      <w:r w:rsidRPr="00F85F7C">
        <w:rPr>
          <w:i/>
          <w:iCs/>
          <w:color w:val="A8ABB0"/>
        </w:rPr>
        <w:t>debugging.</w:t>
      </w:r>
      <w:r w:rsidRPr="00F85F7C">
        <w:rPr>
          <w:color w:val="BEC0C2"/>
        </w:rPr>
        <w:t xml:space="preserve"> </w:t>
      </w:r>
      <w:r w:rsidRPr="00F85F7C">
        <w:rPr>
          <w:i/>
          <w:iCs/>
          <w:color w:val="A8ABB0"/>
        </w:rPr>
        <w:t>you</w:t>
      </w:r>
      <w:r w:rsidRPr="00F85F7C">
        <w:rPr>
          <w:color w:val="BEC0C2"/>
        </w:rPr>
        <w:t xml:space="preserve"> </w:t>
      </w:r>
      <w:r w:rsidRPr="00F85F7C">
        <w:rPr>
          <w:i/>
          <w:iCs/>
          <w:color w:val="A8ABB0"/>
        </w:rPr>
        <w:t>can</w:t>
      </w:r>
      <w:r w:rsidRPr="00F85F7C">
        <w:rPr>
          <w:color w:val="BEC0C2"/>
        </w:rPr>
        <w:t xml:space="preserve"> </w:t>
      </w:r>
      <w:r w:rsidRPr="00F85F7C">
        <w:rPr>
          <w:i/>
          <w:iCs/>
          <w:color w:val="A8ABB0"/>
        </w:rPr>
        <w:t>check</w:t>
      </w:r>
      <w:r w:rsidRPr="00F85F7C">
        <w:rPr>
          <w:color w:val="BEC0C2"/>
        </w:rPr>
        <w:t xml:space="preserve"> </w:t>
      </w:r>
      <w:r w:rsidRPr="00F85F7C">
        <w:rPr>
          <w:i/>
          <w:iCs/>
          <w:color w:val="A8ABB0"/>
        </w:rPr>
        <w:t>that</w:t>
      </w:r>
      <w:r w:rsidRPr="00F85F7C">
        <w:rPr>
          <w:color w:val="BEC0C2"/>
        </w:rPr>
        <w:t xml:space="preserve"> </w:t>
      </w:r>
      <w:r w:rsidRPr="00F85F7C">
        <w:rPr>
          <w:i/>
          <w:iCs/>
          <w:color w:val="A8ABB0"/>
        </w:rPr>
        <w:t>this</w:t>
      </w:r>
      <w:r w:rsidRPr="00F85F7C">
        <w:rPr>
          <w:color w:val="BEC0C2"/>
        </w:rPr>
        <w:t xml:space="preserve"> </w:t>
      </w:r>
      <w:r w:rsidRPr="00F85F7C">
        <w:rPr>
          <w:i/>
          <w:iCs/>
          <w:color w:val="A8ABB0"/>
        </w:rPr>
        <w:t>particular</w:t>
      </w:r>
      <w:r w:rsidRPr="00F85F7C">
        <w:rPr>
          <w:color w:val="BEC0C2"/>
        </w:rPr>
        <w:t xml:space="preserve"> </w:t>
      </w:r>
      <w:r w:rsidRPr="00F85F7C">
        <w:rPr>
          <w:i/>
          <w:iCs/>
          <w:color w:val="A8ABB0"/>
        </w:rPr>
        <w:t>operator</w:t>
      </w:r>
      <w:r w:rsidRPr="00F85F7C">
        <w:rPr>
          <w:color w:val="BEC0C2"/>
        </w:rPr>
        <w:t xml:space="preserve"> </w:t>
      </w:r>
      <w:r w:rsidRPr="00F85F7C">
        <w:rPr>
          <w:i/>
          <w:iCs/>
          <w:color w:val="A8ABB0"/>
        </w:rPr>
        <w:t>is</w:t>
      </w:r>
      <w:r w:rsidRPr="00F85F7C">
        <w:rPr>
          <w:color w:val="BEC0C2"/>
        </w:rPr>
        <w:t xml:space="preserve"> </w:t>
      </w:r>
      <w:r w:rsidRPr="00F85F7C">
        <w:rPr>
          <w:i/>
          <w:iCs/>
          <w:color w:val="A8ABB0"/>
        </w:rPr>
        <w:t>being</w:t>
      </w:r>
      <w:r w:rsidRPr="00F85F7C">
        <w:rPr>
          <w:color w:val="BEC0C2"/>
        </w:rPr>
        <w:t xml:space="preserve"> </w:t>
      </w:r>
      <w:proofErr w:type="gramStart"/>
      <w:r w:rsidRPr="00F85F7C">
        <w:rPr>
          <w:i/>
          <w:iCs/>
          <w:color w:val="A8ABB0"/>
        </w:rPr>
        <w:t>called</w:t>
      </w:r>
      <w:proofErr w:type="gramEnd"/>
    </w:p>
    <w:p w14:paraId="6D502606" w14:textId="77777777" w:rsidR="00F85F7C" w:rsidRPr="00F85F7C" w:rsidRDefault="00F85F7C" w:rsidP="00F85F7C">
      <w:pPr>
        <w:pStyle w:val="af"/>
      </w:pPr>
      <w:r w:rsidRPr="00F85F7C">
        <w:rPr>
          <w:color w:val="BEC0C2"/>
        </w:rPr>
        <w:t xml:space="preserve">    </w:t>
      </w:r>
      <w:r w:rsidRPr="00F85F7C">
        <w:rPr>
          <w:i/>
          <w:iCs/>
          <w:color w:val="45C6D6"/>
        </w:rPr>
        <w:t>if</w:t>
      </w:r>
      <w:r w:rsidRPr="00F85F7C">
        <w:rPr>
          <w:color w:val="BEC0C2"/>
        </w:rPr>
        <w:t xml:space="preserve"> </w:t>
      </w:r>
      <w:r w:rsidRPr="00F85F7C">
        <w:t>(index</w:t>
      </w:r>
      <w:r w:rsidRPr="00F85F7C">
        <w:rPr>
          <w:color w:val="BEC0C2"/>
        </w:rPr>
        <w:t xml:space="preserve"> </w:t>
      </w:r>
      <w:r w:rsidRPr="00F85F7C">
        <w:t>&lt;</w:t>
      </w:r>
      <w:r w:rsidRPr="00F85F7C">
        <w:rPr>
          <w:color w:val="BEC0C2"/>
        </w:rPr>
        <w:t xml:space="preserve"> </w:t>
      </w:r>
      <w:r w:rsidRPr="00F85F7C">
        <w:t>size_)</w:t>
      </w:r>
    </w:p>
    <w:p w14:paraId="36CFB5E2" w14:textId="77777777" w:rsidR="00F85F7C" w:rsidRPr="00F85F7C" w:rsidRDefault="00F85F7C" w:rsidP="00F85F7C">
      <w:pPr>
        <w:pStyle w:val="af"/>
      </w:pPr>
      <w:r w:rsidRPr="00F85F7C">
        <w:rPr>
          <w:color w:val="BEC0C2"/>
        </w:rPr>
        <w:lastRenderedPageBreak/>
        <w:t xml:space="preserve">    </w:t>
      </w:r>
      <w:r w:rsidRPr="00F85F7C">
        <w:t>{</w:t>
      </w:r>
    </w:p>
    <w:p w14:paraId="598162C3"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r w:rsidRPr="00F85F7C">
        <w:t>str_[index];</w:t>
      </w:r>
    </w:p>
    <w:p w14:paraId="53B6AD81" w14:textId="77777777" w:rsidR="00F85F7C" w:rsidRPr="00F85F7C" w:rsidRDefault="00F85F7C" w:rsidP="00F85F7C">
      <w:pPr>
        <w:pStyle w:val="af"/>
      </w:pPr>
      <w:r w:rsidRPr="00F85F7C">
        <w:rPr>
          <w:color w:val="BEC0C2"/>
        </w:rPr>
        <w:t xml:space="preserve">    </w:t>
      </w:r>
      <w:r w:rsidRPr="00F85F7C">
        <w:t>}</w:t>
      </w:r>
    </w:p>
    <w:p w14:paraId="222AFF76" w14:textId="77777777" w:rsidR="00F85F7C" w:rsidRPr="00F85F7C" w:rsidRDefault="00F85F7C" w:rsidP="00F85F7C">
      <w:pPr>
        <w:pStyle w:val="af"/>
      </w:pPr>
      <w:r w:rsidRPr="00F85F7C">
        <w:rPr>
          <w:color w:val="BEC0C2"/>
        </w:rPr>
        <w:t xml:space="preserve">    </w:t>
      </w:r>
      <w:r w:rsidRPr="00F85F7C">
        <w:rPr>
          <w:i/>
          <w:iCs/>
          <w:color w:val="45C6D6"/>
        </w:rPr>
        <w:t>else</w:t>
      </w:r>
    </w:p>
    <w:p w14:paraId="66972449" w14:textId="77777777" w:rsidR="00F85F7C" w:rsidRPr="00F85F7C" w:rsidRDefault="00F85F7C" w:rsidP="00F85F7C">
      <w:pPr>
        <w:pStyle w:val="af"/>
      </w:pPr>
      <w:r w:rsidRPr="00F85F7C">
        <w:rPr>
          <w:color w:val="BEC0C2"/>
        </w:rPr>
        <w:t xml:space="preserve">    </w:t>
      </w:r>
      <w:r w:rsidRPr="00F85F7C">
        <w:t>{</w:t>
      </w:r>
    </w:p>
    <w:p w14:paraId="4F57FD3A" w14:textId="77777777" w:rsidR="00F85F7C" w:rsidRPr="00F85F7C" w:rsidRDefault="00F85F7C" w:rsidP="00F85F7C">
      <w:pPr>
        <w:pStyle w:val="af"/>
      </w:pPr>
      <w:r w:rsidRPr="00F85F7C">
        <w:rPr>
          <w:color w:val="BEC0C2"/>
        </w:rPr>
        <w:t xml:space="preserve">        </w:t>
      </w:r>
      <w:r w:rsidRPr="00F85F7C">
        <w:rPr>
          <w:i/>
          <w:iCs/>
          <w:color w:val="45C6D6"/>
        </w:rPr>
        <w:t>throw</w:t>
      </w:r>
      <w:r w:rsidRPr="00F85F7C">
        <w:rPr>
          <w:color w:val="BEC0C2"/>
        </w:rPr>
        <w:t xml:space="preserve"> </w:t>
      </w:r>
      <w:proofErr w:type="gramStart"/>
      <w:r w:rsidRPr="00F85F7C">
        <w:t>std::</w:t>
      </w:r>
      <w:proofErr w:type="spellStart"/>
      <w:proofErr w:type="gramEnd"/>
      <w:r w:rsidRPr="00F85F7C">
        <w:t>out_of_range</w:t>
      </w:r>
      <w:proofErr w:type="spellEnd"/>
      <w:r w:rsidRPr="00F85F7C">
        <w:t>("Index out of range");</w:t>
      </w:r>
    </w:p>
    <w:p w14:paraId="7D9A8BCF" w14:textId="77777777" w:rsidR="00F85F7C" w:rsidRPr="00F85F7C" w:rsidRDefault="00F85F7C" w:rsidP="00F85F7C">
      <w:pPr>
        <w:pStyle w:val="af"/>
      </w:pPr>
      <w:r w:rsidRPr="00F85F7C">
        <w:rPr>
          <w:color w:val="BEC0C2"/>
        </w:rPr>
        <w:t xml:space="preserve">    </w:t>
      </w:r>
      <w:r w:rsidRPr="00F85F7C">
        <w:t>}</w:t>
      </w:r>
    </w:p>
    <w:p w14:paraId="6D418702" w14:textId="0D2B426F" w:rsidR="00F85F7C" w:rsidRPr="00F85F7C" w:rsidRDefault="00F85F7C" w:rsidP="00F85F7C">
      <w:pPr>
        <w:pStyle w:val="af"/>
      </w:pPr>
      <w:r w:rsidRPr="00F85F7C">
        <w:t>}</w:t>
      </w:r>
    </w:p>
    <w:p w14:paraId="05E557B5" w14:textId="77777777" w:rsidR="00F85F7C" w:rsidRPr="00F85F7C" w:rsidRDefault="00F85F7C" w:rsidP="00F85F7C">
      <w:pPr>
        <w:pStyle w:val="af"/>
      </w:pPr>
      <w:r w:rsidRPr="00F85F7C">
        <w:rPr>
          <w:i/>
          <w:iCs/>
          <w:color w:val="45C6D6"/>
        </w:rPr>
        <w:t>const</w:t>
      </w:r>
      <w:r w:rsidRPr="00F85F7C">
        <w:rPr>
          <w:color w:val="BEC0C2"/>
        </w:rPr>
        <w:t xml:space="preserve"> </w:t>
      </w:r>
      <w:r w:rsidRPr="00F85F7C">
        <w:rPr>
          <w:color w:val="D69AA7"/>
        </w:rPr>
        <w:t>char</w:t>
      </w:r>
      <w:r w:rsidRPr="00F85F7C">
        <w:rPr>
          <w:color w:val="BEC0C2"/>
        </w:rPr>
        <w:t xml:space="preserve"> </w:t>
      </w:r>
      <w:r w:rsidRPr="00F85F7C">
        <w:rPr>
          <w:color w:val="D6BB9A"/>
        </w:rPr>
        <w:t>&amp;</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t>[](</w:t>
      </w:r>
      <w:proofErr w:type="spellStart"/>
      <w:r w:rsidRPr="00F85F7C">
        <w:t>size_t</w:t>
      </w:r>
      <w:proofErr w:type="spellEnd"/>
      <w:r w:rsidRPr="00F85F7C">
        <w:rPr>
          <w:color w:val="BEC0C2"/>
        </w:rPr>
        <w:t xml:space="preserve"> </w:t>
      </w:r>
      <w:r w:rsidRPr="00F85F7C">
        <w:t>index)</w:t>
      </w:r>
      <w:r w:rsidRPr="00F85F7C">
        <w:rPr>
          <w:color w:val="BEC0C2"/>
        </w:rPr>
        <w:t xml:space="preserve">       </w:t>
      </w:r>
      <w:r w:rsidRPr="00F85F7C">
        <w:rPr>
          <w:i/>
          <w:iCs/>
          <w:color w:val="A8ABB0"/>
        </w:rPr>
        <w:t>//</w:t>
      </w:r>
      <w:r w:rsidRPr="00F85F7C">
        <w:rPr>
          <w:color w:val="BEC0C2"/>
        </w:rPr>
        <w:t xml:space="preserve"> </w:t>
      </w:r>
      <w:r w:rsidRPr="00F85F7C">
        <w:rPr>
          <w:i/>
          <w:iCs/>
          <w:color w:val="A8ABB0"/>
        </w:rPr>
        <w:t>index</w:t>
      </w:r>
      <w:r w:rsidRPr="00F85F7C">
        <w:rPr>
          <w:color w:val="BEC0C2"/>
        </w:rPr>
        <w:t xml:space="preserve"> </w:t>
      </w:r>
      <w:r w:rsidRPr="00F85F7C">
        <w:rPr>
          <w:i/>
          <w:iCs/>
          <w:color w:val="A8ABB0"/>
        </w:rPr>
        <w:t>operator</w:t>
      </w:r>
    </w:p>
    <w:p w14:paraId="4A627785" w14:textId="77777777" w:rsidR="00F85F7C" w:rsidRPr="00F85F7C" w:rsidRDefault="00F85F7C" w:rsidP="00F85F7C">
      <w:pPr>
        <w:pStyle w:val="af"/>
      </w:pPr>
      <w:r w:rsidRPr="00F85F7C">
        <w:t>{</w:t>
      </w:r>
    </w:p>
    <w:p w14:paraId="3E900F12" w14:textId="77777777" w:rsidR="00F85F7C" w:rsidRPr="00F85F7C" w:rsidRDefault="00F85F7C" w:rsidP="00F85F7C">
      <w:pPr>
        <w:pStyle w:val="af"/>
      </w:pPr>
      <w:r w:rsidRPr="00F85F7C">
        <w:rPr>
          <w:color w:val="BEC0C2"/>
        </w:rPr>
        <w:t xml:space="preserve">    </w:t>
      </w:r>
      <w:r w:rsidRPr="00F85F7C">
        <w:rPr>
          <w:i/>
          <w:iCs/>
          <w:color w:val="A8ABB0"/>
        </w:rPr>
        <w:t>//</w:t>
      </w:r>
      <w:proofErr w:type="gramStart"/>
      <w:r w:rsidRPr="00F85F7C">
        <w:rPr>
          <w:i/>
          <w:iCs/>
          <w:color w:val="A8ABB0"/>
        </w:rPr>
        <w:t>std::</w:t>
      </w:r>
      <w:proofErr w:type="spellStart"/>
      <w:proofErr w:type="gramEnd"/>
      <w:r w:rsidRPr="00F85F7C">
        <w:rPr>
          <w:i/>
          <w:iCs/>
          <w:color w:val="A8ABB0"/>
        </w:rPr>
        <w:t>cout</w:t>
      </w:r>
      <w:proofErr w:type="spellEnd"/>
      <w:r w:rsidRPr="00F85F7C">
        <w:rPr>
          <w:color w:val="BEC0C2"/>
        </w:rPr>
        <w:t xml:space="preserve"> </w:t>
      </w:r>
      <w:r w:rsidRPr="00F85F7C">
        <w:rPr>
          <w:i/>
          <w:iCs/>
          <w:color w:val="A8ABB0"/>
        </w:rPr>
        <w:t>&lt;&lt;</w:t>
      </w:r>
      <w:r w:rsidRPr="00F85F7C">
        <w:rPr>
          <w:color w:val="BEC0C2"/>
        </w:rPr>
        <w:t xml:space="preserve"> </w:t>
      </w:r>
      <w:r w:rsidRPr="00F85F7C">
        <w:rPr>
          <w:i/>
          <w:iCs/>
          <w:color w:val="A8ABB0"/>
        </w:rPr>
        <w:t>"not</w:t>
      </w:r>
      <w:r w:rsidRPr="00F85F7C">
        <w:rPr>
          <w:color w:val="BEC0C2"/>
        </w:rPr>
        <w:t xml:space="preserve"> </w:t>
      </w:r>
      <w:r w:rsidRPr="00F85F7C">
        <w:rPr>
          <w:i/>
          <w:iCs/>
          <w:color w:val="A8ABB0"/>
        </w:rPr>
        <w:t>const</w:t>
      </w:r>
      <w:r w:rsidRPr="00F85F7C">
        <w:rPr>
          <w:color w:val="BEC0C2"/>
        </w:rPr>
        <w:t xml:space="preserve"> </w:t>
      </w:r>
      <w:r w:rsidRPr="00F85F7C">
        <w:rPr>
          <w:i/>
          <w:iCs/>
          <w:color w:val="A8ABB0"/>
        </w:rPr>
        <w:t>operator[]"</w:t>
      </w:r>
      <w:r w:rsidRPr="00F85F7C">
        <w:rPr>
          <w:color w:val="BEC0C2"/>
        </w:rPr>
        <w:t xml:space="preserve"> </w:t>
      </w:r>
      <w:r w:rsidRPr="00F85F7C">
        <w:rPr>
          <w:i/>
          <w:iCs/>
          <w:color w:val="A8ABB0"/>
        </w:rPr>
        <w:t>&lt;&lt;</w:t>
      </w:r>
      <w:r w:rsidRPr="00F85F7C">
        <w:rPr>
          <w:color w:val="BEC0C2"/>
        </w:rPr>
        <w:t xml:space="preserve"> </w:t>
      </w:r>
      <w:r w:rsidRPr="00F85F7C">
        <w:rPr>
          <w:i/>
          <w:iCs/>
          <w:color w:val="A8ABB0"/>
        </w:rPr>
        <w:t>std::</w:t>
      </w:r>
      <w:proofErr w:type="spellStart"/>
      <w:r w:rsidRPr="00F85F7C">
        <w:rPr>
          <w:i/>
          <w:iCs/>
          <w:color w:val="A8ABB0"/>
        </w:rPr>
        <w:t>endl</w:t>
      </w:r>
      <w:proofErr w:type="spellEnd"/>
      <w:r w:rsidRPr="00F85F7C">
        <w:rPr>
          <w:i/>
          <w:iCs/>
          <w:color w:val="A8ABB0"/>
        </w:rPr>
        <w:t>;</w:t>
      </w:r>
    </w:p>
    <w:p w14:paraId="379EF2A4" w14:textId="77777777" w:rsidR="00F85F7C" w:rsidRPr="00F85F7C" w:rsidRDefault="00F85F7C" w:rsidP="00F85F7C">
      <w:pPr>
        <w:pStyle w:val="af"/>
      </w:pPr>
      <w:r w:rsidRPr="00F85F7C">
        <w:rPr>
          <w:color w:val="BEC0C2"/>
        </w:rPr>
        <w:t xml:space="preserve">    </w:t>
      </w:r>
      <w:r w:rsidRPr="00F85F7C">
        <w:rPr>
          <w:i/>
          <w:iCs/>
          <w:color w:val="45C6D6"/>
        </w:rPr>
        <w:t>if</w:t>
      </w:r>
      <w:r w:rsidRPr="00F85F7C">
        <w:rPr>
          <w:color w:val="BEC0C2"/>
        </w:rPr>
        <w:t xml:space="preserve"> </w:t>
      </w:r>
      <w:r w:rsidRPr="00F85F7C">
        <w:t>(index</w:t>
      </w:r>
      <w:r w:rsidRPr="00F85F7C">
        <w:rPr>
          <w:color w:val="BEC0C2"/>
        </w:rPr>
        <w:t xml:space="preserve"> </w:t>
      </w:r>
      <w:r w:rsidRPr="00F85F7C">
        <w:t>&lt;</w:t>
      </w:r>
      <w:r w:rsidRPr="00F85F7C">
        <w:rPr>
          <w:color w:val="BEC0C2"/>
        </w:rPr>
        <w:t xml:space="preserve"> </w:t>
      </w:r>
      <w:r w:rsidRPr="00F85F7C">
        <w:t>size_)</w:t>
      </w:r>
    </w:p>
    <w:p w14:paraId="67CF53E5" w14:textId="77777777" w:rsidR="00F85F7C" w:rsidRPr="00F85F7C" w:rsidRDefault="00F85F7C" w:rsidP="00F85F7C">
      <w:pPr>
        <w:pStyle w:val="af"/>
      </w:pPr>
      <w:r w:rsidRPr="00F85F7C">
        <w:rPr>
          <w:color w:val="BEC0C2"/>
        </w:rPr>
        <w:t xml:space="preserve">    </w:t>
      </w:r>
      <w:r w:rsidRPr="00F85F7C">
        <w:t>{</w:t>
      </w:r>
    </w:p>
    <w:p w14:paraId="17D25BA0"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r w:rsidRPr="00F85F7C">
        <w:t>str_[index];</w:t>
      </w:r>
    </w:p>
    <w:p w14:paraId="7C11BE05" w14:textId="77777777" w:rsidR="00F85F7C" w:rsidRPr="00F85F7C" w:rsidRDefault="00F85F7C" w:rsidP="00F85F7C">
      <w:pPr>
        <w:pStyle w:val="af"/>
      </w:pPr>
      <w:r w:rsidRPr="00F85F7C">
        <w:rPr>
          <w:color w:val="BEC0C2"/>
        </w:rPr>
        <w:t xml:space="preserve">    </w:t>
      </w:r>
      <w:r w:rsidRPr="00F85F7C">
        <w:t>}</w:t>
      </w:r>
    </w:p>
    <w:p w14:paraId="4FB3CF29" w14:textId="77777777" w:rsidR="00F85F7C" w:rsidRPr="00F85F7C" w:rsidRDefault="00F85F7C" w:rsidP="00F85F7C">
      <w:pPr>
        <w:pStyle w:val="af"/>
      </w:pPr>
      <w:r w:rsidRPr="00F85F7C">
        <w:rPr>
          <w:color w:val="BEC0C2"/>
        </w:rPr>
        <w:t xml:space="preserve">    </w:t>
      </w:r>
      <w:r w:rsidRPr="00F85F7C">
        <w:rPr>
          <w:i/>
          <w:iCs/>
          <w:color w:val="45C6D6"/>
        </w:rPr>
        <w:t>else</w:t>
      </w:r>
    </w:p>
    <w:p w14:paraId="401F2FC9" w14:textId="77777777" w:rsidR="00F85F7C" w:rsidRPr="00F85F7C" w:rsidRDefault="00F85F7C" w:rsidP="00F85F7C">
      <w:pPr>
        <w:pStyle w:val="af"/>
      </w:pPr>
      <w:r w:rsidRPr="00F85F7C">
        <w:rPr>
          <w:color w:val="BEC0C2"/>
        </w:rPr>
        <w:t xml:space="preserve">    </w:t>
      </w:r>
      <w:r w:rsidRPr="00F85F7C">
        <w:t>{</w:t>
      </w:r>
    </w:p>
    <w:p w14:paraId="07790E56" w14:textId="77777777" w:rsidR="00F85F7C" w:rsidRPr="00F85F7C" w:rsidRDefault="00F85F7C" w:rsidP="00F85F7C">
      <w:pPr>
        <w:pStyle w:val="af"/>
      </w:pPr>
      <w:r w:rsidRPr="00F85F7C">
        <w:rPr>
          <w:color w:val="BEC0C2"/>
        </w:rPr>
        <w:t xml:space="preserve">        </w:t>
      </w:r>
      <w:r w:rsidRPr="00F85F7C">
        <w:rPr>
          <w:i/>
          <w:iCs/>
          <w:color w:val="45C6D6"/>
        </w:rPr>
        <w:t>throw</w:t>
      </w:r>
      <w:r w:rsidRPr="00F85F7C">
        <w:rPr>
          <w:color w:val="BEC0C2"/>
        </w:rPr>
        <w:t xml:space="preserve"> </w:t>
      </w:r>
      <w:proofErr w:type="gramStart"/>
      <w:r w:rsidRPr="00F85F7C">
        <w:t>std::</w:t>
      </w:r>
      <w:proofErr w:type="spellStart"/>
      <w:proofErr w:type="gramEnd"/>
      <w:r w:rsidRPr="00F85F7C">
        <w:t>out_of_range</w:t>
      </w:r>
      <w:proofErr w:type="spellEnd"/>
      <w:r w:rsidRPr="00F85F7C">
        <w:t>("Index out of range");</w:t>
      </w:r>
    </w:p>
    <w:p w14:paraId="4A27A453" w14:textId="77777777" w:rsidR="00F85F7C" w:rsidRPr="00F85F7C" w:rsidRDefault="00F85F7C" w:rsidP="00F85F7C">
      <w:pPr>
        <w:pStyle w:val="af"/>
      </w:pPr>
      <w:r w:rsidRPr="00F85F7C">
        <w:rPr>
          <w:color w:val="BEC0C2"/>
        </w:rPr>
        <w:t xml:space="preserve">    </w:t>
      </w:r>
      <w:r w:rsidRPr="00F85F7C">
        <w:t>}</w:t>
      </w:r>
    </w:p>
    <w:p w14:paraId="5BD85A05" w14:textId="6DD7EEFF" w:rsidR="00F85F7C" w:rsidRPr="00796052" w:rsidRDefault="00F85F7C" w:rsidP="00F85F7C">
      <w:pPr>
        <w:pStyle w:val="af"/>
      </w:pPr>
      <w:r w:rsidRPr="00F85F7C">
        <w:rPr>
          <w:szCs w:val="24"/>
        </w:rPr>
        <w:t>}</w:t>
      </w:r>
    </w:p>
    <w:p w14:paraId="5929CEC3" w14:textId="77777777" w:rsidR="00796052" w:rsidRPr="00796052" w:rsidRDefault="00796052" w:rsidP="00796052">
      <w:pPr>
        <w:rPr>
          <w:lang w:val="en-US"/>
        </w:rPr>
      </w:pPr>
    </w:p>
    <w:p w14:paraId="1A81AB51" w14:textId="77777777" w:rsidR="00A004FA" w:rsidRDefault="00796052" w:rsidP="00796052">
      <w:pPr>
        <w:rPr>
          <w:lang w:val="en-US"/>
        </w:rPr>
      </w:pPr>
      <w:r w:rsidRPr="00A004FA">
        <w:rPr>
          <w:b/>
          <w:bCs/>
          <w:lang w:val="en-US"/>
        </w:rPr>
        <w:t>Comparison Operators (==, !=, &lt;, &gt;, &lt;=, &gt;=)</w:t>
      </w:r>
    </w:p>
    <w:p w14:paraId="33EE077A" w14:textId="2E52317E" w:rsidR="00796052" w:rsidRDefault="00A004FA" w:rsidP="00796052">
      <w:pPr>
        <w:rPr>
          <w:lang w:val="en-US"/>
        </w:rPr>
      </w:pPr>
      <w:r>
        <w:rPr>
          <w:lang w:val="en-US"/>
        </w:rPr>
        <w:t xml:space="preserve">Were </w:t>
      </w:r>
      <w:r w:rsidRPr="00796052">
        <w:rPr>
          <w:lang w:val="en-US"/>
        </w:rPr>
        <w:t xml:space="preserve">overloaded </w:t>
      </w:r>
      <w:r w:rsidR="00796052" w:rsidRPr="00796052">
        <w:rPr>
          <w:lang w:val="en-US"/>
        </w:rPr>
        <w:t xml:space="preserve">to compare </w:t>
      </w:r>
      <w:proofErr w:type="spellStart"/>
      <w:r w:rsidR="00796052" w:rsidRPr="00796052">
        <w:rPr>
          <w:lang w:val="en-US"/>
        </w:rPr>
        <w:t>MyString</w:t>
      </w:r>
      <w:proofErr w:type="spellEnd"/>
      <w:r w:rsidR="00796052" w:rsidRPr="00796052">
        <w:rPr>
          <w:lang w:val="en-US"/>
        </w:rPr>
        <w:t xml:space="preserve"> objects lexicographically, allowing to check if one </w:t>
      </w:r>
      <w:proofErr w:type="spellStart"/>
      <w:r w:rsidR="00796052" w:rsidRPr="00796052">
        <w:rPr>
          <w:lang w:val="en-US"/>
        </w:rPr>
        <w:t>MyString</w:t>
      </w:r>
      <w:proofErr w:type="spellEnd"/>
      <w:r w:rsidR="00796052" w:rsidRPr="00796052">
        <w:rPr>
          <w:lang w:val="en-US"/>
        </w:rPr>
        <w:t xml:space="preserve"> is equal to, not equal to, less than, greater than, less than or equal to, or greater than or equal to another </w:t>
      </w:r>
      <w:proofErr w:type="spellStart"/>
      <w:r w:rsidR="00796052" w:rsidRPr="00796052">
        <w:rPr>
          <w:lang w:val="en-US"/>
        </w:rPr>
        <w:t>MyString</w:t>
      </w:r>
      <w:proofErr w:type="spellEnd"/>
      <w:r w:rsidR="00796052" w:rsidRPr="00796052">
        <w:rPr>
          <w:lang w:val="en-US"/>
        </w:rPr>
        <w:t>.</w:t>
      </w:r>
    </w:p>
    <w:p w14:paraId="3D161AB4" w14:textId="77777777" w:rsidR="00F85F7C" w:rsidRPr="00F85F7C" w:rsidRDefault="00F85F7C" w:rsidP="00F85F7C">
      <w:pPr>
        <w:pStyle w:val="af"/>
      </w:pPr>
      <w:r w:rsidRPr="00F85F7C">
        <w:rPr>
          <w:color w:val="D69AA7"/>
        </w:rPr>
        <w:t>bool</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t>&gt;(</w:t>
      </w:r>
      <w:r w:rsidRPr="00F85F7C">
        <w:rPr>
          <w:i/>
          <w:iCs/>
          <w:color w:val="45C6D6"/>
        </w:rPr>
        <w:t>const</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r w:rsidRPr="00F85F7C">
        <w:rPr>
          <w:color w:val="BEC0C2"/>
        </w:rPr>
        <w:t xml:space="preserve"> </w:t>
      </w:r>
      <w:r w:rsidRPr="00F85F7C">
        <w:rPr>
          <w:i/>
          <w:iCs/>
          <w:color w:val="45C6D6"/>
        </w:rPr>
        <w:t>const</w:t>
      </w:r>
    </w:p>
    <w:p w14:paraId="140B4D66" w14:textId="77777777" w:rsidR="00F85F7C" w:rsidRPr="00F85F7C" w:rsidRDefault="00F85F7C" w:rsidP="00F85F7C">
      <w:pPr>
        <w:pStyle w:val="af"/>
      </w:pPr>
      <w:r w:rsidRPr="00F85F7C">
        <w:t>{</w:t>
      </w:r>
    </w:p>
    <w:p w14:paraId="10A50C03"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proofErr w:type="spellStart"/>
      <w:r w:rsidRPr="00F85F7C">
        <w:t>strcmp</w:t>
      </w:r>
      <w:proofErr w:type="spellEnd"/>
      <w:r w:rsidRPr="00F85F7C">
        <w:t>(str_,</w:t>
      </w:r>
      <w:r w:rsidRPr="00F85F7C">
        <w:rPr>
          <w:color w:val="BEC0C2"/>
        </w:rPr>
        <w:t xml:space="preserve"> </w:t>
      </w:r>
      <w:proofErr w:type="spellStart"/>
      <w:r w:rsidRPr="00F85F7C">
        <w:t>ob</w:t>
      </w:r>
      <w:r w:rsidRPr="00F85F7C">
        <w:rPr>
          <w:color w:val="D6BB9A"/>
        </w:rPr>
        <w:t>.</w:t>
      </w:r>
      <w:r w:rsidRPr="00F85F7C">
        <w:t>str</w:t>
      </w:r>
      <w:proofErr w:type="spellEnd"/>
      <w:r w:rsidRPr="00F85F7C">
        <w:t>_)</w:t>
      </w:r>
      <w:r w:rsidRPr="00F85F7C">
        <w:rPr>
          <w:color w:val="BEC0C2"/>
        </w:rPr>
        <w:t xml:space="preserve"> </w:t>
      </w:r>
      <w:r w:rsidRPr="00F85F7C">
        <w:t>&gt;</w:t>
      </w:r>
      <w:r w:rsidRPr="00F85F7C">
        <w:rPr>
          <w:color w:val="BEC0C2"/>
        </w:rPr>
        <w:t xml:space="preserve"> </w:t>
      </w:r>
      <w:r w:rsidRPr="00F85F7C">
        <w:rPr>
          <w:color w:val="8A602C"/>
        </w:rPr>
        <w:t>0</w:t>
      </w:r>
      <w:r w:rsidRPr="00F85F7C">
        <w:t>;</w:t>
      </w:r>
    </w:p>
    <w:p w14:paraId="439AD3DB" w14:textId="192E8ED5" w:rsidR="00F85F7C" w:rsidRPr="00F85F7C" w:rsidRDefault="00F85F7C" w:rsidP="00F85F7C">
      <w:pPr>
        <w:pStyle w:val="af"/>
      </w:pPr>
      <w:r w:rsidRPr="00F85F7C">
        <w:t>}</w:t>
      </w:r>
    </w:p>
    <w:p w14:paraId="25BE4417" w14:textId="77777777" w:rsidR="00F85F7C" w:rsidRPr="00F85F7C" w:rsidRDefault="00F85F7C" w:rsidP="00F85F7C">
      <w:pPr>
        <w:pStyle w:val="af"/>
      </w:pPr>
      <w:r w:rsidRPr="00F85F7C">
        <w:rPr>
          <w:color w:val="D69AA7"/>
        </w:rPr>
        <w:t>bool</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t>&lt;(</w:t>
      </w:r>
      <w:r w:rsidRPr="00F85F7C">
        <w:rPr>
          <w:i/>
          <w:iCs/>
          <w:color w:val="45C6D6"/>
        </w:rPr>
        <w:t>const</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r w:rsidRPr="00F85F7C">
        <w:rPr>
          <w:color w:val="BEC0C2"/>
        </w:rPr>
        <w:t xml:space="preserve"> </w:t>
      </w:r>
      <w:r w:rsidRPr="00F85F7C">
        <w:rPr>
          <w:i/>
          <w:iCs/>
          <w:color w:val="45C6D6"/>
        </w:rPr>
        <w:t>const</w:t>
      </w:r>
    </w:p>
    <w:p w14:paraId="0F46DD6E" w14:textId="77777777" w:rsidR="00F85F7C" w:rsidRPr="00F85F7C" w:rsidRDefault="00F85F7C" w:rsidP="00F85F7C">
      <w:pPr>
        <w:pStyle w:val="af"/>
      </w:pPr>
      <w:r w:rsidRPr="00F85F7C">
        <w:t>{</w:t>
      </w:r>
    </w:p>
    <w:p w14:paraId="2CA98BD8"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proofErr w:type="spellStart"/>
      <w:r w:rsidRPr="00F85F7C">
        <w:t>strcmp</w:t>
      </w:r>
      <w:proofErr w:type="spellEnd"/>
      <w:r w:rsidRPr="00F85F7C">
        <w:t>(str_,</w:t>
      </w:r>
      <w:r w:rsidRPr="00F85F7C">
        <w:rPr>
          <w:color w:val="BEC0C2"/>
        </w:rPr>
        <w:t xml:space="preserve"> </w:t>
      </w:r>
      <w:proofErr w:type="spellStart"/>
      <w:r w:rsidRPr="00F85F7C">
        <w:t>ob</w:t>
      </w:r>
      <w:r w:rsidRPr="00F85F7C">
        <w:rPr>
          <w:color w:val="D6BB9A"/>
        </w:rPr>
        <w:t>.</w:t>
      </w:r>
      <w:r w:rsidRPr="00F85F7C">
        <w:t>str</w:t>
      </w:r>
      <w:proofErr w:type="spellEnd"/>
      <w:r w:rsidRPr="00F85F7C">
        <w:t>_)</w:t>
      </w:r>
      <w:r w:rsidRPr="00F85F7C">
        <w:rPr>
          <w:color w:val="BEC0C2"/>
        </w:rPr>
        <w:t xml:space="preserve"> </w:t>
      </w:r>
      <w:r w:rsidRPr="00F85F7C">
        <w:t>&lt;</w:t>
      </w:r>
      <w:r w:rsidRPr="00F85F7C">
        <w:rPr>
          <w:color w:val="BEC0C2"/>
        </w:rPr>
        <w:t xml:space="preserve"> </w:t>
      </w:r>
      <w:r w:rsidRPr="00F85F7C">
        <w:rPr>
          <w:color w:val="8A602C"/>
        </w:rPr>
        <w:t>0</w:t>
      </w:r>
      <w:r w:rsidRPr="00F85F7C">
        <w:t>;</w:t>
      </w:r>
    </w:p>
    <w:p w14:paraId="219BEE7F" w14:textId="2A2A36F4" w:rsidR="00F85F7C" w:rsidRPr="00F85F7C" w:rsidRDefault="00F85F7C" w:rsidP="00F85F7C">
      <w:pPr>
        <w:pStyle w:val="af"/>
      </w:pPr>
      <w:r w:rsidRPr="00F85F7C">
        <w:t>}</w:t>
      </w:r>
    </w:p>
    <w:p w14:paraId="76193A4D" w14:textId="77777777" w:rsidR="00F85F7C" w:rsidRPr="00F85F7C" w:rsidRDefault="00F85F7C" w:rsidP="00F85F7C">
      <w:pPr>
        <w:pStyle w:val="af"/>
      </w:pPr>
      <w:r w:rsidRPr="00F85F7C">
        <w:rPr>
          <w:color w:val="D69AA7"/>
        </w:rPr>
        <w:t>bool</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rPr>
          <w:color w:val="D6BB9A"/>
        </w:rPr>
        <w:t>&gt;=</w:t>
      </w:r>
      <w:r w:rsidRPr="00F85F7C">
        <w:t>(</w:t>
      </w:r>
      <w:r w:rsidRPr="00F85F7C">
        <w:rPr>
          <w:i/>
          <w:iCs/>
          <w:color w:val="45C6D6"/>
        </w:rPr>
        <w:t>const</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r w:rsidRPr="00F85F7C">
        <w:rPr>
          <w:color w:val="BEC0C2"/>
        </w:rPr>
        <w:t xml:space="preserve"> </w:t>
      </w:r>
      <w:r w:rsidRPr="00F85F7C">
        <w:rPr>
          <w:i/>
          <w:iCs/>
          <w:color w:val="45C6D6"/>
        </w:rPr>
        <w:t>const</w:t>
      </w:r>
    </w:p>
    <w:p w14:paraId="40DE96B5" w14:textId="77777777" w:rsidR="00F85F7C" w:rsidRPr="00F85F7C" w:rsidRDefault="00F85F7C" w:rsidP="00F85F7C">
      <w:pPr>
        <w:pStyle w:val="af"/>
      </w:pPr>
      <w:r w:rsidRPr="00F85F7C">
        <w:t>{</w:t>
      </w:r>
    </w:p>
    <w:p w14:paraId="3648659C" w14:textId="77777777" w:rsidR="00F85F7C" w:rsidRPr="00F85F7C" w:rsidRDefault="00F85F7C" w:rsidP="00F85F7C">
      <w:pPr>
        <w:pStyle w:val="af"/>
      </w:pPr>
      <w:r w:rsidRPr="00F85F7C">
        <w:rPr>
          <w:color w:val="BEC0C2"/>
        </w:rPr>
        <w:lastRenderedPageBreak/>
        <w:t xml:space="preserve">    </w:t>
      </w:r>
      <w:r w:rsidRPr="00F85F7C">
        <w:rPr>
          <w:i/>
          <w:iCs/>
          <w:color w:val="45C6D6"/>
        </w:rPr>
        <w:t>return</w:t>
      </w:r>
      <w:r w:rsidRPr="00F85F7C">
        <w:rPr>
          <w:color w:val="BEC0C2"/>
        </w:rPr>
        <w:t xml:space="preserve"> </w:t>
      </w:r>
      <w:r w:rsidRPr="00F85F7C">
        <w:rPr>
          <w:color w:val="D6BB9A"/>
        </w:rPr>
        <w:t>!</w:t>
      </w:r>
      <w:r w:rsidRPr="00F85F7C">
        <w:t>(</w:t>
      </w:r>
      <w:r w:rsidRPr="00F85F7C">
        <w:rPr>
          <w:color w:val="D6BB9A"/>
        </w:rPr>
        <w:t>*</w:t>
      </w:r>
      <w:r w:rsidRPr="00F85F7C">
        <w:rPr>
          <w:i/>
          <w:iCs/>
          <w:color w:val="45C6D6"/>
        </w:rPr>
        <w:t>this</w:t>
      </w:r>
      <w:r w:rsidRPr="00F85F7C">
        <w:rPr>
          <w:color w:val="BEC0C2"/>
        </w:rPr>
        <w:t xml:space="preserve"> </w:t>
      </w:r>
      <w:r w:rsidRPr="00F85F7C">
        <w:t>&lt;</w:t>
      </w:r>
      <w:r w:rsidRPr="00F85F7C">
        <w:rPr>
          <w:color w:val="BEC0C2"/>
        </w:rPr>
        <w:t xml:space="preserve"> </w:t>
      </w:r>
      <w:proofErr w:type="spellStart"/>
      <w:r w:rsidRPr="00F85F7C">
        <w:t>ob</w:t>
      </w:r>
      <w:proofErr w:type="spellEnd"/>
      <w:r w:rsidRPr="00F85F7C">
        <w:t>);</w:t>
      </w:r>
    </w:p>
    <w:p w14:paraId="456A6575" w14:textId="308B039C" w:rsidR="00F85F7C" w:rsidRPr="00F85F7C" w:rsidRDefault="00F85F7C" w:rsidP="00F85F7C">
      <w:pPr>
        <w:pStyle w:val="af"/>
      </w:pPr>
      <w:r w:rsidRPr="00F85F7C">
        <w:t>}</w:t>
      </w:r>
    </w:p>
    <w:p w14:paraId="1DC320E8" w14:textId="77777777" w:rsidR="00F85F7C" w:rsidRPr="00F85F7C" w:rsidRDefault="00F85F7C" w:rsidP="00F85F7C">
      <w:pPr>
        <w:pStyle w:val="af"/>
      </w:pPr>
      <w:r w:rsidRPr="00F85F7C">
        <w:rPr>
          <w:color w:val="D69AA7"/>
        </w:rPr>
        <w:t>bool</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rPr>
          <w:color w:val="D6BB9A"/>
        </w:rPr>
        <w:t>&lt;=</w:t>
      </w:r>
      <w:r w:rsidRPr="00F85F7C">
        <w:t>(</w:t>
      </w:r>
      <w:r w:rsidRPr="00F85F7C">
        <w:rPr>
          <w:i/>
          <w:iCs/>
          <w:color w:val="45C6D6"/>
        </w:rPr>
        <w:t>const</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r w:rsidRPr="00F85F7C">
        <w:rPr>
          <w:color w:val="BEC0C2"/>
        </w:rPr>
        <w:t xml:space="preserve"> </w:t>
      </w:r>
      <w:r w:rsidRPr="00F85F7C">
        <w:rPr>
          <w:i/>
          <w:iCs/>
          <w:color w:val="45C6D6"/>
        </w:rPr>
        <w:t>const</w:t>
      </w:r>
    </w:p>
    <w:p w14:paraId="61D2313B" w14:textId="77777777" w:rsidR="00F85F7C" w:rsidRPr="00F85F7C" w:rsidRDefault="00F85F7C" w:rsidP="00F85F7C">
      <w:pPr>
        <w:pStyle w:val="af"/>
      </w:pPr>
      <w:r w:rsidRPr="00F85F7C">
        <w:t>{</w:t>
      </w:r>
    </w:p>
    <w:p w14:paraId="57B7932D"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r w:rsidRPr="00F85F7C">
        <w:rPr>
          <w:color w:val="D6BB9A"/>
        </w:rPr>
        <w:t>!</w:t>
      </w:r>
      <w:r w:rsidRPr="00F85F7C">
        <w:t>(</w:t>
      </w:r>
      <w:r w:rsidRPr="00F85F7C">
        <w:rPr>
          <w:color w:val="D6BB9A"/>
        </w:rPr>
        <w:t>*</w:t>
      </w:r>
      <w:r w:rsidRPr="00F85F7C">
        <w:rPr>
          <w:i/>
          <w:iCs/>
          <w:color w:val="45C6D6"/>
        </w:rPr>
        <w:t>this</w:t>
      </w:r>
      <w:r w:rsidRPr="00F85F7C">
        <w:rPr>
          <w:color w:val="BEC0C2"/>
        </w:rPr>
        <w:t xml:space="preserve"> </w:t>
      </w:r>
      <w:r w:rsidRPr="00F85F7C">
        <w:t>&gt;</w:t>
      </w:r>
      <w:r w:rsidRPr="00F85F7C">
        <w:rPr>
          <w:color w:val="BEC0C2"/>
        </w:rPr>
        <w:t xml:space="preserve"> </w:t>
      </w:r>
      <w:proofErr w:type="spellStart"/>
      <w:r w:rsidRPr="00F85F7C">
        <w:t>ob</w:t>
      </w:r>
      <w:proofErr w:type="spellEnd"/>
      <w:r w:rsidRPr="00F85F7C">
        <w:t>);</w:t>
      </w:r>
    </w:p>
    <w:p w14:paraId="7017C754" w14:textId="601650C3" w:rsidR="00F85F7C" w:rsidRPr="00F85F7C" w:rsidRDefault="00F85F7C" w:rsidP="00F85F7C">
      <w:pPr>
        <w:pStyle w:val="af"/>
      </w:pPr>
      <w:r w:rsidRPr="00F85F7C">
        <w:t>}</w:t>
      </w:r>
    </w:p>
    <w:p w14:paraId="5B46CB8A" w14:textId="77777777" w:rsidR="00F85F7C" w:rsidRPr="00F85F7C" w:rsidRDefault="00F85F7C" w:rsidP="00F85F7C">
      <w:pPr>
        <w:pStyle w:val="af"/>
      </w:pPr>
      <w:r w:rsidRPr="00F85F7C">
        <w:rPr>
          <w:color w:val="D69AA7"/>
        </w:rPr>
        <w:t>bool</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rPr>
          <w:color w:val="D6BB9A"/>
        </w:rPr>
        <w:t>==</w:t>
      </w:r>
      <w:r w:rsidRPr="00F85F7C">
        <w:t>(</w:t>
      </w:r>
      <w:r w:rsidRPr="00F85F7C">
        <w:rPr>
          <w:i/>
          <w:iCs/>
          <w:color w:val="45C6D6"/>
        </w:rPr>
        <w:t>const</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r w:rsidRPr="00F85F7C">
        <w:rPr>
          <w:color w:val="BEC0C2"/>
        </w:rPr>
        <w:t xml:space="preserve"> </w:t>
      </w:r>
      <w:r w:rsidRPr="00F85F7C">
        <w:rPr>
          <w:i/>
          <w:iCs/>
          <w:color w:val="45C6D6"/>
        </w:rPr>
        <w:t>const</w:t>
      </w:r>
    </w:p>
    <w:p w14:paraId="45FB47DF" w14:textId="77777777" w:rsidR="00F85F7C" w:rsidRPr="00F85F7C" w:rsidRDefault="00F85F7C" w:rsidP="00F85F7C">
      <w:pPr>
        <w:pStyle w:val="af"/>
      </w:pPr>
      <w:r w:rsidRPr="00F85F7C">
        <w:t>{</w:t>
      </w:r>
    </w:p>
    <w:p w14:paraId="54010E93"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proofErr w:type="spellStart"/>
      <w:r w:rsidRPr="00F85F7C">
        <w:t>strcmp</w:t>
      </w:r>
      <w:proofErr w:type="spellEnd"/>
      <w:r w:rsidRPr="00F85F7C">
        <w:t>(str_,</w:t>
      </w:r>
      <w:r w:rsidRPr="00F85F7C">
        <w:rPr>
          <w:color w:val="BEC0C2"/>
        </w:rPr>
        <w:t xml:space="preserve"> </w:t>
      </w:r>
      <w:proofErr w:type="spellStart"/>
      <w:r w:rsidRPr="00F85F7C">
        <w:t>ob</w:t>
      </w:r>
      <w:r w:rsidRPr="00F85F7C">
        <w:rPr>
          <w:color w:val="D6BB9A"/>
        </w:rPr>
        <w:t>.</w:t>
      </w:r>
      <w:r w:rsidRPr="00F85F7C">
        <w:t>str</w:t>
      </w:r>
      <w:proofErr w:type="spellEnd"/>
      <w:r w:rsidRPr="00F85F7C">
        <w:t>_)</w:t>
      </w:r>
      <w:r w:rsidRPr="00F85F7C">
        <w:rPr>
          <w:color w:val="BEC0C2"/>
        </w:rPr>
        <w:t xml:space="preserve"> </w:t>
      </w:r>
      <w:r w:rsidRPr="00F85F7C">
        <w:rPr>
          <w:color w:val="D6BB9A"/>
        </w:rPr>
        <w:t>==</w:t>
      </w:r>
      <w:r w:rsidRPr="00F85F7C">
        <w:rPr>
          <w:color w:val="BEC0C2"/>
        </w:rPr>
        <w:t xml:space="preserve"> </w:t>
      </w:r>
      <w:r w:rsidRPr="00F85F7C">
        <w:rPr>
          <w:color w:val="8A602C"/>
        </w:rPr>
        <w:t>0</w:t>
      </w:r>
      <w:r w:rsidRPr="00F85F7C">
        <w:t>;</w:t>
      </w:r>
    </w:p>
    <w:p w14:paraId="5656E8E5" w14:textId="5325218E" w:rsidR="00F85F7C" w:rsidRPr="00F85F7C" w:rsidRDefault="00F85F7C" w:rsidP="00F85F7C">
      <w:pPr>
        <w:pStyle w:val="af"/>
      </w:pPr>
      <w:r w:rsidRPr="00F85F7C">
        <w:t>}</w:t>
      </w:r>
    </w:p>
    <w:p w14:paraId="5F318769" w14:textId="77777777" w:rsidR="00F85F7C" w:rsidRPr="00F85F7C" w:rsidRDefault="00F85F7C" w:rsidP="00F85F7C">
      <w:pPr>
        <w:pStyle w:val="af"/>
      </w:pPr>
      <w:r w:rsidRPr="00F85F7C">
        <w:rPr>
          <w:color w:val="D69AA7"/>
        </w:rPr>
        <w:t>bool</w:t>
      </w:r>
      <w:r w:rsidRPr="00F85F7C">
        <w:rPr>
          <w:color w:val="BEC0C2"/>
        </w:rPr>
        <w:t xml:space="preserve"> </w:t>
      </w:r>
      <w:proofErr w:type="spellStart"/>
      <w:proofErr w:type="gramStart"/>
      <w:r w:rsidRPr="00F85F7C">
        <w:t>MyString</w:t>
      </w:r>
      <w:proofErr w:type="spellEnd"/>
      <w:r w:rsidRPr="00F85F7C">
        <w:t>::</w:t>
      </w:r>
      <w:proofErr w:type="gramEnd"/>
      <w:r w:rsidRPr="00F85F7C">
        <w:rPr>
          <w:i/>
          <w:iCs/>
          <w:color w:val="45C6D6"/>
        </w:rPr>
        <w:t>operator</w:t>
      </w:r>
      <w:r w:rsidRPr="00F85F7C">
        <w:rPr>
          <w:color w:val="D6BB9A"/>
        </w:rPr>
        <w:t>!=</w:t>
      </w:r>
      <w:r w:rsidRPr="00F85F7C">
        <w:t>(</w:t>
      </w:r>
      <w:r w:rsidRPr="00F85F7C">
        <w:rPr>
          <w:i/>
          <w:iCs/>
          <w:color w:val="45C6D6"/>
        </w:rPr>
        <w:t>const</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r w:rsidRPr="00F85F7C">
        <w:rPr>
          <w:color w:val="BEC0C2"/>
        </w:rPr>
        <w:t xml:space="preserve"> </w:t>
      </w:r>
      <w:r w:rsidRPr="00F85F7C">
        <w:rPr>
          <w:i/>
          <w:iCs/>
          <w:color w:val="45C6D6"/>
        </w:rPr>
        <w:t>const</w:t>
      </w:r>
    </w:p>
    <w:p w14:paraId="0A24A868" w14:textId="77777777" w:rsidR="00F85F7C" w:rsidRPr="00F85F7C" w:rsidRDefault="00F85F7C" w:rsidP="00F85F7C">
      <w:pPr>
        <w:pStyle w:val="af"/>
      </w:pPr>
      <w:r w:rsidRPr="00F85F7C">
        <w:t>{</w:t>
      </w:r>
    </w:p>
    <w:p w14:paraId="3B5D486B"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r w:rsidRPr="00F85F7C">
        <w:rPr>
          <w:color w:val="D6BB9A"/>
        </w:rPr>
        <w:t>!</w:t>
      </w:r>
      <w:r w:rsidRPr="00F85F7C">
        <w:t>(</w:t>
      </w:r>
      <w:r w:rsidRPr="00F85F7C">
        <w:rPr>
          <w:color w:val="D6BB9A"/>
        </w:rPr>
        <w:t>*</w:t>
      </w:r>
      <w:r w:rsidRPr="00F85F7C">
        <w:rPr>
          <w:i/>
          <w:iCs/>
          <w:color w:val="45C6D6"/>
        </w:rPr>
        <w:t>this</w:t>
      </w:r>
      <w:r w:rsidRPr="00F85F7C">
        <w:rPr>
          <w:color w:val="BEC0C2"/>
        </w:rPr>
        <w:t xml:space="preserve"> </w:t>
      </w:r>
      <w:r w:rsidRPr="00F85F7C">
        <w:rPr>
          <w:color w:val="D6BB9A"/>
        </w:rPr>
        <w:t>==</w:t>
      </w:r>
      <w:r w:rsidRPr="00F85F7C">
        <w:rPr>
          <w:color w:val="BEC0C2"/>
        </w:rPr>
        <w:t xml:space="preserve"> </w:t>
      </w:r>
      <w:proofErr w:type="spellStart"/>
      <w:r w:rsidRPr="00F85F7C">
        <w:t>ob</w:t>
      </w:r>
      <w:proofErr w:type="spellEnd"/>
      <w:r w:rsidRPr="00F85F7C">
        <w:t>);</w:t>
      </w:r>
    </w:p>
    <w:p w14:paraId="53D3B0AF" w14:textId="04AFF1EA" w:rsidR="00F85F7C" w:rsidRPr="00796052" w:rsidRDefault="00F85F7C" w:rsidP="00F85F7C">
      <w:pPr>
        <w:pStyle w:val="af"/>
      </w:pPr>
      <w:r w:rsidRPr="00F85F7C">
        <w:rPr>
          <w:szCs w:val="24"/>
        </w:rPr>
        <w:t>}</w:t>
      </w:r>
    </w:p>
    <w:p w14:paraId="4DA197BB" w14:textId="77777777" w:rsidR="00796052" w:rsidRPr="00796052" w:rsidRDefault="00796052" w:rsidP="00796052">
      <w:pPr>
        <w:rPr>
          <w:lang w:val="en-US"/>
        </w:rPr>
      </w:pPr>
    </w:p>
    <w:p w14:paraId="19B93590" w14:textId="77777777" w:rsidR="00A004FA" w:rsidRPr="00A004FA" w:rsidRDefault="00796052" w:rsidP="00796052">
      <w:pPr>
        <w:rPr>
          <w:b/>
          <w:bCs/>
          <w:lang w:val="en-US"/>
        </w:rPr>
      </w:pPr>
      <w:r w:rsidRPr="00A004FA">
        <w:rPr>
          <w:b/>
          <w:bCs/>
          <w:lang w:val="en-US"/>
        </w:rPr>
        <w:t>Stream Operators (&lt;&lt;, &gt;&gt;)</w:t>
      </w:r>
    </w:p>
    <w:p w14:paraId="1333E6F7" w14:textId="5ACE2DDA" w:rsidR="0015605B" w:rsidRDefault="00A004FA" w:rsidP="00796052">
      <w:pPr>
        <w:rPr>
          <w:lang w:val="en-US"/>
        </w:rPr>
      </w:pPr>
      <w:r>
        <w:rPr>
          <w:lang w:val="en-US"/>
        </w:rPr>
        <w:t>T</w:t>
      </w:r>
      <w:r w:rsidR="00796052" w:rsidRPr="00796052">
        <w:rPr>
          <w:lang w:val="en-US"/>
        </w:rPr>
        <w:t>he &lt;&lt; operator</w:t>
      </w:r>
      <w:r>
        <w:rPr>
          <w:lang w:val="en-US"/>
        </w:rPr>
        <w:t xml:space="preserve"> was </w:t>
      </w:r>
      <w:r w:rsidRPr="00796052">
        <w:rPr>
          <w:lang w:val="en-US"/>
        </w:rPr>
        <w:t>overloaded</w:t>
      </w:r>
      <w:r w:rsidR="00796052" w:rsidRPr="00796052">
        <w:rPr>
          <w:lang w:val="en-US"/>
        </w:rPr>
        <w:t xml:space="preserve"> to enable the printing of </w:t>
      </w:r>
      <w:proofErr w:type="spellStart"/>
      <w:r w:rsidR="00796052" w:rsidRPr="00796052">
        <w:rPr>
          <w:lang w:val="en-US"/>
        </w:rPr>
        <w:t>MyString</w:t>
      </w:r>
      <w:proofErr w:type="spellEnd"/>
      <w:r w:rsidR="00796052" w:rsidRPr="00796052">
        <w:rPr>
          <w:lang w:val="en-US"/>
        </w:rPr>
        <w:t xml:space="preserve"> objects to an output stream. The &gt;&gt; operator allows reading a line from an input stream into a </w:t>
      </w:r>
      <w:proofErr w:type="spellStart"/>
      <w:r w:rsidR="00796052" w:rsidRPr="00796052">
        <w:rPr>
          <w:lang w:val="en-US"/>
        </w:rPr>
        <w:t>MyString</w:t>
      </w:r>
      <w:proofErr w:type="spellEnd"/>
      <w:r w:rsidR="00796052" w:rsidRPr="00796052">
        <w:rPr>
          <w:lang w:val="en-US"/>
        </w:rPr>
        <w:t xml:space="preserve"> object.</w:t>
      </w:r>
    </w:p>
    <w:p w14:paraId="4B92EC6A" w14:textId="77777777" w:rsidR="00F85F7C" w:rsidRPr="00F85F7C" w:rsidRDefault="00F85F7C" w:rsidP="00F85F7C">
      <w:pPr>
        <w:pStyle w:val="af"/>
      </w:pPr>
      <w:proofErr w:type="gramStart"/>
      <w:r w:rsidRPr="00F85F7C">
        <w:t>std::</w:t>
      </w:r>
      <w:proofErr w:type="spellStart"/>
      <w:proofErr w:type="gramEnd"/>
      <w:r w:rsidRPr="00F85F7C">
        <w:t>ostream</w:t>
      </w:r>
      <w:proofErr w:type="spellEnd"/>
      <w:r w:rsidRPr="00F85F7C">
        <w:rPr>
          <w:color w:val="BEC0C2"/>
        </w:rPr>
        <w:t xml:space="preserve"> </w:t>
      </w:r>
      <w:r w:rsidRPr="00F85F7C">
        <w:rPr>
          <w:color w:val="D6BB9A"/>
        </w:rPr>
        <w:t>&amp;</w:t>
      </w:r>
      <w:r w:rsidRPr="00F85F7C">
        <w:rPr>
          <w:color w:val="BEC0C2"/>
        </w:rPr>
        <w:t xml:space="preserve"> </w:t>
      </w:r>
      <w:r w:rsidRPr="00F85F7C">
        <w:rPr>
          <w:i/>
          <w:iCs/>
          <w:color w:val="45C6D6"/>
        </w:rPr>
        <w:t>operator</w:t>
      </w:r>
      <w:r w:rsidRPr="00F85F7C">
        <w:rPr>
          <w:color w:val="D6BB9A"/>
        </w:rPr>
        <w:t>&lt;&lt;</w:t>
      </w:r>
      <w:r w:rsidRPr="00F85F7C">
        <w:t>(std::</w:t>
      </w:r>
      <w:proofErr w:type="spellStart"/>
      <w:r w:rsidRPr="00F85F7C">
        <w:t>ostream</w:t>
      </w:r>
      <w:proofErr w:type="spellEnd"/>
      <w:r w:rsidRPr="00F85F7C">
        <w:rPr>
          <w:color w:val="BEC0C2"/>
        </w:rPr>
        <w:t xml:space="preserve"> </w:t>
      </w:r>
      <w:r w:rsidRPr="00F85F7C">
        <w:rPr>
          <w:color w:val="D6BB9A"/>
        </w:rPr>
        <w:t>&amp;</w:t>
      </w:r>
      <w:r w:rsidRPr="00F85F7C">
        <w:t>s,</w:t>
      </w:r>
      <w:r w:rsidRPr="00F85F7C">
        <w:rPr>
          <w:color w:val="BEC0C2"/>
        </w:rPr>
        <w:t xml:space="preserve"> </w:t>
      </w:r>
      <w:r w:rsidRPr="00F85F7C">
        <w:rPr>
          <w:i/>
          <w:iCs/>
          <w:color w:val="45C6D6"/>
        </w:rPr>
        <w:t>const</w:t>
      </w:r>
      <w:r w:rsidRPr="00F85F7C">
        <w:rPr>
          <w:color w:val="BEC0C2"/>
        </w:rPr>
        <w:t xml:space="preserve"> </w:t>
      </w:r>
      <w:proofErr w:type="spellStart"/>
      <w:r w:rsidRPr="00F85F7C">
        <w:t>MyString</w:t>
      </w:r>
      <w:proofErr w:type="spellEnd"/>
      <w:r w:rsidRPr="00F85F7C">
        <w:rPr>
          <w:color w:val="BEC0C2"/>
        </w:rPr>
        <w:t xml:space="preserve"> </w:t>
      </w:r>
      <w:r w:rsidRPr="00F85F7C">
        <w:rPr>
          <w:color w:val="D6BB9A"/>
        </w:rPr>
        <w:t>&amp;</w:t>
      </w:r>
      <w:proofErr w:type="spellStart"/>
      <w:r w:rsidRPr="00F85F7C">
        <w:t>ob</w:t>
      </w:r>
      <w:proofErr w:type="spellEnd"/>
      <w:r w:rsidRPr="00F85F7C">
        <w:t>)</w:t>
      </w:r>
    </w:p>
    <w:p w14:paraId="5E847CB1" w14:textId="77777777" w:rsidR="00F85F7C" w:rsidRPr="00F85F7C" w:rsidRDefault="00F85F7C" w:rsidP="00F85F7C">
      <w:pPr>
        <w:pStyle w:val="af"/>
      </w:pPr>
      <w:r w:rsidRPr="00F85F7C">
        <w:t>{</w:t>
      </w:r>
    </w:p>
    <w:p w14:paraId="1BB07881" w14:textId="77777777" w:rsidR="00F85F7C" w:rsidRPr="00F85F7C" w:rsidRDefault="00F85F7C" w:rsidP="00F85F7C">
      <w:pPr>
        <w:pStyle w:val="af"/>
      </w:pPr>
      <w:r w:rsidRPr="00F85F7C">
        <w:rPr>
          <w:color w:val="BEC0C2"/>
        </w:rPr>
        <w:t xml:space="preserve">    </w:t>
      </w:r>
      <w:r w:rsidRPr="00F85F7C">
        <w:rPr>
          <w:i/>
          <w:iCs/>
          <w:color w:val="45C6D6"/>
        </w:rPr>
        <w:t>if</w:t>
      </w:r>
      <w:r w:rsidRPr="00F85F7C">
        <w:rPr>
          <w:color w:val="BEC0C2"/>
        </w:rPr>
        <w:t xml:space="preserve"> </w:t>
      </w:r>
      <w:r w:rsidRPr="00F85F7C">
        <w:t>(</w:t>
      </w:r>
      <w:proofErr w:type="spellStart"/>
      <w:r w:rsidRPr="00F85F7C">
        <w:t>ob</w:t>
      </w:r>
      <w:r w:rsidRPr="00F85F7C">
        <w:rPr>
          <w:color w:val="D6BB9A"/>
        </w:rPr>
        <w:t>.</w:t>
      </w:r>
      <w:r w:rsidRPr="00F85F7C">
        <w:t>str</w:t>
      </w:r>
      <w:proofErr w:type="spellEnd"/>
      <w:r w:rsidRPr="00F85F7C">
        <w:t>_)</w:t>
      </w:r>
    </w:p>
    <w:p w14:paraId="5C0BBD69" w14:textId="77777777" w:rsidR="00F85F7C" w:rsidRPr="00F85F7C" w:rsidRDefault="00F85F7C" w:rsidP="00F85F7C">
      <w:pPr>
        <w:pStyle w:val="af"/>
      </w:pPr>
      <w:r w:rsidRPr="00F85F7C">
        <w:rPr>
          <w:color w:val="BEC0C2"/>
        </w:rPr>
        <w:t xml:space="preserve">        </w:t>
      </w:r>
      <w:r w:rsidRPr="00F85F7C">
        <w:t>s</w:t>
      </w:r>
      <w:r w:rsidRPr="00F85F7C">
        <w:rPr>
          <w:color w:val="BEC0C2"/>
        </w:rPr>
        <w:t xml:space="preserve"> </w:t>
      </w:r>
      <w:r w:rsidRPr="00F85F7C">
        <w:rPr>
          <w:color w:val="D6BB9A"/>
        </w:rPr>
        <w:t>&lt;&lt;</w:t>
      </w:r>
      <w:r w:rsidRPr="00F85F7C">
        <w:rPr>
          <w:color w:val="BEC0C2"/>
        </w:rPr>
        <w:t xml:space="preserve"> </w:t>
      </w:r>
      <w:proofErr w:type="spellStart"/>
      <w:r w:rsidRPr="00F85F7C">
        <w:t>ob</w:t>
      </w:r>
      <w:r w:rsidRPr="00F85F7C">
        <w:rPr>
          <w:color w:val="D6BB9A"/>
        </w:rPr>
        <w:t>.</w:t>
      </w:r>
      <w:r w:rsidRPr="00F85F7C">
        <w:t>str</w:t>
      </w:r>
      <w:proofErr w:type="spellEnd"/>
      <w:r w:rsidRPr="00F85F7C">
        <w:t>_;</w:t>
      </w:r>
    </w:p>
    <w:p w14:paraId="496E4919" w14:textId="77777777" w:rsidR="00F85F7C" w:rsidRPr="00F85F7C" w:rsidRDefault="00F85F7C" w:rsidP="00F85F7C">
      <w:pPr>
        <w:pStyle w:val="af"/>
      </w:pPr>
      <w:r w:rsidRPr="00F85F7C">
        <w:rPr>
          <w:color w:val="BEC0C2"/>
        </w:rPr>
        <w:t xml:space="preserve">    </w:t>
      </w:r>
      <w:r w:rsidRPr="00F85F7C">
        <w:rPr>
          <w:i/>
          <w:iCs/>
          <w:color w:val="45C6D6"/>
        </w:rPr>
        <w:t>else</w:t>
      </w:r>
    </w:p>
    <w:p w14:paraId="26F729C3" w14:textId="77777777" w:rsidR="00F85F7C" w:rsidRPr="00F85F7C" w:rsidRDefault="00F85F7C" w:rsidP="00F85F7C">
      <w:pPr>
        <w:pStyle w:val="af"/>
      </w:pPr>
      <w:r w:rsidRPr="00F85F7C">
        <w:rPr>
          <w:color w:val="BEC0C2"/>
        </w:rPr>
        <w:t xml:space="preserve">        </w:t>
      </w:r>
      <w:r w:rsidRPr="00F85F7C">
        <w:t>s</w:t>
      </w:r>
      <w:r w:rsidRPr="00F85F7C">
        <w:rPr>
          <w:color w:val="BEC0C2"/>
        </w:rPr>
        <w:t xml:space="preserve"> </w:t>
      </w:r>
      <w:r w:rsidRPr="00F85F7C">
        <w:rPr>
          <w:color w:val="D6BB9A"/>
        </w:rPr>
        <w:t>&lt;&lt;</w:t>
      </w:r>
      <w:r w:rsidRPr="00F85F7C">
        <w:rPr>
          <w:color w:val="BEC0C2"/>
        </w:rPr>
        <w:t xml:space="preserve"> </w:t>
      </w:r>
      <w:r w:rsidRPr="00F85F7C">
        <w:t>"{null}";</w:t>
      </w:r>
    </w:p>
    <w:p w14:paraId="7309E3F8"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r w:rsidRPr="00F85F7C">
        <w:t>s;</w:t>
      </w:r>
    </w:p>
    <w:p w14:paraId="5D7BA1E5" w14:textId="77777777" w:rsidR="00F85F7C" w:rsidRPr="00F85F7C" w:rsidRDefault="00F85F7C" w:rsidP="00F85F7C">
      <w:pPr>
        <w:pStyle w:val="af"/>
      </w:pPr>
      <w:r w:rsidRPr="00F85F7C">
        <w:t>}</w:t>
      </w:r>
    </w:p>
    <w:p w14:paraId="6AFEB152" w14:textId="77777777" w:rsidR="00F85F7C" w:rsidRPr="00F85F7C" w:rsidRDefault="00F85F7C" w:rsidP="00F85F7C">
      <w:pPr>
        <w:pStyle w:val="af"/>
      </w:pPr>
    </w:p>
    <w:p w14:paraId="47E57C8B" w14:textId="77777777" w:rsidR="00F85F7C" w:rsidRPr="00F85F7C" w:rsidRDefault="00F85F7C" w:rsidP="00F85F7C">
      <w:pPr>
        <w:pStyle w:val="af"/>
      </w:pPr>
      <w:proofErr w:type="gramStart"/>
      <w:r w:rsidRPr="00F85F7C">
        <w:t>std::</w:t>
      </w:r>
      <w:proofErr w:type="spellStart"/>
      <w:proofErr w:type="gramEnd"/>
      <w:r w:rsidRPr="00F85F7C">
        <w:t>istream</w:t>
      </w:r>
      <w:proofErr w:type="spellEnd"/>
      <w:r w:rsidRPr="00F85F7C">
        <w:rPr>
          <w:color w:val="BEC0C2"/>
        </w:rPr>
        <w:t xml:space="preserve"> </w:t>
      </w:r>
      <w:r w:rsidRPr="00F85F7C">
        <w:rPr>
          <w:color w:val="D6BB9A"/>
        </w:rPr>
        <w:t>&amp;</w:t>
      </w:r>
      <w:r w:rsidRPr="00F85F7C">
        <w:rPr>
          <w:color w:val="BEC0C2"/>
        </w:rPr>
        <w:t xml:space="preserve"> </w:t>
      </w:r>
      <w:r w:rsidRPr="00F85F7C">
        <w:rPr>
          <w:i/>
          <w:iCs/>
          <w:color w:val="45C6D6"/>
        </w:rPr>
        <w:t>operator</w:t>
      </w:r>
      <w:r w:rsidRPr="00F85F7C">
        <w:rPr>
          <w:color w:val="D6BB9A"/>
        </w:rPr>
        <w:t>&gt;&gt;</w:t>
      </w:r>
      <w:r w:rsidRPr="00F85F7C">
        <w:t>(std::</w:t>
      </w:r>
      <w:proofErr w:type="spellStart"/>
      <w:r w:rsidRPr="00F85F7C">
        <w:t>istream</w:t>
      </w:r>
      <w:proofErr w:type="spellEnd"/>
      <w:r w:rsidRPr="00F85F7C">
        <w:rPr>
          <w:color w:val="D6BB9A"/>
        </w:rPr>
        <w:t>&amp;</w:t>
      </w:r>
      <w:r w:rsidRPr="00F85F7C">
        <w:rPr>
          <w:color w:val="BEC0C2"/>
        </w:rPr>
        <w:t xml:space="preserve"> </w:t>
      </w:r>
      <w:r w:rsidRPr="00F85F7C">
        <w:t>s,</w:t>
      </w:r>
      <w:r w:rsidRPr="00F85F7C">
        <w:rPr>
          <w:color w:val="BEC0C2"/>
        </w:rPr>
        <w:t xml:space="preserve"> </w:t>
      </w:r>
      <w:proofErr w:type="spellStart"/>
      <w:r w:rsidRPr="00F85F7C">
        <w:t>MyString</w:t>
      </w:r>
      <w:proofErr w:type="spellEnd"/>
      <w:r w:rsidRPr="00F85F7C">
        <w:rPr>
          <w:color w:val="D6BB9A"/>
        </w:rPr>
        <w:t>&amp;</w:t>
      </w:r>
      <w:r w:rsidRPr="00F85F7C">
        <w:rPr>
          <w:color w:val="BEC0C2"/>
        </w:rPr>
        <w:t xml:space="preserve"> </w:t>
      </w:r>
      <w:proofErr w:type="spellStart"/>
      <w:r w:rsidRPr="00F85F7C">
        <w:t>ob</w:t>
      </w:r>
      <w:proofErr w:type="spellEnd"/>
      <w:r w:rsidRPr="00F85F7C">
        <w:t>)</w:t>
      </w:r>
    </w:p>
    <w:p w14:paraId="49E7ADBF" w14:textId="77777777" w:rsidR="00F85F7C" w:rsidRPr="00F85F7C" w:rsidRDefault="00F85F7C" w:rsidP="00F85F7C">
      <w:pPr>
        <w:pStyle w:val="af"/>
      </w:pPr>
      <w:r w:rsidRPr="00F85F7C">
        <w:t>{</w:t>
      </w:r>
    </w:p>
    <w:p w14:paraId="58015CA4" w14:textId="77777777" w:rsidR="00F85F7C" w:rsidRPr="00F85F7C" w:rsidRDefault="00F85F7C" w:rsidP="00F85F7C">
      <w:pPr>
        <w:pStyle w:val="af"/>
      </w:pPr>
      <w:r w:rsidRPr="00F85F7C">
        <w:rPr>
          <w:color w:val="BEC0C2"/>
        </w:rPr>
        <w:t xml:space="preserve">    </w:t>
      </w:r>
      <w:r w:rsidRPr="00F85F7C">
        <w:rPr>
          <w:i/>
          <w:iCs/>
          <w:color w:val="45C6D6"/>
        </w:rPr>
        <w:t>const</w:t>
      </w:r>
      <w:r w:rsidRPr="00F85F7C">
        <w:rPr>
          <w:color w:val="BEC0C2"/>
        </w:rPr>
        <w:t xml:space="preserve"> </w:t>
      </w:r>
      <w:r w:rsidRPr="00F85F7C">
        <w:rPr>
          <w:color w:val="D69AA7"/>
        </w:rPr>
        <w:t>int</w:t>
      </w:r>
      <w:r w:rsidRPr="00F85F7C">
        <w:rPr>
          <w:color w:val="BEC0C2"/>
        </w:rPr>
        <w:t xml:space="preserve"> </w:t>
      </w:r>
      <w:proofErr w:type="spellStart"/>
      <w:r w:rsidRPr="00F85F7C">
        <w:t>bufferSize</w:t>
      </w:r>
      <w:proofErr w:type="spellEnd"/>
      <w:r w:rsidRPr="00F85F7C">
        <w:rPr>
          <w:color w:val="BEC0C2"/>
        </w:rPr>
        <w:t xml:space="preserve"> </w:t>
      </w:r>
      <w:r w:rsidRPr="00F85F7C">
        <w:rPr>
          <w:color w:val="D6BB9A"/>
        </w:rPr>
        <w:t>=</w:t>
      </w:r>
      <w:r w:rsidRPr="00F85F7C">
        <w:rPr>
          <w:color w:val="BEC0C2"/>
        </w:rPr>
        <w:t xml:space="preserve"> </w:t>
      </w:r>
      <w:r w:rsidRPr="00F85F7C">
        <w:rPr>
          <w:color w:val="8A602C"/>
        </w:rPr>
        <w:t>1024</w:t>
      </w:r>
      <w:r w:rsidRPr="00F85F7C">
        <w:t>;</w:t>
      </w:r>
    </w:p>
    <w:p w14:paraId="474BDAC4" w14:textId="77777777" w:rsidR="00F85F7C" w:rsidRPr="00F85F7C" w:rsidRDefault="00F85F7C" w:rsidP="00F85F7C">
      <w:pPr>
        <w:pStyle w:val="af"/>
      </w:pPr>
      <w:r w:rsidRPr="00F85F7C">
        <w:rPr>
          <w:color w:val="BEC0C2"/>
        </w:rPr>
        <w:t xml:space="preserve">    </w:t>
      </w:r>
      <w:r w:rsidRPr="00F85F7C">
        <w:rPr>
          <w:color w:val="D69AA7"/>
        </w:rPr>
        <w:t>char</w:t>
      </w:r>
      <w:r w:rsidRPr="00F85F7C">
        <w:rPr>
          <w:color w:val="D6BB9A"/>
        </w:rPr>
        <w:t>*</w:t>
      </w:r>
      <w:r w:rsidRPr="00F85F7C">
        <w:rPr>
          <w:color w:val="BEC0C2"/>
        </w:rPr>
        <w:t xml:space="preserve"> </w:t>
      </w:r>
      <w:r w:rsidRPr="00F85F7C">
        <w:t>buffer</w:t>
      </w:r>
      <w:r w:rsidRPr="00F85F7C">
        <w:rPr>
          <w:color w:val="BEC0C2"/>
        </w:rPr>
        <w:t xml:space="preserve"> </w:t>
      </w:r>
      <w:r w:rsidRPr="00F85F7C">
        <w:rPr>
          <w:color w:val="D6BB9A"/>
        </w:rPr>
        <w:t>=</w:t>
      </w:r>
      <w:r w:rsidRPr="00F85F7C">
        <w:rPr>
          <w:color w:val="BEC0C2"/>
        </w:rPr>
        <w:t xml:space="preserve"> </w:t>
      </w:r>
      <w:r w:rsidRPr="00F85F7C">
        <w:rPr>
          <w:i/>
          <w:iCs/>
          <w:color w:val="45C6D6"/>
        </w:rPr>
        <w:t>new</w:t>
      </w:r>
      <w:r w:rsidRPr="00F85F7C">
        <w:rPr>
          <w:color w:val="BEC0C2"/>
        </w:rPr>
        <w:t xml:space="preserve"> </w:t>
      </w:r>
      <w:r w:rsidRPr="00F85F7C">
        <w:rPr>
          <w:color w:val="D69AA7"/>
        </w:rPr>
        <w:t>char</w:t>
      </w:r>
      <w:r w:rsidRPr="00F85F7C">
        <w:t>[</w:t>
      </w:r>
      <w:proofErr w:type="spellStart"/>
      <w:r w:rsidRPr="00F85F7C">
        <w:t>bufferSize</w:t>
      </w:r>
      <w:proofErr w:type="spellEnd"/>
      <w:r w:rsidRPr="00F85F7C">
        <w:t>];</w:t>
      </w:r>
    </w:p>
    <w:p w14:paraId="44146D37" w14:textId="77777777" w:rsidR="00F85F7C" w:rsidRPr="00F85F7C" w:rsidRDefault="00F85F7C" w:rsidP="00F85F7C">
      <w:pPr>
        <w:pStyle w:val="af"/>
      </w:pPr>
    </w:p>
    <w:p w14:paraId="5EAEB2EA" w14:textId="77777777" w:rsidR="00F85F7C" w:rsidRPr="00F85F7C" w:rsidRDefault="00F85F7C" w:rsidP="00F85F7C">
      <w:pPr>
        <w:pStyle w:val="af"/>
      </w:pPr>
      <w:r w:rsidRPr="00F85F7C">
        <w:rPr>
          <w:color w:val="BEC0C2"/>
        </w:rPr>
        <w:t xml:space="preserve">    </w:t>
      </w:r>
      <w:r w:rsidRPr="00F85F7C">
        <w:rPr>
          <w:i/>
          <w:iCs/>
          <w:color w:val="45C6D6"/>
        </w:rPr>
        <w:t>if</w:t>
      </w:r>
      <w:r w:rsidRPr="00F85F7C">
        <w:rPr>
          <w:color w:val="BEC0C2"/>
        </w:rPr>
        <w:t xml:space="preserve"> </w:t>
      </w:r>
      <w:r w:rsidRPr="00F85F7C">
        <w:t>(</w:t>
      </w:r>
      <w:proofErr w:type="spellStart"/>
      <w:r w:rsidRPr="00F85F7C">
        <w:t>s</w:t>
      </w:r>
      <w:r w:rsidRPr="00F85F7C">
        <w:rPr>
          <w:color w:val="D6BB9A"/>
        </w:rPr>
        <w:t>.</w:t>
      </w:r>
      <w:r w:rsidRPr="00F85F7C">
        <w:t>getline</w:t>
      </w:r>
      <w:proofErr w:type="spellEnd"/>
      <w:r w:rsidRPr="00F85F7C">
        <w:t>(buffer,</w:t>
      </w:r>
      <w:r w:rsidRPr="00F85F7C">
        <w:rPr>
          <w:color w:val="BEC0C2"/>
        </w:rPr>
        <w:t xml:space="preserve"> </w:t>
      </w:r>
      <w:proofErr w:type="spellStart"/>
      <w:r w:rsidRPr="00F85F7C">
        <w:t>bufferSize</w:t>
      </w:r>
      <w:proofErr w:type="spellEnd"/>
      <w:r w:rsidRPr="00F85F7C">
        <w:t>))</w:t>
      </w:r>
      <w:r w:rsidRPr="00F85F7C">
        <w:rPr>
          <w:color w:val="BEC0C2"/>
        </w:rPr>
        <w:t xml:space="preserve"> </w:t>
      </w:r>
      <w:r w:rsidRPr="00F85F7C">
        <w:t>{</w:t>
      </w:r>
    </w:p>
    <w:p w14:paraId="6F12B656" w14:textId="77777777" w:rsidR="00F85F7C" w:rsidRPr="00F85F7C" w:rsidRDefault="00F85F7C" w:rsidP="00F85F7C">
      <w:pPr>
        <w:pStyle w:val="af"/>
      </w:pPr>
      <w:r w:rsidRPr="00F85F7C">
        <w:rPr>
          <w:color w:val="BEC0C2"/>
        </w:rPr>
        <w:t xml:space="preserve">        </w:t>
      </w:r>
      <w:proofErr w:type="spellStart"/>
      <w:r w:rsidRPr="00F85F7C">
        <w:t>ob</w:t>
      </w:r>
      <w:proofErr w:type="spellEnd"/>
      <w:r w:rsidRPr="00F85F7C">
        <w:rPr>
          <w:color w:val="BEC0C2"/>
        </w:rPr>
        <w:t xml:space="preserve"> </w:t>
      </w:r>
      <w:r w:rsidRPr="00F85F7C">
        <w:rPr>
          <w:color w:val="D6BB9A"/>
        </w:rPr>
        <w:t>=</w:t>
      </w:r>
      <w:r w:rsidRPr="00F85F7C">
        <w:rPr>
          <w:color w:val="BEC0C2"/>
        </w:rPr>
        <w:t xml:space="preserve"> </w:t>
      </w:r>
      <w:r w:rsidRPr="00F85F7C">
        <w:t>buffer;</w:t>
      </w:r>
    </w:p>
    <w:p w14:paraId="3BEA00B2" w14:textId="77777777" w:rsidR="00F85F7C" w:rsidRPr="00F85F7C" w:rsidRDefault="00F85F7C" w:rsidP="00F85F7C">
      <w:pPr>
        <w:pStyle w:val="af"/>
      </w:pPr>
      <w:r w:rsidRPr="00F85F7C">
        <w:rPr>
          <w:color w:val="BEC0C2"/>
        </w:rPr>
        <w:lastRenderedPageBreak/>
        <w:t xml:space="preserve">    </w:t>
      </w:r>
      <w:r w:rsidRPr="00F85F7C">
        <w:t>}</w:t>
      </w:r>
    </w:p>
    <w:p w14:paraId="1B298575" w14:textId="77777777" w:rsidR="00F85F7C" w:rsidRPr="00F85F7C" w:rsidRDefault="00F85F7C" w:rsidP="00F85F7C">
      <w:pPr>
        <w:pStyle w:val="af"/>
      </w:pPr>
    </w:p>
    <w:p w14:paraId="22F19659" w14:textId="77777777" w:rsidR="00F85F7C" w:rsidRPr="00F85F7C" w:rsidRDefault="00F85F7C" w:rsidP="00F85F7C">
      <w:pPr>
        <w:pStyle w:val="af"/>
      </w:pPr>
      <w:r w:rsidRPr="00F85F7C">
        <w:rPr>
          <w:color w:val="BEC0C2"/>
        </w:rPr>
        <w:t xml:space="preserve">    </w:t>
      </w:r>
      <w:r w:rsidRPr="00F85F7C">
        <w:rPr>
          <w:i/>
          <w:iCs/>
          <w:color w:val="45C6D6"/>
        </w:rPr>
        <w:t>return</w:t>
      </w:r>
      <w:r w:rsidRPr="00F85F7C">
        <w:rPr>
          <w:color w:val="BEC0C2"/>
        </w:rPr>
        <w:t xml:space="preserve"> </w:t>
      </w:r>
      <w:r w:rsidRPr="00F85F7C">
        <w:t>s;</w:t>
      </w:r>
    </w:p>
    <w:p w14:paraId="377CD1D4" w14:textId="29219AB1" w:rsidR="00F85F7C" w:rsidRDefault="00F85F7C" w:rsidP="00F85F7C">
      <w:pPr>
        <w:pStyle w:val="af"/>
        <w:rPr>
          <w:szCs w:val="24"/>
        </w:rPr>
      </w:pPr>
      <w:r w:rsidRPr="00F85F7C">
        <w:rPr>
          <w:szCs w:val="24"/>
        </w:rPr>
        <w:t>}</w:t>
      </w:r>
    </w:p>
    <w:p w14:paraId="58D0A948" w14:textId="77777777" w:rsidR="00F85F7C" w:rsidRDefault="00F85F7C" w:rsidP="00F85F7C">
      <w:pPr>
        <w:rPr>
          <w:lang w:val="en-US"/>
        </w:rPr>
      </w:pPr>
    </w:p>
    <w:p w14:paraId="5774CF33" w14:textId="1D1C9E59" w:rsidR="00F85F7C" w:rsidRDefault="00F85F7C" w:rsidP="00F85F7C">
      <w:pPr>
        <w:rPr>
          <w:lang w:val="en-US"/>
        </w:rPr>
      </w:pPr>
    </w:p>
    <w:p w14:paraId="6DF37520" w14:textId="77777777" w:rsidR="00F85F7C" w:rsidRDefault="00F85F7C">
      <w:pPr>
        <w:spacing w:line="240" w:lineRule="auto"/>
        <w:ind w:firstLine="0"/>
        <w:rPr>
          <w:lang w:val="en-US"/>
        </w:rPr>
      </w:pPr>
      <w:r>
        <w:rPr>
          <w:lang w:val="en-US"/>
        </w:rPr>
        <w:br w:type="page"/>
      </w:r>
    </w:p>
    <w:p w14:paraId="711240E8" w14:textId="1E950702" w:rsidR="00F85F7C" w:rsidRDefault="00F85F7C" w:rsidP="00F85F7C">
      <w:pPr>
        <w:pStyle w:val="afb"/>
        <w:rPr>
          <w:lang w:val="en-US"/>
        </w:rPr>
      </w:pPr>
      <w:r w:rsidRPr="00094BA2">
        <w:rPr>
          <w:lang w:val="en-US"/>
        </w:rPr>
        <w:lastRenderedPageBreak/>
        <w:t>2.</w:t>
      </w:r>
      <w:r w:rsidRPr="00D46471">
        <w:rPr>
          <w:lang w:val="en-US"/>
        </w:rPr>
        <w:t>4</w:t>
      </w:r>
      <w:r>
        <w:rPr>
          <w:lang w:val="en-US"/>
        </w:rPr>
        <w:t xml:space="preserve">   </w:t>
      </w:r>
      <w:r w:rsidR="00924200">
        <w:rPr>
          <w:lang w:val="en-US"/>
        </w:rPr>
        <w:t xml:space="preserve">INSERT </w:t>
      </w:r>
      <w:r w:rsidR="00924200" w:rsidRPr="00924200">
        <w:rPr>
          <w:lang w:val="en-US"/>
        </w:rPr>
        <w:t>OPERATIONS</w:t>
      </w:r>
    </w:p>
    <w:p w14:paraId="1F993474" w14:textId="61302572" w:rsidR="00924200" w:rsidRDefault="00924200" w:rsidP="00924200">
      <w:pPr>
        <w:rPr>
          <w:lang w:val="en-US"/>
        </w:rPr>
      </w:pPr>
    </w:p>
    <w:p w14:paraId="69139C9D" w14:textId="031E4C23" w:rsidR="003730DC" w:rsidRDefault="003730DC" w:rsidP="00924200">
      <w:pPr>
        <w:rPr>
          <w:lang w:val="en-US"/>
        </w:rPr>
      </w:pPr>
      <w:r w:rsidRPr="003730DC">
        <w:rPr>
          <w:lang w:val="en-US"/>
        </w:rPr>
        <w:t xml:space="preserve">The implementation of </w:t>
      </w:r>
      <w:r>
        <w:rPr>
          <w:lang w:val="en-US"/>
        </w:rPr>
        <w:t>insert-</w:t>
      </w:r>
      <w:r w:rsidRPr="003730DC">
        <w:rPr>
          <w:lang w:val="en-US"/>
        </w:rPr>
        <w:t>methods involves shifting characters within the string to make room for the inserted data and, if necessary, expanding the string's memory capacity to accommodate the new data.</w:t>
      </w:r>
    </w:p>
    <w:p w14:paraId="6A659488" w14:textId="77777777" w:rsidR="003730DC" w:rsidRDefault="003730DC" w:rsidP="00924200">
      <w:pPr>
        <w:rPr>
          <w:lang w:val="en-US"/>
        </w:rPr>
      </w:pPr>
    </w:p>
    <w:p w14:paraId="06B15F08" w14:textId="77777777" w:rsidR="00736665" w:rsidRPr="003730DC" w:rsidRDefault="00736665" w:rsidP="00736665">
      <w:pPr>
        <w:rPr>
          <w:b/>
          <w:bCs/>
          <w:lang w:val="en-US"/>
        </w:rPr>
      </w:pPr>
      <w:r w:rsidRPr="003730DC">
        <w:rPr>
          <w:b/>
          <w:bCs/>
          <w:lang w:val="en-US"/>
        </w:rPr>
        <w:t xml:space="preserve">void </w:t>
      </w:r>
      <w:proofErr w:type="spellStart"/>
      <w:proofErr w:type="gramStart"/>
      <w:r w:rsidRPr="003730DC">
        <w:rPr>
          <w:b/>
          <w:bCs/>
          <w:lang w:val="en-US"/>
        </w:rPr>
        <w:t>MyString</w:t>
      </w:r>
      <w:proofErr w:type="spellEnd"/>
      <w:r w:rsidRPr="003730DC">
        <w:rPr>
          <w:b/>
          <w:bCs/>
          <w:lang w:val="en-US"/>
        </w:rPr>
        <w:t>::</w:t>
      </w:r>
      <w:proofErr w:type="gramEnd"/>
      <w:r w:rsidRPr="003730DC">
        <w:rPr>
          <w:b/>
          <w:bCs/>
          <w:lang w:val="en-US"/>
        </w:rPr>
        <w:t>insert(</w:t>
      </w:r>
      <w:proofErr w:type="spellStart"/>
      <w:r w:rsidRPr="003730DC">
        <w:rPr>
          <w:b/>
          <w:bCs/>
          <w:lang w:val="en-US"/>
        </w:rPr>
        <w:t>size_t</w:t>
      </w:r>
      <w:proofErr w:type="spellEnd"/>
      <w:r w:rsidRPr="003730DC">
        <w:rPr>
          <w:b/>
          <w:bCs/>
          <w:lang w:val="en-US"/>
        </w:rPr>
        <w:t xml:space="preserve"> index, </w:t>
      </w:r>
      <w:proofErr w:type="spellStart"/>
      <w:r w:rsidRPr="003730DC">
        <w:rPr>
          <w:b/>
          <w:bCs/>
          <w:lang w:val="en-US"/>
        </w:rPr>
        <w:t>size_t</w:t>
      </w:r>
      <w:proofErr w:type="spellEnd"/>
      <w:r w:rsidRPr="003730DC">
        <w:rPr>
          <w:b/>
          <w:bCs/>
          <w:lang w:val="en-US"/>
        </w:rPr>
        <w:t xml:space="preserve"> count, char </w:t>
      </w:r>
      <w:proofErr w:type="spellStart"/>
      <w:r w:rsidRPr="003730DC">
        <w:rPr>
          <w:b/>
          <w:bCs/>
          <w:lang w:val="en-US"/>
        </w:rPr>
        <w:t>ch</w:t>
      </w:r>
      <w:proofErr w:type="spellEnd"/>
      <w:r w:rsidRPr="003730DC">
        <w:rPr>
          <w:b/>
          <w:bCs/>
          <w:lang w:val="en-US"/>
        </w:rPr>
        <w:t>)</w:t>
      </w:r>
    </w:p>
    <w:p w14:paraId="790CAB75" w14:textId="482D2355" w:rsidR="00736665" w:rsidRDefault="00736665" w:rsidP="00736665">
      <w:pPr>
        <w:rPr>
          <w:lang w:val="en-US"/>
        </w:rPr>
      </w:pPr>
      <w:r w:rsidRPr="00736665">
        <w:rPr>
          <w:lang w:val="en-US"/>
        </w:rPr>
        <w:t xml:space="preserve">This method allows you to insert a specified number of characters (given by count) with a specific character </w:t>
      </w:r>
      <w:proofErr w:type="spellStart"/>
      <w:r w:rsidRPr="00736665">
        <w:rPr>
          <w:lang w:val="en-US"/>
        </w:rPr>
        <w:t>ch</w:t>
      </w:r>
      <w:proofErr w:type="spellEnd"/>
      <w:r w:rsidRPr="00736665">
        <w:rPr>
          <w:lang w:val="en-US"/>
        </w:rPr>
        <w:t xml:space="preserve"> at the specified index within the string.</w:t>
      </w:r>
    </w:p>
    <w:p w14:paraId="1449CC43" w14:textId="77777777" w:rsidR="00D46471" w:rsidRPr="00D46471" w:rsidRDefault="00D46471" w:rsidP="00D46471">
      <w:pPr>
        <w:pStyle w:val="af"/>
      </w:pPr>
      <w:r w:rsidRPr="00D46471">
        <w:rPr>
          <w:color w:val="D69AA7"/>
        </w:rPr>
        <w:t>void</w:t>
      </w:r>
      <w:r w:rsidRPr="00D46471">
        <w:rPr>
          <w:color w:val="BEC0C2"/>
        </w:rPr>
        <w:t xml:space="preserve"> </w:t>
      </w:r>
      <w:proofErr w:type="spellStart"/>
      <w:proofErr w:type="gramStart"/>
      <w:r w:rsidRPr="00D46471">
        <w:t>MyString</w:t>
      </w:r>
      <w:proofErr w:type="spellEnd"/>
      <w:r w:rsidRPr="00D46471">
        <w:t>::</w:t>
      </w:r>
      <w:proofErr w:type="gramEnd"/>
      <w:r w:rsidRPr="00D46471">
        <w:rPr>
          <w:b/>
          <w:bCs/>
        </w:rPr>
        <w:t>insert</w:t>
      </w:r>
      <w:r w:rsidRPr="00D46471">
        <w:t>(</w:t>
      </w:r>
      <w:proofErr w:type="spellStart"/>
      <w:r w:rsidRPr="00D46471">
        <w:t>size_t</w:t>
      </w:r>
      <w:proofErr w:type="spellEnd"/>
      <w:r w:rsidRPr="00D46471">
        <w:rPr>
          <w:color w:val="BEC0C2"/>
        </w:rPr>
        <w:t xml:space="preserve"> </w:t>
      </w:r>
      <w:r w:rsidRPr="00D46471">
        <w:rPr>
          <w:color w:val="D6BB9A"/>
        </w:rPr>
        <w:t>index</w:t>
      </w:r>
      <w:r w:rsidRPr="00D46471">
        <w:t>,</w:t>
      </w:r>
      <w:r w:rsidRPr="00D46471">
        <w:rPr>
          <w:color w:val="BEC0C2"/>
        </w:rPr>
        <w:t xml:space="preserve"> </w:t>
      </w:r>
      <w:proofErr w:type="spellStart"/>
      <w:r w:rsidRPr="00D46471">
        <w:t>size_t</w:t>
      </w:r>
      <w:proofErr w:type="spellEnd"/>
      <w:r w:rsidRPr="00D46471">
        <w:rPr>
          <w:color w:val="BEC0C2"/>
        </w:rPr>
        <w:t xml:space="preserve"> </w:t>
      </w:r>
      <w:r w:rsidRPr="00D46471">
        <w:rPr>
          <w:color w:val="D6BB9A"/>
        </w:rPr>
        <w:t>count</w:t>
      </w:r>
      <w:r w:rsidRPr="00D46471">
        <w:t>,</w:t>
      </w:r>
      <w:r w:rsidRPr="00D46471">
        <w:rPr>
          <w:color w:val="BEC0C2"/>
        </w:rPr>
        <w:t xml:space="preserve"> </w:t>
      </w:r>
      <w:r w:rsidRPr="00D46471">
        <w:rPr>
          <w:color w:val="D69AA7"/>
        </w:rPr>
        <w:t>char</w:t>
      </w:r>
      <w:r w:rsidRPr="00D46471">
        <w:rPr>
          <w:color w:val="BEC0C2"/>
        </w:rPr>
        <w:t xml:space="preserve"> </w:t>
      </w:r>
      <w:proofErr w:type="spellStart"/>
      <w:r w:rsidRPr="00D46471">
        <w:rPr>
          <w:color w:val="D6BB9A"/>
        </w:rPr>
        <w:t>ch</w:t>
      </w:r>
      <w:proofErr w:type="spellEnd"/>
      <w:r w:rsidRPr="00D46471">
        <w:t>)</w:t>
      </w:r>
    </w:p>
    <w:p w14:paraId="6E2DEF3E" w14:textId="77777777" w:rsidR="00D46471" w:rsidRPr="00D46471" w:rsidRDefault="00D46471" w:rsidP="00D46471">
      <w:pPr>
        <w:pStyle w:val="af"/>
      </w:pPr>
      <w:r w:rsidRPr="00D46471">
        <w:t>{</w:t>
      </w:r>
    </w:p>
    <w:p w14:paraId="7340139C"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r w:rsidRPr="00D46471">
        <w:rPr>
          <w:color w:val="D6BB9A"/>
        </w:rPr>
        <w:t>index</w:t>
      </w:r>
      <w:r w:rsidRPr="00D46471">
        <w:rPr>
          <w:color w:val="BEC0C2"/>
        </w:rPr>
        <w:t xml:space="preserve"> </w:t>
      </w:r>
      <w:r w:rsidRPr="00D46471">
        <w:rPr>
          <w:color w:val="D6BB9A"/>
        </w:rPr>
        <w:t>&gt;</w:t>
      </w: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r w:rsidRPr="00D46471">
        <w:rPr>
          <w:color w:val="D6BB9A"/>
        </w:rPr>
        <w:t>count</w:t>
      </w:r>
      <w:r w:rsidRPr="00D46471">
        <w:rPr>
          <w:color w:val="BEC0C2"/>
        </w:rPr>
        <w:t xml:space="preserve"> </w:t>
      </w:r>
      <w:r w:rsidRPr="00D46471">
        <w:rPr>
          <w:color w:val="D6BB9A"/>
        </w:rPr>
        <w:t>==</w:t>
      </w:r>
      <w:r w:rsidRPr="00D46471">
        <w:rPr>
          <w:color w:val="BEC0C2"/>
        </w:rPr>
        <w:t xml:space="preserve"> </w:t>
      </w:r>
      <w:r w:rsidRPr="00D46471">
        <w:rPr>
          <w:color w:val="8A602C"/>
        </w:rPr>
        <w:t>0</w:t>
      </w:r>
      <w:r w:rsidRPr="00D46471">
        <w:t>)</w:t>
      </w:r>
      <w:r w:rsidRPr="00D46471">
        <w:rPr>
          <w:color w:val="BEC0C2"/>
        </w:rPr>
        <w:t xml:space="preserve"> </w:t>
      </w:r>
      <w:r w:rsidRPr="00D46471">
        <w:rPr>
          <w:i/>
          <w:iCs/>
          <w:color w:val="45C6D6"/>
        </w:rPr>
        <w:t>throw</w:t>
      </w:r>
      <w:r w:rsidRPr="00D46471">
        <w:rPr>
          <w:color w:val="BEC0C2"/>
        </w:rPr>
        <w:t xml:space="preserve"> </w:t>
      </w:r>
      <w:proofErr w:type="gramStart"/>
      <w:r w:rsidRPr="00D46471">
        <w:t>std::</w:t>
      </w:r>
      <w:proofErr w:type="spellStart"/>
      <w:proofErr w:type="gramEnd"/>
      <w:r w:rsidRPr="00D46471">
        <w:t>out_of_range</w:t>
      </w:r>
      <w:proofErr w:type="spellEnd"/>
      <w:r w:rsidRPr="00D46471">
        <w:t>(</w:t>
      </w:r>
      <w:r w:rsidRPr="00D46471">
        <w:rPr>
          <w:color w:val="D69545"/>
        </w:rPr>
        <w:t>"index out of range"</w:t>
      </w:r>
      <w:r w:rsidRPr="00D46471">
        <w:t>);</w:t>
      </w:r>
    </w:p>
    <w:p w14:paraId="7C3D2BB3" w14:textId="77777777" w:rsidR="00D46471" w:rsidRPr="00D46471" w:rsidRDefault="00D46471" w:rsidP="00D46471">
      <w:pPr>
        <w:pStyle w:val="af"/>
      </w:pPr>
    </w:p>
    <w:p w14:paraId="51C25EBF" w14:textId="77777777" w:rsidR="00D46471" w:rsidRPr="00D46471" w:rsidRDefault="00D46471" w:rsidP="00D46471">
      <w:pPr>
        <w:pStyle w:val="af"/>
      </w:pPr>
      <w:r w:rsidRPr="00D46471">
        <w:rPr>
          <w:color w:val="BEC0C2"/>
        </w:rPr>
        <w:t xml:space="preserve">    </w:t>
      </w:r>
      <w:proofErr w:type="spellStart"/>
      <w:r w:rsidRPr="00D46471">
        <w:t>MyString</w:t>
      </w:r>
      <w:proofErr w:type="spellEnd"/>
      <w:r w:rsidRPr="00D46471">
        <w:rPr>
          <w:color w:val="BEC0C2"/>
        </w:rPr>
        <w:t xml:space="preserve"> </w:t>
      </w:r>
      <w:r w:rsidRPr="00D46471">
        <w:rPr>
          <w:color w:val="D6BB9A"/>
        </w:rPr>
        <w:t>inserted</w:t>
      </w:r>
      <w:r w:rsidRPr="00D46471">
        <w:t>(</w:t>
      </w:r>
      <w:r w:rsidRPr="00D46471">
        <w:rPr>
          <w:color w:val="D6BB9A"/>
        </w:rPr>
        <w:t>count</w:t>
      </w:r>
      <w:r w:rsidRPr="00D46471">
        <w:t>,</w:t>
      </w:r>
      <w:r w:rsidRPr="00D46471">
        <w:rPr>
          <w:color w:val="BEC0C2"/>
        </w:rPr>
        <w:t xml:space="preserve"> </w:t>
      </w:r>
      <w:proofErr w:type="spellStart"/>
      <w:r w:rsidRPr="00D46471">
        <w:rPr>
          <w:color w:val="D6BB9A"/>
        </w:rPr>
        <w:t>ch</w:t>
      </w:r>
      <w:proofErr w:type="spellEnd"/>
      <w:r w:rsidRPr="00D46471">
        <w:t>);</w:t>
      </w:r>
    </w:p>
    <w:p w14:paraId="28B9B4CF" w14:textId="77777777" w:rsidR="00D46471" w:rsidRPr="00D46471" w:rsidRDefault="00D46471" w:rsidP="00D46471">
      <w:pPr>
        <w:pStyle w:val="af"/>
      </w:pPr>
      <w:r w:rsidRPr="00D46471">
        <w:rPr>
          <w:color w:val="BEC0C2"/>
        </w:rPr>
        <w:t xml:space="preserve">    </w:t>
      </w:r>
      <w:r w:rsidRPr="00D46471">
        <w:t>insert(</w:t>
      </w:r>
      <w:r w:rsidRPr="00D46471">
        <w:rPr>
          <w:color w:val="D6BB9A"/>
        </w:rPr>
        <w:t>index</w:t>
      </w:r>
      <w:r w:rsidRPr="00D46471">
        <w:t>,</w:t>
      </w:r>
      <w:r w:rsidRPr="00D46471">
        <w:rPr>
          <w:color w:val="BEC0C2"/>
        </w:rPr>
        <w:t xml:space="preserve"> </w:t>
      </w:r>
      <w:r w:rsidRPr="00D46471">
        <w:rPr>
          <w:color w:val="D6BB9A"/>
        </w:rPr>
        <w:t>inserted</w:t>
      </w:r>
      <w:r w:rsidRPr="00D46471">
        <w:t>);</w:t>
      </w:r>
    </w:p>
    <w:p w14:paraId="761A91E6" w14:textId="775A207E" w:rsidR="00736665" w:rsidRPr="00736665" w:rsidRDefault="00D46471" w:rsidP="00D46471">
      <w:pPr>
        <w:pStyle w:val="af"/>
      </w:pPr>
      <w:r w:rsidRPr="00D46471">
        <w:rPr>
          <w:szCs w:val="24"/>
        </w:rPr>
        <w:t>}</w:t>
      </w:r>
    </w:p>
    <w:p w14:paraId="3BDD9EC5" w14:textId="77777777" w:rsidR="003730DC" w:rsidRPr="003730DC" w:rsidRDefault="00736665" w:rsidP="00736665">
      <w:pPr>
        <w:rPr>
          <w:b/>
          <w:bCs/>
          <w:lang w:val="en-US"/>
        </w:rPr>
      </w:pPr>
      <w:r w:rsidRPr="003730DC">
        <w:rPr>
          <w:b/>
          <w:bCs/>
          <w:lang w:val="en-US"/>
        </w:rPr>
        <w:t xml:space="preserve">void </w:t>
      </w:r>
      <w:proofErr w:type="spellStart"/>
      <w:proofErr w:type="gramStart"/>
      <w:r w:rsidRPr="003730DC">
        <w:rPr>
          <w:b/>
          <w:bCs/>
          <w:lang w:val="en-US"/>
        </w:rPr>
        <w:t>MyString</w:t>
      </w:r>
      <w:proofErr w:type="spellEnd"/>
      <w:r w:rsidRPr="003730DC">
        <w:rPr>
          <w:b/>
          <w:bCs/>
          <w:lang w:val="en-US"/>
        </w:rPr>
        <w:t>::</w:t>
      </w:r>
      <w:proofErr w:type="gramEnd"/>
      <w:r w:rsidRPr="003730DC">
        <w:rPr>
          <w:b/>
          <w:bCs/>
          <w:lang w:val="en-US"/>
        </w:rPr>
        <w:t>insert(</w:t>
      </w:r>
      <w:proofErr w:type="spellStart"/>
      <w:r w:rsidRPr="003730DC">
        <w:rPr>
          <w:b/>
          <w:bCs/>
          <w:lang w:val="en-US"/>
        </w:rPr>
        <w:t>size_t</w:t>
      </w:r>
      <w:proofErr w:type="spellEnd"/>
      <w:r w:rsidRPr="003730DC">
        <w:rPr>
          <w:b/>
          <w:bCs/>
          <w:lang w:val="en-US"/>
        </w:rPr>
        <w:t xml:space="preserve"> index, const char* str)</w:t>
      </w:r>
    </w:p>
    <w:p w14:paraId="745C220F" w14:textId="4EB97580" w:rsidR="00736665" w:rsidRDefault="00736665" w:rsidP="00736665">
      <w:pPr>
        <w:rPr>
          <w:lang w:val="en-US"/>
        </w:rPr>
      </w:pPr>
      <w:r w:rsidRPr="00736665">
        <w:rPr>
          <w:lang w:val="en-US"/>
        </w:rPr>
        <w:t>This method lets you insert a null-terminated character array str at the specified index in the string.</w:t>
      </w:r>
    </w:p>
    <w:p w14:paraId="2AD43DC0" w14:textId="77777777" w:rsidR="00D46471" w:rsidRPr="00D46471" w:rsidRDefault="00D46471" w:rsidP="00D46471">
      <w:pPr>
        <w:pStyle w:val="af"/>
        <w:rPr>
          <w:sz w:val="20"/>
          <w:szCs w:val="20"/>
        </w:rPr>
      </w:pPr>
      <w:r w:rsidRPr="00D46471">
        <w:rPr>
          <w:color w:val="D69AA7"/>
        </w:rPr>
        <w:t>void</w:t>
      </w:r>
      <w:r w:rsidRPr="00D46471">
        <w:rPr>
          <w:color w:val="BEC0C2"/>
        </w:rPr>
        <w:t xml:space="preserve"> </w:t>
      </w:r>
      <w:proofErr w:type="spellStart"/>
      <w:proofErr w:type="gramStart"/>
      <w:r w:rsidRPr="00D46471">
        <w:t>MyString</w:t>
      </w:r>
      <w:proofErr w:type="spellEnd"/>
      <w:r w:rsidRPr="00D46471">
        <w:t>::</w:t>
      </w:r>
      <w:proofErr w:type="gramEnd"/>
      <w:r w:rsidRPr="00D46471">
        <w:rPr>
          <w:b/>
          <w:bCs/>
        </w:rPr>
        <w:t>insert</w:t>
      </w:r>
      <w:r w:rsidRPr="00D46471">
        <w:t>(</w:t>
      </w:r>
      <w:proofErr w:type="spellStart"/>
      <w:r w:rsidRPr="00D46471">
        <w:t>size_t</w:t>
      </w:r>
      <w:proofErr w:type="spellEnd"/>
      <w:r w:rsidRPr="00D46471">
        <w:rPr>
          <w:color w:val="BEC0C2"/>
        </w:rPr>
        <w:t xml:space="preserve"> </w:t>
      </w:r>
      <w:r w:rsidRPr="00D46471">
        <w:rPr>
          <w:color w:val="D6BB9A"/>
        </w:rPr>
        <w:t>index</w:t>
      </w:r>
      <w:r w:rsidRPr="00D46471">
        <w:t>,</w:t>
      </w:r>
      <w:r w:rsidRPr="00D46471">
        <w:rPr>
          <w:color w:val="BEC0C2"/>
        </w:rPr>
        <w:t xml:space="preserve"> </w:t>
      </w:r>
      <w:r w:rsidRPr="00D46471">
        <w:rPr>
          <w:i/>
          <w:iCs/>
          <w:color w:val="45C6D6"/>
        </w:rPr>
        <w:t>const</w:t>
      </w:r>
      <w:r w:rsidRPr="00D46471">
        <w:rPr>
          <w:color w:val="BEC0C2"/>
        </w:rPr>
        <w:t xml:space="preserve"> </w:t>
      </w:r>
      <w:r w:rsidRPr="00D46471">
        <w:rPr>
          <w:color w:val="D69AA7"/>
        </w:rPr>
        <w:t>char</w:t>
      </w:r>
      <w:r w:rsidRPr="00D46471">
        <w:t>*</w:t>
      </w:r>
      <w:r w:rsidRPr="00D46471">
        <w:rPr>
          <w:color w:val="BEC0C2"/>
        </w:rPr>
        <w:t xml:space="preserve"> </w:t>
      </w:r>
      <w:r w:rsidRPr="00D46471">
        <w:rPr>
          <w:color w:val="D6BB9A"/>
        </w:rPr>
        <w:t>str</w:t>
      </w:r>
      <w:r w:rsidRPr="00D46471">
        <w:t>)</w:t>
      </w:r>
    </w:p>
    <w:p w14:paraId="2B51B808" w14:textId="77777777" w:rsidR="00D46471" w:rsidRDefault="00D46471" w:rsidP="00D46471">
      <w:pPr>
        <w:pStyle w:val="af"/>
      </w:pPr>
      <w:r>
        <w:t>{</w:t>
      </w:r>
    </w:p>
    <w:p w14:paraId="790DD71B" w14:textId="77777777" w:rsidR="00D46471" w:rsidRDefault="00D46471" w:rsidP="00D46471">
      <w:pPr>
        <w:pStyle w:val="af"/>
      </w:pPr>
      <w:r>
        <w:rPr>
          <w:color w:val="BEC0C2"/>
        </w:rPr>
        <w:t xml:space="preserve">    </w:t>
      </w:r>
      <w:r>
        <w:rPr>
          <w:i/>
          <w:iCs/>
          <w:color w:val="45C6D6"/>
        </w:rPr>
        <w:t>if</w:t>
      </w:r>
      <w:r>
        <w:rPr>
          <w:color w:val="BEC0C2"/>
        </w:rPr>
        <w:t xml:space="preserve"> </w:t>
      </w:r>
      <w:r>
        <w:t>(</w:t>
      </w:r>
      <w:r>
        <w:rPr>
          <w:color w:val="D6BB9A"/>
        </w:rPr>
        <w:t>index</w:t>
      </w:r>
      <w:r>
        <w:rPr>
          <w:color w:val="BEC0C2"/>
        </w:rPr>
        <w:t xml:space="preserve"> </w:t>
      </w:r>
      <w:r>
        <w:rPr>
          <w:color w:val="D6BB9A"/>
        </w:rPr>
        <w:t>&gt;</w:t>
      </w:r>
      <w:r>
        <w:rPr>
          <w:color w:val="BEC0C2"/>
        </w:rPr>
        <w:t xml:space="preserve"> </w:t>
      </w:r>
      <w:r>
        <w:t>size_)</w:t>
      </w:r>
      <w:r>
        <w:rPr>
          <w:color w:val="BEC0C2"/>
        </w:rPr>
        <w:t xml:space="preserve"> </w:t>
      </w:r>
      <w:r>
        <w:rPr>
          <w:i/>
          <w:iCs/>
          <w:color w:val="45C6D6"/>
        </w:rPr>
        <w:t>throw</w:t>
      </w:r>
      <w:r>
        <w:rPr>
          <w:color w:val="BEC0C2"/>
        </w:rPr>
        <w:t xml:space="preserve"> </w:t>
      </w:r>
      <w:proofErr w:type="gramStart"/>
      <w:r>
        <w:t>std::</w:t>
      </w:r>
      <w:proofErr w:type="spellStart"/>
      <w:proofErr w:type="gramEnd"/>
      <w:r>
        <w:t>out_of_range</w:t>
      </w:r>
      <w:proofErr w:type="spellEnd"/>
      <w:r>
        <w:t>(</w:t>
      </w:r>
      <w:r>
        <w:rPr>
          <w:color w:val="D69545"/>
        </w:rPr>
        <w:t>"index out of range"</w:t>
      </w:r>
      <w:r>
        <w:t>);</w:t>
      </w:r>
    </w:p>
    <w:p w14:paraId="23021C99" w14:textId="77777777" w:rsidR="00D46471" w:rsidRDefault="00D46471" w:rsidP="00D46471">
      <w:pPr>
        <w:pStyle w:val="af"/>
      </w:pPr>
      <w:r>
        <w:rPr>
          <w:color w:val="BEC0C2"/>
        </w:rPr>
        <w:t xml:space="preserve">    </w:t>
      </w:r>
      <w:r>
        <w:rPr>
          <w:i/>
          <w:iCs/>
          <w:color w:val="45C6D6"/>
        </w:rPr>
        <w:t>else</w:t>
      </w:r>
      <w:r>
        <w:rPr>
          <w:color w:val="BEC0C2"/>
        </w:rPr>
        <w:t xml:space="preserve"> </w:t>
      </w:r>
      <w:r>
        <w:rPr>
          <w:i/>
          <w:iCs/>
          <w:color w:val="45C6D6"/>
        </w:rPr>
        <w:t>if</w:t>
      </w:r>
      <w:r>
        <w:rPr>
          <w:color w:val="BEC0C2"/>
        </w:rPr>
        <w:t xml:space="preserve"> </w:t>
      </w:r>
      <w:r>
        <w:t>(</w:t>
      </w:r>
      <w:r>
        <w:rPr>
          <w:color w:val="D6BB9A"/>
        </w:rPr>
        <w:t>!str</w:t>
      </w:r>
      <w:r>
        <w:t>)</w:t>
      </w:r>
      <w:r>
        <w:rPr>
          <w:i/>
          <w:iCs/>
          <w:color w:val="45C6D6"/>
        </w:rPr>
        <w:t>throw</w:t>
      </w:r>
      <w:r>
        <w:rPr>
          <w:color w:val="BEC0C2"/>
        </w:rPr>
        <w:t xml:space="preserve"> </w:t>
      </w:r>
      <w:proofErr w:type="gramStart"/>
      <w:r>
        <w:t>std::</w:t>
      </w:r>
      <w:proofErr w:type="spellStart"/>
      <w:proofErr w:type="gramEnd"/>
      <w:r>
        <w:t>out_of_range</w:t>
      </w:r>
      <w:proofErr w:type="spellEnd"/>
      <w:r>
        <w:t>(</w:t>
      </w:r>
      <w:r>
        <w:rPr>
          <w:color w:val="D69545"/>
        </w:rPr>
        <w:t xml:space="preserve">"str == </w:t>
      </w:r>
      <w:proofErr w:type="spellStart"/>
      <w:r>
        <w:rPr>
          <w:color w:val="D69545"/>
        </w:rPr>
        <w:t>nullptr</w:t>
      </w:r>
      <w:proofErr w:type="spellEnd"/>
      <w:r>
        <w:rPr>
          <w:color w:val="D69545"/>
        </w:rPr>
        <w:t>"</w:t>
      </w:r>
      <w:r>
        <w:t>);</w:t>
      </w:r>
    </w:p>
    <w:p w14:paraId="230FE1BD" w14:textId="77777777" w:rsidR="00D46471" w:rsidRDefault="00D46471" w:rsidP="00D46471">
      <w:pPr>
        <w:pStyle w:val="af"/>
      </w:pPr>
    </w:p>
    <w:p w14:paraId="3353E66E" w14:textId="77777777" w:rsidR="00D46471" w:rsidRDefault="00D46471" w:rsidP="00D46471">
      <w:pPr>
        <w:pStyle w:val="af"/>
      </w:pPr>
      <w:r>
        <w:rPr>
          <w:color w:val="BEC0C2"/>
        </w:rPr>
        <w:t xml:space="preserve">    </w:t>
      </w:r>
      <w:proofErr w:type="spellStart"/>
      <w:r>
        <w:t>MyString</w:t>
      </w:r>
      <w:proofErr w:type="spellEnd"/>
      <w:r>
        <w:rPr>
          <w:color w:val="BEC0C2"/>
        </w:rPr>
        <w:t xml:space="preserve"> </w:t>
      </w:r>
      <w:r>
        <w:rPr>
          <w:color w:val="D6BB9A"/>
        </w:rPr>
        <w:t>inserted</w:t>
      </w:r>
      <w:r>
        <w:t>(</w:t>
      </w:r>
      <w:r>
        <w:rPr>
          <w:color w:val="D6BB9A"/>
        </w:rPr>
        <w:t>str</w:t>
      </w:r>
      <w:r>
        <w:t>);</w:t>
      </w:r>
    </w:p>
    <w:p w14:paraId="34BBCA7A" w14:textId="77777777" w:rsidR="00D46471" w:rsidRDefault="00D46471" w:rsidP="00D46471">
      <w:pPr>
        <w:pStyle w:val="af"/>
      </w:pPr>
      <w:r>
        <w:rPr>
          <w:color w:val="BEC0C2"/>
        </w:rPr>
        <w:t xml:space="preserve">    </w:t>
      </w:r>
      <w:r>
        <w:t>insert(</w:t>
      </w:r>
      <w:r>
        <w:rPr>
          <w:color w:val="D6BB9A"/>
        </w:rPr>
        <w:t>index</w:t>
      </w:r>
      <w:r>
        <w:t>,</w:t>
      </w:r>
      <w:r>
        <w:rPr>
          <w:color w:val="BEC0C2"/>
        </w:rPr>
        <w:t xml:space="preserve"> </w:t>
      </w:r>
      <w:r>
        <w:rPr>
          <w:color w:val="D6BB9A"/>
        </w:rPr>
        <w:t>inserted</w:t>
      </w:r>
      <w:r>
        <w:t>);</w:t>
      </w:r>
    </w:p>
    <w:p w14:paraId="23536CDC" w14:textId="77777777" w:rsidR="00D46471" w:rsidRDefault="00D46471" w:rsidP="00D46471">
      <w:pPr>
        <w:pStyle w:val="af"/>
      </w:pPr>
      <w:r>
        <w:t>}</w:t>
      </w:r>
    </w:p>
    <w:p w14:paraId="0D937CE2" w14:textId="77777777" w:rsidR="00736665" w:rsidRPr="00736665" w:rsidRDefault="00736665" w:rsidP="00736665">
      <w:pPr>
        <w:rPr>
          <w:lang w:val="en-US"/>
        </w:rPr>
      </w:pPr>
    </w:p>
    <w:p w14:paraId="7D84B71A" w14:textId="77777777" w:rsidR="003730DC" w:rsidRPr="003730DC" w:rsidRDefault="00736665" w:rsidP="00736665">
      <w:pPr>
        <w:rPr>
          <w:b/>
          <w:bCs/>
          <w:lang w:val="en-US"/>
        </w:rPr>
      </w:pPr>
      <w:r w:rsidRPr="003730DC">
        <w:rPr>
          <w:b/>
          <w:bCs/>
          <w:lang w:val="en-US"/>
        </w:rPr>
        <w:t xml:space="preserve">void </w:t>
      </w:r>
      <w:proofErr w:type="spellStart"/>
      <w:proofErr w:type="gramStart"/>
      <w:r w:rsidRPr="003730DC">
        <w:rPr>
          <w:b/>
          <w:bCs/>
          <w:lang w:val="en-US"/>
        </w:rPr>
        <w:t>MyString</w:t>
      </w:r>
      <w:proofErr w:type="spellEnd"/>
      <w:r w:rsidRPr="003730DC">
        <w:rPr>
          <w:b/>
          <w:bCs/>
          <w:lang w:val="en-US"/>
        </w:rPr>
        <w:t>::</w:t>
      </w:r>
      <w:proofErr w:type="gramEnd"/>
      <w:r w:rsidRPr="003730DC">
        <w:rPr>
          <w:b/>
          <w:bCs/>
          <w:lang w:val="en-US"/>
        </w:rPr>
        <w:t>insert(</w:t>
      </w:r>
      <w:proofErr w:type="spellStart"/>
      <w:r w:rsidRPr="003730DC">
        <w:rPr>
          <w:b/>
          <w:bCs/>
          <w:lang w:val="en-US"/>
        </w:rPr>
        <w:t>size_t</w:t>
      </w:r>
      <w:proofErr w:type="spellEnd"/>
      <w:r w:rsidRPr="003730DC">
        <w:rPr>
          <w:b/>
          <w:bCs/>
          <w:lang w:val="en-US"/>
        </w:rPr>
        <w:t xml:space="preserve"> index, const char* str, </w:t>
      </w:r>
      <w:proofErr w:type="spellStart"/>
      <w:r w:rsidRPr="003730DC">
        <w:rPr>
          <w:b/>
          <w:bCs/>
          <w:lang w:val="en-US"/>
        </w:rPr>
        <w:t>size_t</w:t>
      </w:r>
      <w:proofErr w:type="spellEnd"/>
      <w:r w:rsidRPr="003730DC">
        <w:rPr>
          <w:b/>
          <w:bCs/>
          <w:lang w:val="en-US"/>
        </w:rPr>
        <w:t xml:space="preserve"> count)</w:t>
      </w:r>
    </w:p>
    <w:p w14:paraId="6E2A9F13" w14:textId="5A97682F" w:rsidR="00736665" w:rsidRDefault="00736665" w:rsidP="00736665">
      <w:pPr>
        <w:rPr>
          <w:lang w:val="en-US"/>
        </w:rPr>
      </w:pPr>
      <w:r w:rsidRPr="00736665">
        <w:rPr>
          <w:lang w:val="en-US"/>
        </w:rPr>
        <w:t>This method allows you to insert a specified number of characters (count) from a null-terminated character array str at the specified index in the string.</w:t>
      </w:r>
    </w:p>
    <w:p w14:paraId="453B105E" w14:textId="77777777" w:rsidR="00D46471" w:rsidRPr="00D46471" w:rsidRDefault="00D46471" w:rsidP="00D46471">
      <w:pPr>
        <w:pStyle w:val="af"/>
      </w:pPr>
      <w:r w:rsidRPr="00D46471">
        <w:rPr>
          <w:color w:val="D69AA7"/>
        </w:rPr>
        <w:t>void</w:t>
      </w:r>
      <w:r w:rsidRPr="00D46471">
        <w:rPr>
          <w:color w:val="BEC0C2"/>
        </w:rPr>
        <w:t xml:space="preserve"> </w:t>
      </w:r>
      <w:proofErr w:type="spellStart"/>
      <w:proofErr w:type="gramStart"/>
      <w:r w:rsidRPr="00D46471">
        <w:t>MyString</w:t>
      </w:r>
      <w:proofErr w:type="spellEnd"/>
      <w:r w:rsidRPr="00D46471">
        <w:t>::</w:t>
      </w:r>
      <w:proofErr w:type="gramEnd"/>
      <w:r w:rsidRPr="00D46471">
        <w:rPr>
          <w:b/>
          <w:bCs/>
        </w:rPr>
        <w:t>insert</w:t>
      </w:r>
      <w:r w:rsidRPr="00D46471">
        <w:t>(</w:t>
      </w:r>
      <w:proofErr w:type="spellStart"/>
      <w:r w:rsidRPr="00D46471">
        <w:t>size_t</w:t>
      </w:r>
      <w:proofErr w:type="spellEnd"/>
      <w:r w:rsidRPr="00D46471">
        <w:rPr>
          <w:color w:val="BEC0C2"/>
        </w:rPr>
        <w:t xml:space="preserve"> </w:t>
      </w:r>
      <w:r w:rsidRPr="00D46471">
        <w:rPr>
          <w:color w:val="D6BB9A"/>
        </w:rPr>
        <w:t>index</w:t>
      </w:r>
      <w:r w:rsidRPr="00D46471">
        <w:t>,</w:t>
      </w:r>
      <w:r w:rsidRPr="00D46471">
        <w:rPr>
          <w:color w:val="BEC0C2"/>
        </w:rPr>
        <w:t xml:space="preserve"> </w:t>
      </w:r>
      <w:r w:rsidRPr="00D46471">
        <w:rPr>
          <w:i/>
          <w:iCs/>
          <w:color w:val="45C6D6"/>
        </w:rPr>
        <w:t>const</w:t>
      </w:r>
      <w:r w:rsidRPr="00D46471">
        <w:rPr>
          <w:color w:val="BEC0C2"/>
        </w:rPr>
        <w:t xml:space="preserve"> </w:t>
      </w:r>
      <w:r w:rsidRPr="00D46471">
        <w:rPr>
          <w:color w:val="D69AA7"/>
        </w:rPr>
        <w:t>char</w:t>
      </w:r>
      <w:r w:rsidRPr="00D46471">
        <w:t>*</w:t>
      </w:r>
      <w:r w:rsidRPr="00D46471">
        <w:rPr>
          <w:color w:val="BEC0C2"/>
        </w:rPr>
        <w:t xml:space="preserve"> </w:t>
      </w:r>
      <w:r w:rsidRPr="00D46471">
        <w:rPr>
          <w:color w:val="D6BB9A"/>
        </w:rPr>
        <w:t>str</w:t>
      </w:r>
      <w:r w:rsidRPr="00D46471">
        <w:t>,</w:t>
      </w:r>
      <w:r w:rsidRPr="00D46471">
        <w:rPr>
          <w:color w:val="BEC0C2"/>
        </w:rPr>
        <w:t xml:space="preserve"> </w:t>
      </w:r>
      <w:proofErr w:type="spellStart"/>
      <w:r w:rsidRPr="00D46471">
        <w:t>size_t</w:t>
      </w:r>
      <w:proofErr w:type="spellEnd"/>
      <w:r w:rsidRPr="00D46471">
        <w:rPr>
          <w:color w:val="BEC0C2"/>
        </w:rPr>
        <w:t xml:space="preserve"> </w:t>
      </w:r>
      <w:r w:rsidRPr="00D46471">
        <w:rPr>
          <w:color w:val="D6BB9A"/>
        </w:rPr>
        <w:t>count</w:t>
      </w:r>
      <w:r w:rsidRPr="00D46471">
        <w:t>)</w:t>
      </w:r>
    </w:p>
    <w:p w14:paraId="05EFCC6E" w14:textId="77777777" w:rsidR="00D46471" w:rsidRPr="00D46471" w:rsidRDefault="00D46471" w:rsidP="00D46471">
      <w:pPr>
        <w:pStyle w:val="af"/>
      </w:pPr>
      <w:r w:rsidRPr="00D46471">
        <w:lastRenderedPageBreak/>
        <w:t>{</w:t>
      </w:r>
    </w:p>
    <w:p w14:paraId="5B82491D"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r w:rsidRPr="00D46471">
        <w:rPr>
          <w:color w:val="D6BB9A"/>
        </w:rPr>
        <w:t>index</w:t>
      </w:r>
      <w:r w:rsidRPr="00D46471">
        <w:rPr>
          <w:color w:val="BEC0C2"/>
        </w:rPr>
        <w:t xml:space="preserve"> </w:t>
      </w:r>
      <w:r w:rsidRPr="00D46471">
        <w:rPr>
          <w:color w:val="D6BB9A"/>
        </w:rPr>
        <w:t>&gt;</w:t>
      </w:r>
      <w:r w:rsidRPr="00D46471">
        <w:rPr>
          <w:color w:val="BEC0C2"/>
        </w:rPr>
        <w:t xml:space="preserve"> </w:t>
      </w:r>
      <w:r w:rsidRPr="00D46471">
        <w:t>size_)</w:t>
      </w:r>
      <w:r w:rsidRPr="00D46471">
        <w:rPr>
          <w:color w:val="BEC0C2"/>
        </w:rPr>
        <w:t xml:space="preserve"> </w:t>
      </w:r>
      <w:r w:rsidRPr="00D46471">
        <w:rPr>
          <w:i/>
          <w:iCs/>
          <w:color w:val="45C6D6"/>
        </w:rPr>
        <w:t>throw</w:t>
      </w:r>
      <w:r w:rsidRPr="00D46471">
        <w:rPr>
          <w:color w:val="BEC0C2"/>
        </w:rPr>
        <w:t xml:space="preserve"> </w:t>
      </w:r>
      <w:proofErr w:type="gramStart"/>
      <w:r w:rsidRPr="00D46471">
        <w:t>std::</w:t>
      </w:r>
      <w:proofErr w:type="spellStart"/>
      <w:proofErr w:type="gramEnd"/>
      <w:r w:rsidRPr="00D46471">
        <w:t>out_of_range</w:t>
      </w:r>
      <w:proofErr w:type="spellEnd"/>
      <w:r w:rsidRPr="00D46471">
        <w:t>(</w:t>
      </w:r>
      <w:r w:rsidRPr="00D46471">
        <w:rPr>
          <w:color w:val="D69545"/>
        </w:rPr>
        <w:t>"index out of range"</w:t>
      </w:r>
      <w:r w:rsidRPr="00D46471">
        <w:t>);</w:t>
      </w:r>
    </w:p>
    <w:p w14:paraId="303BBD5F" w14:textId="77777777" w:rsidR="00D46471" w:rsidRPr="00D46471" w:rsidRDefault="00D46471" w:rsidP="00D46471">
      <w:pPr>
        <w:pStyle w:val="af"/>
      </w:pPr>
      <w:r w:rsidRPr="00D46471">
        <w:rPr>
          <w:color w:val="BEC0C2"/>
        </w:rPr>
        <w:t xml:space="preserve">    </w:t>
      </w:r>
      <w:r w:rsidRPr="00D46471">
        <w:rPr>
          <w:i/>
          <w:iCs/>
          <w:color w:val="45C6D6"/>
        </w:rPr>
        <w:t>else</w:t>
      </w:r>
      <w:r w:rsidRPr="00D46471">
        <w:rPr>
          <w:color w:val="BEC0C2"/>
        </w:rPr>
        <w:t xml:space="preserve"> </w:t>
      </w:r>
      <w:r w:rsidRPr="00D46471">
        <w:rPr>
          <w:i/>
          <w:iCs/>
          <w:color w:val="45C6D6"/>
        </w:rPr>
        <w:t>if</w:t>
      </w:r>
      <w:r w:rsidRPr="00D46471">
        <w:rPr>
          <w:color w:val="BEC0C2"/>
        </w:rPr>
        <w:t xml:space="preserve"> </w:t>
      </w:r>
      <w:r w:rsidRPr="00D46471">
        <w:t>(</w:t>
      </w:r>
      <w:r w:rsidRPr="00D46471">
        <w:rPr>
          <w:color w:val="D6BB9A"/>
        </w:rPr>
        <w:t>!str</w:t>
      </w:r>
      <w:r w:rsidRPr="00D46471">
        <w:t>)</w:t>
      </w:r>
      <w:r w:rsidRPr="00D46471">
        <w:rPr>
          <w:i/>
          <w:iCs/>
          <w:color w:val="45C6D6"/>
        </w:rPr>
        <w:t>throw</w:t>
      </w:r>
      <w:r w:rsidRPr="00D46471">
        <w:rPr>
          <w:color w:val="BEC0C2"/>
        </w:rPr>
        <w:t xml:space="preserve"> </w:t>
      </w:r>
      <w:proofErr w:type="gramStart"/>
      <w:r w:rsidRPr="00D46471">
        <w:t>std::</w:t>
      </w:r>
      <w:proofErr w:type="spellStart"/>
      <w:proofErr w:type="gramEnd"/>
      <w:r w:rsidRPr="00D46471">
        <w:t>out_of_range</w:t>
      </w:r>
      <w:proofErr w:type="spellEnd"/>
      <w:r w:rsidRPr="00D46471">
        <w:t>(</w:t>
      </w:r>
      <w:r w:rsidRPr="00D46471">
        <w:rPr>
          <w:color w:val="D69545"/>
        </w:rPr>
        <w:t xml:space="preserve">"str == </w:t>
      </w:r>
      <w:proofErr w:type="spellStart"/>
      <w:r w:rsidRPr="00D46471">
        <w:rPr>
          <w:color w:val="D69545"/>
        </w:rPr>
        <w:t>nullptr</w:t>
      </w:r>
      <w:proofErr w:type="spellEnd"/>
      <w:r w:rsidRPr="00D46471">
        <w:rPr>
          <w:color w:val="D69545"/>
        </w:rPr>
        <w:t>"</w:t>
      </w:r>
      <w:r w:rsidRPr="00D46471">
        <w:t>);</w:t>
      </w:r>
    </w:p>
    <w:p w14:paraId="7EDCA532" w14:textId="77777777" w:rsidR="00D46471" w:rsidRPr="00D46471" w:rsidRDefault="00D46471" w:rsidP="00D46471">
      <w:pPr>
        <w:pStyle w:val="af"/>
      </w:pPr>
    </w:p>
    <w:p w14:paraId="71BA7E80" w14:textId="77777777" w:rsidR="00D46471" w:rsidRPr="00D46471" w:rsidRDefault="00D46471" w:rsidP="00D46471">
      <w:pPr>
        <w:pStyle w:val="af"/>
      </w:pPr>
      <w:r w:rsidRPr="00D46471">
        <w:rPr>
          <w:color w:val="BEC0C2"/>
        </w:rPr>
        <w:t xml:space="preserve">    </w:t>
      </w:r>
      <w:proofErr w:type="spellStart"/>
      <w:r w:rsidRPr="00D46471">
        <w:t>MyString</w:t>
      </w:r>
      <w:proofErr w:type="spellEnd"/>
      <w:r w:rsidRPr="00D46471">
        <w:rPr>
          <w:color w:val="BEC0C2"/>
        </w:rPr>
        <w:t xml:space="preserve"> </w:t>
      </w:r>
      <w:r w:rsidRPr="00D46471">
        <w:rPr>
          <w:color w:val="D6BB9A"/>
        </w:rPr>
        <w:t>inserted</w:t>
      </w:r>
      <w:r w:rsidRPr="00D46471">
        <w:t>(</w:t>
      </w:r>
      <w:r w:rsidRPr="00D46471">
        <w:rPr>
          <w:color w:val="D6BB9A"/>
        </w:rPr>
        <w:t>str</w:t>
      </w:r>
      <w:r w:rsidRPr="00D46471">
        <w:t>,</w:t>
      </w:r>
      <w:r w:rsidRPr="00D46471">
        <w:rPr>
          <w:color w:val="BEC0C2"/>
        </w:rPr>
        <w:t xml:space="preserve"> </w:t>
      </w:r>
      <w:r w:rsidRPr="00D46471">
        <w:rPr>
          <w:color w:val="D6BB9A"/>
        </w:rPr>
        <w:t>count</w:t>
      </w:r>
      <w:r w:rsidRPr="00D46471">
        <w:t>);</w:t>
      </w:r>
    </w:p>
    <w:p w14:paraId="1A93E0C6" w14:textId="77777777" w:rsidR="00D46471" w:rsidRPr="00D46471" w:rsidRDefault="00D46471" w:rsidP="00D46471">
      <w:pPr>
        <w:pStyle w:val="af"/>
      </w:pPr>
      <w:r w:rsidRPr="00D46471">
        <w:rPr>
          <w:color w:val="BEC0C2"/>
        </w:rPr>
        <w:t xml:space="preserve">    </w:t>
      </w:r>
      <w:r w:rsidRPr="00D46471">
        <w:t>insert(</w:t>
      </w:r>
      <w:r w:rsidRPr="00D46471">
        <w:rPr>
          <w:color w:val="D6BB9A"/>
        </w:rPr>
        <w:t>index</w:t>
      </w:r>
      <w:r w:rsidRPr="00D46471">
        <w:t>,</w:t>
      </w:r>
      <w:r w:rsidRPr="00D46471">
        <w:rPr>
          <w:color w:val="BEC0C2"/>
        </w:rPr>
        <w:t xml:space="preserve"> </w:t>
      </w:r>
      <w:r w:rsidRPr="00D46471">
        <w:rPr>
          <w:color w:val="D6BB9A"/>
        </w:rPr>
        <w:t>inserted</w:t>
      </w:r>
      <w:r w:rsidRPr="00D46471">
        <w:t>);</w:t>
      </w:r>
    </w:p>
    <w:p w14:paraId="742585D9" w14:textId="3622D18A" w:rsidR="00736665" w:rsidRPr="00736665" w:rsidRDefault="00D46471" w:rsidP="00D46471">
      <w:pPr>
        <w:pStyle w:val="af"/>
      </w:pPr>
      <w:r w:rsidRPr="00D46471">
        <w:rPr>
          <w:szCs w:val="24"/>
        </w:rPr>
        <w:t>}</w:t>
      </w:r>
    </w:p>
    <w:p w14:paraId="602119B1" w14:textId="77777777" w:rsidR="003730DC" w:rsidRPr="003730DC" w:rsidRDefault="00736665" w:rsidP="00736665">
      <w:pPr>
        <w:rPr>
          <w:b/>
          <w:bCs/>
          <w:lang w:val="en-US"/>
        </w:rPr>
      </w:pPr>
      <w:r w:rsidRPr="003730DC">
        <w:rPr>
          <w:b/>
          <w:bCs/>
          <w:lang w:val="en-US"/>
        </w:rPr>
        <w:t xml:space="preserve">void </w:t>
      </w:r>
      <w:proofErr w:type="spellStart"/>
      <w:proofErr w:type="gramStart"/>
      <w:r w:rsidRPr="003730DC">
        <w:rPr>
          <w:b/>
          <w:bCs/>
          <w:lang w:val="en-US"/>
        </w:rPr>
        <w:t>MyString</w:t>
      </w:r>
      <w:proofErr w:type="spellEnd"/>
      <w:r w:rsidRPr="003730DC">
        <w:rPr>
          <w:b/>
          <w:bCs/>
          <w:lang w:val="en-US"/>
        </w:rPr>
        <w:t>::</w:t>
      </w:r>
      <w:proofErr w:type="gramEnd"/>
      <w:r w:rsidRPr="003730DC">
        <w:rPr>
          <w:b/>
          <w:bCs/>
          <w:lang w:val="en-US"/>
        </w:rPr>
        <w:t>insert(</w:t>
      </w:r>
      <w:proofErr w:type="spellStart"/>
      <w:r w:rsidRPr="003730DC">
        <w:rPr>
          <w:b/>
          <w:bCs/>
          <w:lang w:val="en-US"/>
        </w:rPr>
        <w:t>size_t</w:t>
      </w:r>
      <w:proofErr w:type="spellEnd"/>
      <w:r w:rsidRPr="003730DC">
        <w:rPr>
          <w:b/>
          <w:bCs/>
          <w:lang w:val="en-US"/>
        </w:rPr>
        <w:t xml:space="preserve"> index, const std::string&amp; </w:t>
      </w:r>
      <w:proofErr w:type="spellStart"/>
      <w:r w:rsidRPr="003730DC">
        <w:rPr>
          <w:b/>
          <w:bCs/>
          <w:lang w:val="en-US"/>
        </w:rPr>
        <w:t>arr</w:t>
      </w:r>
      <w:proofErr w:type="spellEnd"/>
      <w:r w:rsidRPr="003730DC">
        <w:rPr>
          <w:b/>
          <w:bCs/>
          <w:lang w:val="en-US"/>
        </w:rPr>
        <w:t>)</w:t>
      </w:r>
    </w:p>
    <w:p w14:paraId="5E8CD00A" w14:textId="47E610D8" w:rsidR="00736665" w:rsidRDefault="00736665" w:rsidP="00736665">
      <w:pPr>
        <w:rPr>
          <w:lang w:val="en-US"/>
        </w:rPr>
      </w:pPr>
      <w:r w:rsidRPr="00736665">
        <w:rPr>
          <w:lang w:val="en-US"/>
        </w:rPr>
        <w:t xml:space="preserve">This method enables you to insert the contents of a </w:t>
      </w:r>
      <w:proofErr w:type="gramStart"/>
      <w:r w:rsidRPr="00736665">
        <w:rPr>
          <w:lang w:val="en-US"/>
        </w:rPr>
        <w:t>std::</w:t>
      </w:r>
      <w:proofErr w:type="gramEnd"/>
      <w:r w:rsidRPr="00736665">
        <w:rPr>
          <w:lang w:val="en-US"/>
        </w:rPr>
        <w:t xml:space="preserve">string object </w:t>
      </w:r>
      <w:proofErr w:type="spellStart"/>
      <w:r w:rsidRPr="00736665">
        <w:rPr>
          <w:lang w:val="en-US"/>
        </w:rPr>
        <w:t>arr</w:t>
      </w:r>
      <w:proofErr w:type="spellEnd"/>
      <w:r w:rsidRPr="00736665">
        <w:rPr>
          <w:lang w:val="en-US"/>
        </w:rPr>
        <w:t xml:space="preserve"> at the specified index in the string.</w:t>
      </w:r>
    </w:p>
    <w:p w14:paraId="3D792665" w14:textId="77777777" w:rsidR="00D46471" w:rsidRPr="00D46471" w:rsidRDefault="00D46471" w:rsidP="00D46471">
      <w:pPr>
        <w:pStyle w:val="af"/>
      </w:pPr>
      <w:r w:rsidRPr="00D46471">
        <w:rPr>
          <w:color w:val="D69AA7"/>
        </w:rPr>
        <w:t>void</w:t>
      </w:r>
      <w:r w:rsidRPr="00D46471">
        <w:rPr>
          <w:color w:val="BEC0C2"/>
        </w:rPr>
        <w:t xml:space="preserve"> </w:t>
      </w:r>
      <w:proofErr w:type="spellStart"/>
      <w:proofErr w:type="gramStart"/>
      <w:r w:rsidRPr="00D46471">
        <w:t>MyString</w:t>
      </w:r>
      <w:proofErr w:type="spellEnd"/>
      <w:r w:rsidRPr="00D46471">
        <w:t>::</w:t>
      </w:r>
      <w:proofErr w:type="gramEnd"/>
      <w:r w:rsidRPr="00D46471">
        <w:rPr>
          <w:b/>
          <w:bCs/>
        </w:rPr>
        <w:t>insert</w:t>
      </w:r>
      <w:r w:rsidRPr="00D46471">
        <w:t>(</w:t>
      </w:r>
      <w:proofErr w:type="spellStart"/>
      <w:r w:rsidRPr="00D46471">
        <w:t>size_t</w:t>
      </w:r>
      <w:proofErr w:type="spellEnd"/>
      <w:r w:rsidRPr="00D46471">
        <w:rPr>
          <w:color w:val="BEC0C2"/>
        </w:rPr>
        <w:t xml:space="preserve"> </w:t>
      </w:r>
      <w:r w:rsidRPr="00D46471">
        <w:rPr>
          <w:color w:val="D6BB9A"/>
        </w:rPr>
        <w:t>index</w:t>
      </w:r>
      <w:r w:rsidRPr="00D46471">
        <w:t>,</w:t>
      </w:r>
      <w:r w:rsidRPr="00D46471">
        <w:rPr>
          <w:color w:val="BEC0C2"/>
        </w:rPr>
        <w:t xml:space="preserve"> </w:t>
      </w:r>
      <w:r w:rsidRPr="00D46471">
        <w:rPr>
          <w:i/>
          <w:iCs/>
          <w:color w:val="45C6D6"/>
        </w:rPr>
        <w:t>const</w:t>
      </w:r>
      <w:r w:rsidRPr="00D46471">
        <w:rPr>
          <w:color w:val="BEC0C2"/>
        </w:rPr>
        <w:t xml:space="preserve"> </w:t>
      </w:r>
      <w:r w:rsidRPr="00D46471">
        <w:t>std::string&amp;</w:t>
      </w:r>
      <w:r w:rsidRPr="00D46471">
        <w:rPr>
          <w:color w:val="BEC0C2"/>
        </w:rPr>
        <w:t xml:space="preserve"> </w:t>
      </w:r>
      <w:proofErr w:type="spellStart"/>
      <w:r w:rsidRPr="00D46471">
        <w:rPr>
          <w:color w:val="D6BB9A"/>
        </w:rPr>
        <w:t>arr</w:t>
      </w:r>
      <w:proofErr w:type="spellEnd"/>
      <w:r w:rsidRPr="00D46471">
        <w:t>)</w:t>
      </w:r>
    </w:p>
    <w:p w14:paraId="6BC2CA4E" w14:textId="77777777" w:rsidR="00D46471" w:rsidRPr="00D46471" w:rsidRDefault="00D46471" w:rsidP="00D46471">
      <w:pPr>
        <w:pStyle w:val="af"/>
      </w:pPr>
      <w:r w:rsidRPr="00D46471">
        <w:t>{</w:t>
      </w:r>
    </w:p>
    <w:p w14:paraId="2AD7F578"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r w:rsidRPr="00D46471">
        <w:rPr>
          <w:color w:val="D6BB9A"/>
        </w:rPr>
        <w:t>index</w:t>
      </w:r>
      <w:r w:rsidRPr="00D46471">
        <w:rPr>
          <w:color w:val="BEC0C2"/>
        </w:rPr>
        <w:t xml:space="preserve"> </w:t>
      </w:r>
      <w:r w:rsidRPr="00D46471">
        <w:rPr>
          <w:color w:val="D6BB9A"/>
        </w:rPr>
        <w:t>&gt;</w:t>
      </w:r>
      <w:r w:rsidRPr="00D46471">
        <w:rPr>
          <w:color w:val="BEC0C2"/>
        </w:rPr>
        <w:t xml:space="preserve"> </w:t>
      </w:r>
      <w:r w:rsidRPr="00D46471">
        <w:t>size_)</w:t>
      </w:r>
      <w:r w:rsidRPr="00D46471">
        <w:rPr>
          <w:color w:val="BEC0C2"/>
        </w:rPr>
        <w:t xml:space="preserve"> </w:t>
      </w:r>
      <w:r w:rsidRPr="00D46471">
        <w:rPr>
          <w:i/>
          <w:iCs/>
          <w:color w:val="45C6D6"/>
        </w:rPr>
        <w:t>throw</w:t>
      </w:r>
      <w:r w:rsidRPr="00D46471">
        <w:rPr>
          <w:color w:val="BEC0C2"/>
        </w:rPr>
        <w:t xml:space="preserve"> </w:t>
      </w:r>
      <w:proofErr w:type="gramStart"/>
      <w:r w:rsidRPr="00D46471">
        <w:t>std::</w:t>
      </w:r>
      <w:proofErr w:type="spellStart"/>
      <w:proofErr w:type="gramEnd"/>
      <w:r w:rsidRPr="00D46471">
        <w:t>out_of_range</w:t>
      </w:r>
      <w:proofErr w:type="spellEnd"/>
      <w:r w:rsidRPr="00D46471">
        <w:t>(</w:t>
      </w:r>
      <w:r w:rsidRPr="00D46471">
        <w:rPr>
          <w:color w:val="D69545"/>
        </w:rPr>
        <w:t>"index out of range"</w:t>
      </w:r>
      <w:r w:rsidRPr="00D46471">
        <w:t>);</w:t>
      </w:r>
    </w:p>
    <w:p w14:paraId="39F0BC0F" w14:textId="77777777" w:rsidR="00D46471" w:rsidRPr="00D46471" w:rsidRDefault="00D46471" w:rsidP="00D46471">
      <w:pPr>
        <w:pStyle w:val="af"/>
      </w:pPr>
    </w:p>
    <w:p w14:paraId="636B5F84" w14:textId="77777777" w:rsidR="00D46471" w:rsidRPr="00D46471" w:rsidRDefault="00D46471" w:rsidP="00D46471">
      <w:pPr>
        <w:pStyle w:val="af"/>
      </w:pPr>
      <w:r w:rsidRPr="00D46471">
        <w:rPr>
          <w:color w:val="BEC0C2"/>
        </w:rPr>
        <w:t xml:space="preserve">    </w:t>
      </w:r>
      <w:proofErr w:type="spellStart"/>
      <w:r w:rsidRPr="00D46471">
        <w:t>MyString</w:t>
      </w:r>
      <w:proofErr w:type="spellEnd"/>
      <w:r w:rsidRPr="00D46471">
        <w:rPr>
          <w:color w:val="BEC0C2"/>
        </w:rPr>
        <w:t xml:space="preserve"> </w:t>
      </w:r>
      <w:r w:rsidRPr="00D46471">
        <w:rPr>
          <w:color w:val="D6BB9A"/>
        </w:rPr>
        <w:t>inserted</w:t>
      </w:r>
      <w:r w:rsidRPr="00D46471">
        <w:t>(</w:t>
      </w:r>
      <w:proofErr w:type="spellStart"/>
      <w:r w:rsidRPr="00D46471">
        <w:rPr>
          <w:color w:val="D6BB9A"/>
        </w:rPr>
        <w:t>arr</w:t>
      </w:r>
      <w:proofErr w:type="spellEnd"/>
      <w:r w:rsidRPr="00D46471">
        <w:t>);</w:t>
      </w:r>
    </w:p>
    <w:p w14:paraId="293C4384" w14:textId="77777777" w:rsidR="00D46471" w:rsidRPr="00D46471" w:rsidRDefault="00D46471" w:rsidP="00D46471">
      <w:pPr>
        <w:pStyle w:val="af"/>
      </w:pPr>
      <w:r w:rsidRPr="00D46471">
        <w:rPr>
          <w:color w:val="BEC0C2"/>
        </w:rPr>
        <w:t xml:space="preserve">    </w:t>
      </w:r>
      <w:r w:rsidRPr="00D46471">
        <w:t>insert(</w:t>
      </w:r>
      <w:r w:rsidRPr="00D46471">
        <w:rPr>
          <w:color w:val="D6BB9A"/>
        </w:rPr>
        <w:t>index</w:t>
      </w:r>
      <w:r w:rsidRPr="00D46471">
        <w:t>,</w:t>
      </w:r>
      <w:r w:rsidRPr="00D46471">
        <w:rPr>
          <w:color w:val="BEC0C2"/>
        </w:rPr>
        <w:t xml:space="preserve"> </w:t>
      </w:r>
      <w:r w:rsidRPr="00D46471">
        <w:rPr>
          <w:color w:val="D6BB9A"/>
        </w:rPr>
        <w:t>inserted</w:t>
      </w:r>
      <w:r w:rsidRPr="00D46471">
        <w:t>);</w:t>
      </w:r>
    </w:p>
    <w:p w14:paraId="5B15F35C" w14:textId="07F6DC66" w:rsidR="00736665" w:rsidRPr="00736665" w:rsidRDefault="00D46471" w:rsidP="00D46471">
      <w:pPr>
        <w:pStyle w:val="af"/>
      </w:pPr>
      <w:r w:rsidRPr="00D46471">
        <w:rPr>
          <w:szCs w:val="24"/>
        </w:rPr>
        <w:t>}</w:t>
      </w:r>
    </w:p>
    <w:p w14:paraId="00C9EDAD" w14:textId="77777777" w:rsidR="003730DC" w:rsidRPr="003730DC" w:rsidRDefault="00736665" w:rsidP="00736665">
      <w:pPr>
        <w:rPr>
          <w:b/>
          <w:bCs/>
          <w:lang w:val="en-US"/>
        </w:rPr>
      </w:pPr>
      <w:r w:rsidRPr="003730DC">
        <w:rPr>
          <w:b/>
          <w:bCs/>
          <w:lang w:val="en-US"/>
        </w:rPr>
        <w:t xml:space="preserve">void </w:t>
      </w:r>
      <w:proofErr w:type="spellStart"/>
      <w:proofErr w:type="gramStart"/>
      <w:r w:rsidRPr="003730DC">
        <w:rPr>
          <w:b/>
          <w:bCs/>
          <w:lang w:val="en-US"/>
        </w:rPr>
        <w:t>MyString</w:t>
      </w:r>
      <w:proofErr w:type="spellEnd"/>
      <w:r w:rsidRPr="003730DC">
        <w:rPr>
          <w:b/>
          <w:bCs/>
          <w:lang w:val="en-US"/>
        </w:rPr>
        <w:t>::</w:t>
      </w:r>
      <w:proofErr w:type="gramEnd"/>
      <w:r w:rsidRPr="003730DC">
        <w:rPr>
          <w:b/>
          <w:bCs/>
          <w:lang w:val="en-US"/>
        </w:rPr>
        <w:t>insert(</w:t>
      </w:r>
      <w:proofErr w:type="spellStart"/>
      <w:r w:rsidRPr="003730DC">
        <w:rPr>
          <w:b/>
          <w:bCs/>
          <w:lang w:val="en-US"/>
        </w:rPr>
        <w:t>size_t</w:t>
      </w:r>
      <w:proofErr w:type="spellEnd"/>
      <w:r w:rsidRPr="003730DC">
        <w:rPr>
          <w:b/>
          <w:bCs/>
          <w:lang w:val="en-US"/>
        </w:rPr>
        <w:t xml:space="preserve"> index, const std::string&amp; </w:t>
      </w:r>
      <w:proofErr w:type="spellStart"/>
      <w:r w:rsidRPr="003730DC">
        <w:rPr>
          <w:b/>
          <w:bCs/>
          <w:lang w:val="en-US"/>
        </w:rPr>
        <w:t>arr</w:t>
      </w:r>
      <w:proofErr w:type="spellEnd"/>
      <w:r w:rsidRPr="003730DC">
        <w:rPr>
          <w:b/>
          <w:bCs/>
          <w:lang w:val="en-US"/>
        </w:rPr>
        <w:t xml:space="preserve">, </w:t>
      </w:r>
      <w:proofErr w:type="spellStart"/>
      <w:r w:rsidRPr="003730DC">
        <w:rPr>
          <w:b/>
          <w:bCs/>
          <w:lang w:val="en-US"/>
        </w:rPr>
        <w:t>size_t</w:t>
      </w:r>
      <w:proofErr w:type="spellEnd"/>
      <w:r w:rsidRPr="003730DC">
        <w:rPr>
          <w:b/>
          <w:bCs/>
          <w:lang w:val="en-US"/>
        </w:rPr>
        <w:t xml:space="preserve"> count)</w:t>
      </w:r>
    </w:p>
    <w:p w14:paraId="449FA0F8" w14:textId="77777777" w:rsidR="003730DC" w:rsidRDefault="00736665" w:rsidP="003730DC">
      <w:pPr>
        <w:rPr>
          <w:lang w:val="en-US"/>
        </w:rPr>
      </w:pPr>
      <w:r w:rsidRPr="00736665">
        <w:rPr>
          <w:lang w:val="en-US"/>
        </w:rPr>
        <w:t xml:space="preserve">Similar to the previous method, this one allows you to insert a specified number of characters (count) from a </w:t>
      </w:r>
      <w:proofErr w:type="gramStart"/>
      <w:r w:rsidRPr="00736665">
        <w:rPr>
          <w:lang w:val="en-US"/>
        </w:rPr>
        <w:t>std::</w:t>
      </w:r>
      <w:proofErr w:type="gramEnd"/>
      <w:r w:rsidRPr="00736665">
        <w:rPr>
          <w:lang w:val="en-US"/>
        </w:rPr>
        <w:t xml:space="preserve">string object </w:t>
      </w:r>
      <w:proofErr w:type="spellStart"/>
      <w:r w:rsidRPr="00736665">
        <w:rPr>
          <w:lang w:val="en-US"/>
        </w:rPr>
        <w:t>arr</w:t>
      </w:r>
      <w:proofErr w:type="spellEnd"/>
      <w:r w:rsidRPr="00736665">
        <w:rPr>
          <w:lang w:val="en-US"/>
        </w:rPr>
        <w:t xml:space="preserve"> at the specified index in the string.</w:t>
      </w:r>
    </w:p>
    <w:p w14:paraId="7375E3AA" w14:textId="77777777" w:rsidR="00D46471" w:rsidRPr="00D46471" w:rsidRDefault="00D46471" w:rsidP="00D46471">
      <w:pPr>
        <w:pStyle w:val="af"/>
      </w:pPr>
      <w:r w:rsidRPr="00D46471">
        <w:rPr>
          <w:color w:val="D69AA7"/>
        </w:rPr>
        <w:t>void</w:t>
      </w:r>
      <w:r w:rsidRPr="00D46471">
        <w:rPr>
          <w:color w:val="BEC0C2"/>
        </w:rPr>
        <w:t xml:space="preserve"> </w:t>
      </w:r>
      <w:proofErr w:type="spellStart"/>
      <w:proofErr w:type="gramStart"/>
      <w:r w:rsidRPr="00D46471">
        <w:t>MyString</w:t>
      </w:r>
      <w:proofErr w:type="spellEnd"/>
      <w:r w:rsidRPr="00D46471">
        <w:t>::</w:t>
      </w:r>
      <w:proofErr w:type="gramEnd"/>
      <w:r w:rsidRPr="00D46471">
        <w:rPr>
          <w:b/>
          <w:bCs/>
        </w:rPr>
        <w:t>insert</w:t>
      </w:r>
      <w:r w:rsidRPr="00D46471">
        <w:t>(</w:t>
      </w:r>
      <w:proofErr w:type="spellStart"/>
      <w:r w:rsidRPr="00D46471">
        <w:t>size_t</w:t>
      </w:r>
      <w:proofErr w:type="spellEnd"/>
      <w:r w:rsidRPr="00D46471">
        <w:rPr>
          <w:color w:val="BEC0C2"/>
        </w:rPr>
        <w:t xml:space="preserve"> </w:t>
      </w:r>
      <w:r w:rsidRPr="00D46471">
        <w:rPr>
          <w:color w:val="D6BB9A"/>
        </w:rPr>
        <w:t>index</w:t>
      </w:r>
      <w:r w:rsidRPr="00D46471">
        <w:t>,</w:t>
      </w:r>
      <w:r w:rsidRPr="00D46471">
        <w:rPr>
          <w:color w:val="BEC0C2"/>
        </w:rPr>
        <w:t xml:space="preserve"> </w:t>
      </w:r>
      <w:r w:rsidRPr="00D46471">
        <w:rPr>
          <w:i/>
          <w:iCs/>
          <w:color w:val="45C6D6"/>
        </w:rPr>
        <w:t>const</w:t>
      </w:r>
      <w:r w:rsidRPr="00D46471">
        <w:rPr>
          <w:color w:val="BEC0C2"/>
        </w:rPr>
        <w:t xml:space="preserve"> </w:t>
      </w:r>
      <w:r w:rsidRPr="00D46471">
        <w:t>std::string&amp;</w:t>
      </w:r>
      <w:r w:rsidRPr="00D46471">
        <w:rPr>
          <w:color w:val="BEC0C2"/>
        </w:rPr>
        <w:t xml:space="preserve"> </w:t>
      </w:r>
      <w:proofErr w:type="spellStart"/>
      <w:r w:rsidRPr="00D46471">
        <w:rPr>
          <w:color w:val="D6BB9A"/>
        </w:rPr>
        <w:t>arr</w:t>
      </w:r>
      <w:proofErr w:type="spellEnd"/>
      <w:r w:rsidRPr="00D46471">
        <w:t>,</w:t>
      </w:r>
      <w:r w:rsidRPr="00D46471">
        <w:rPr>
          <w:color w:val="BEC0C2"/>
        </w:rPr>
        <w:t xml:space="preserve"> </w:t>
      </w:r>
      <w:proofErr w:type="spellStart"/>
      <w:r w:rsidRPr="00D46471">
        <w:t>size_t</w:t>
      </w:r>
      <w:proofErr w:type="spellEnd"/>
      <w:r w:rsidRPr="00D46471">
        <w:rPr>
          <w:color w:val="BEC0C2"/>
        </w:rPr>
        <w:t xml:space="preserve"> </w:t>
      </w:r>
      <w:r w:rsidRPr="00D46471">
        <w:rPr>
          <w:color w:val="D6BB9A"/>
        </w:rPr>
        <w:t>count</w:t>
      </w:r>
      <w:r w:rsidRPr="00D46471">
        <w:t>)</w:t>
      </w:r>
    </w:p>
    <w:p w14:paraId="0CABE713" w14:textId="77777777" w:rsidR="00D46471" w:rsidRPr="00D46471" w:rsidRDefault="00D46471" w:rsidP="00D46471">
      <w:pPr>
        <w:pStyle w:val="af"/>
      </w:pPr>
      <w:r w:rsidRPr="00D46471">
        <w:t>{</w:t>
      </w:r>
    </w:p>
    <w:p w14:paraId="39CC7BBA"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r w:rsidRPr="00D46471">
        <w:rPr>
          <w:color w:val="D6BB9A"/>
        </w:rPr>
        <w:t>index</w:t>
      </w:r>
      <w:r w:rsidRPr="00D46471">
        <w:rPr>
          <w:color w:val="BEC0C2"/>
        </w:rPr>
        <w:t xml:space="preserve"> </w:t>
      </w:r>
      <w:r w:rsidRPr="00D46471">
        <w:rPr>
          <w:color w:val="D6BB9A"/>
        </w:rPr>
        <w:t>&gt;</w:t>
      </w:r>
      <w:r w:rsidRPr="00D46471">
        <w:rPr>
          <w:color w:val="BEC0C2"/>
        </w:rPr>
        <w:t xml:space="preserve"> </w:t>
      </w:r>
      <w:r w:rsidRPr="00D46471">
        <w:t>size_)</w:t>
      </w:r>
      <w:r w:rsidRPr="00D46471">
        <w:rPr>
          <w:color w:val="BEC0C2"/>
        </w:rPr>
        <w:t xml:space="preserve"> </w:t>
      </w:r>
      <w:r w:rsidRPr="00D46471">
        <w:rPr>
          <w:i/>
          <w:iCs/>
          <w:color w:val="45C6D6"/>
        </w:rPr>
        <w:t>throw</w:t>
      </w:r>
      <w:r w:rsidRPr="00D46471">
        <w:rPr>
          <w:color w:val="BEC0C2"/>
        </w:rPr>
        <w:t xml:space="preserve"> </w:t>
      </w:r>
      <w:proofErr w:type="gramStart"/>
      <w:r w:rsidRPr="00D46471">
        <w:t>std::</w:t>
      </w:r>
      <w:proofErr w:type="spellStart"/>
      <w:proofErr w:type="gramEnd"/>
      <w:r w:rsidRPr="00D46471">
        <w:t>out_of_range</w:t>
      </w:r>
      <w:proofErr w:type="spellEnd"/>
      <w:r w:rsidRPr="00D46471">
        <w:t>(</w:t>
      </w:r>
      <w:r w:rsidRPr="00D46471">
        <w:rPr>
          <w:color w:val="D69545"/>
        </w:rPr>
        <w:t>"index out of range"</w:t>
      </w:r>
      <w:r w:rsidRPr="00D46471">
        <w:t>);</w:t>
      </w:r>
    </w:p>
    <w:p w14:paraId="74B34E68" w14:textId="77777777" w:rsidR="00D46471" w:rsidRPr="00D46471" w:rsidRDefault="00D46471" w:rsidP="00D46471">
      <w:pPr>
        <w:pStyle w:val="af"/>
      </w:pPr>
    </w:p>
    <w:p w14:paraId="1DD3E2B2" w14:textId="77777777" w:rsidR="00D46471" w:rsidRPr="00D46471" w:rsidRDefault="00D46471" w:rsidP="00D46471">
      <w:pPr>
        <w:pStyle w:val="af"/>
      </w:pPr>
      <w:r w:rsidRPr="00D46471">
        <w:rPr>
          <w:color w:val="BEC0C2"/>
        </w:rPr>
        <w:t xml:space="preserve">    </w:t>
      </w:r>
      <w:proofErr w:type="spellStart"/>
      <w:r w:rsidRPr="00D46471">
        <w:t>MyString</w:t>
      </w:r>
      <w:proofErr w:type="spellEnd"/>
      <w:r w:rsidRPr="00D46471">
        <w:rPr>
          <w:color w:val="BEC0C2"/>
        </w:rPr>
        <w:t xml:space="preserve"> </w:t>
      </w:r>
      <w:r w:rsidRPr="00D46471">
        <w:rPr>
          <w:color w:val="D6BB9A"/>
        </w:rPr>
        <w:t>inserted</w:t>
      </w:r>
      <w:r w:rsidRPr="00D46471">
        <w:t>(</w:t>
      </w:r>
      <w:proofErr w:type="spellStart"/>
      <w:r w:rsidRPr="00D46471">
        <w:rPr>
          <w:color w:val="D6BB9A"/>
        </w:rPr>
        <w:t>arr</w:t>
      </w:r>
      <w:r w:rsidRPr="00D46471">
        <w:t>.substr</w:t>
      </w:r>
      <w:proofErr w:type="spellEnd"/>
      <w:r w:rsidRPr="00D46471">
        <w:t>(</w:t>
      </w:r>
      <w:r w:rsidRPr="00D46471">
        <w:rPr>
          <w:color w:val="8A602C"/>
        </w:rPr>
        <w:t>0</w:t>
      </w:r>
      <w:r w:rsidRPr="00D46471">
        <w:t>,</w:t>
      </w:r>
      <w:r w:rsidRPr="00D46471">
        <w:rPr>
          <w:color w:val="BEC0C2"/>
        </w:rPr>
        <w:t xml:space="preserve"> </w:t>
      </w:r>
      <w:r w:rsidRPr="00D46471">
        <w:rPr>
          <w:color w:val="D6BB9A"/>
        </w:rPr>
        <w:t>count</w:t>
      </w:r>
      <w:r w:rsidRPr="00D46471">
        <w:t>));</w:t>
      </w:r>
    </w:p>
    <w:p w14:paraId="64AC8454" w14:textId="77777777" w:rsidR="00D46471" w:rsidRPr="00D46471" w:rsidRDefault="00D46471" w:rsidP="00D46471">
      <w:pPr>
        <w:pStyle w:val="af"/>
      </w:pPr>
      <w:r w:rsidRPr="00D46471">
        <w:rPr>
          <w:color w:val="BEC0C2"/>
        </w:rPr>
        <w:t xml:space="preserve">    </w:t>
      </w:r>
      <w:r w:rsidRPr="00D46471">
        <w:t>insert(</w:t>
      </w:r>
      <w:r w:rsidRPr="00D46471">
        <w:rPr>
          <w:color w:val="D6BB9A"/>
        </w:rPr>
        <w:t>index</w:t>
      </w:r>
      <w:r w:rsidRPr="00D46471">
        <w:t>,</w:t>
      </w:r>
      <w:r w:rsidRPr="00D46471">
        <w:rPr>
          <w:color w:val="BEC0C2"/>
        </w:rPr>
        <w:t xml:space="preserve"> </w:t>
      </w:r>
      <w:r w:rsidRPr="00D46471">
        <w:rPr>
          <w:color w:val="D6BB9A"/>
        </w:rPr>
        <w:t>inserted</w:t>
      </w:r>
      <w:r w:rsidRPr="00D46471">
        <w:t>);</w:t>
      </w:r>
    </w:p>
    <w:p w14:paraId="05EB9ADA" w14:textId="495D7729" w:rsidR="003730DC" w:rsidRDefault="00D46471" w:rsidP="00D46471">
      <w:pPr>
        <w:pStyle w:val="af"/>
      </w:pPr>
      <w:r w:rsidRPr="00D46471">
        <w:rPr>
          <w:szCs w:val="24"/>
        </w:rPr>
        <w:t>}</w:t>
      </w:r>
    </w:p>
    <w:p w14:paraId="4B0EDA17" w14:textId="55A6E60A" w:rsidR="003730DC" w:rsidRPr="00D46471" w:rsidRDefault="00D46471" w:rsidP="003730DC">
      <w:pPr>
        <w:spacing w:line="240" w:lineRule="auto"/>
        <w:ind w:firstLine="0"/>
        <w:rPr>
          <w:b/>
          <w:bCs/>
          <w:lang w:val="en-US"/>
        </w:rPr>
      </w:pPr>
      <w:r>
        <w:rPr>
          <w:lang w:val="en-US"/>
        </w:rPr>
        <w:tab/>
      </w:r>
      <w:r w:rsidRPr="00D46471">
        <w:rPr>
          <w:b/>
          <w:bCs/>
          <w:lang w:val="en-US"/>
        </w:rPr>
        <w:t xml:space="preserve">void </w:t>
      </w:r>
      <w:proofErr w:type="spellStart"/>
      <w:proofErr w:type="gramStart"/>
      <w:r w:rsidRPr="00D46471">
        <w:rPr>
          <w:b/>
          <w:bCs/>
          <w:lang w:val="en-US"/>
        </w:rPr>
        <w:t>MyString</w:t>
      </w:r>
      <w:proofErr w:type="spellEnd"/>
      <w:r w:rsidRPr="00D46471">
        <w:rPr>
          <w:b/>
          <w:bCs/>
          <w:lang w:val="en-US"/>
        </w:rPr>
        <w:t>::</w:t>
      </w:r>
      <w:proofErr w:type="gramEnd"/>
      <w:r w:rsidRPr="00D46471">
        <w:rPr>
          <w:b/>
          <w:bCs/>
          <w:lang w:val="en-US"/>
        </w:rPr>
        <w:t>insert(</w:t>
      </w:r>
      <w:proofErr w:type="spellStart"/>
      <w:r w:rsidRPr="00D46471">
        <w:rPr>
          <w:b/>
          <w:bCs/>
          <w:lang w:val="en-US"/>
        </w:rPr>
        <w:t>size_t</w:t>
      </w:r>
      <w:proofErr w:type="spellEnd"/>
      <w:r w:rsidRPr="00D46471">
        <w:rPr>
          <w:b/>
          <w:bCs/>
          <w:lang w:val="en-US"/>
        </w:rPr>
        <w:t xml:space="preserve"> index, const </w:t>
      </w:r>
      <w:proofErr w:type="spellStart"/>
      <w:r w:rsidRPr="00D46471">
        <w:rPr>
          <w:b/>
          <w:bCs/>
          <w:lang w:val="en-US"/>
        </w:rPr>
        <w:t>MyString</w:t>
      </w:r>
      <w:proofErr w:type="spellEnd"/>
      <w:r w:rsidRPr="00D46471">
        <w:rPr>
          <w:b/>
          <w:bCs/>
          <w:lang w:val="en-US"/>
        </w:rPr>
        <w:t>&amp; inserted)</w:t>
      </w:r>
    </w:p>
    <w:p w14:paraId="038F16AF" w14:textId="5F245016" w:rsidR="003730DC" w:rsidRPr="00F85F7C" w:rsidRDefault="00D46471" w:rsidP="00D46471">
      <w:pPr>
        <w:ind w:firstLine="708"/>
        <w:rPr>
          <w:lang w:val="en-US"/>
        </w:rPr>
      </w:pPr>
      <w:r>
        <w:rPr>
          <w:lang w:val="en-US"/>
        </w:rPr>
        <w:t>I</w:t>
      </w:r>
      <w:r w:rsidRPr="00D46471">
        <w:rPr>
          <w:lang w:val="en-US"/>
        </w:rPr>
        <w:t xml:space="preserve">nserts the content of another </w:t>
      </w:r>
      <w:proofErr w:type="spellStart"/>
      <w:r w:rsidRPr="00D46471">
        <w:rPr>
          <w:lang w:val="en-US"/>
        </w:rPr>
        <w:t>MyString</w:t>
      </w:r>
      <w:proofErr w:type="spellEnd"/>
      <w:r w:rsidRPr="00D46471">
        <w:rPr>
          <w:lang w:val="en-US"/>
        </w:rPr>
        <w:t xml:space="preserve"> object (inserted) into the current </w:t>
      </w:r>
      <w:proofErr w:type="spellStart"/>
      <w:r w:rsidRPr="00D46471">
        <w:rPr>
          <w:lang w:val="en-US"/>
        </w:rPr>
        <w:t>MyString</w:t>
      </w:r>
      <w:proofErr w:type="spellEnd"/>
      <w:r w:rsidRPr="00D46471">
        <w:rPr>
          <w:lang w:val="en-US"/>
        </w:rPr>
        <w:t xml:space="preserve"> object at a specified index. It handles memory management by reallocating memory if necessary and shifting characters to accommodate the insertion.</w:t>
      </w:r>
    </w:p>
    <w:p w14:paraId="20B44781" w14:textId="77777777" w:rsidR="00D46471" w:rsidRPr="00D46471" w:rsidRDefault="00D46471" w:rsidP="00D46471">
      <w:pPr>
        <w:pStyle w:val="af"/>
      </w:pPr>
      <w:r w:rsidRPr="00D46471">
        <w:rPr>
          <w:color w:val="D69AA7"/>
        </w:rPr>
        <w:t>void</w:t>
      </w:r>
      <w:r w:rsidRPr="00D46471">
        <w:rPr>
          <w:color w:val="BEC0C2"/>
        </w:rPr>
        <w:t xml:space="preserve"> </w:t>
      </w:r>
      <w:proofErr w:type="spellStart"/>
      <w:proofErr w:type="gramStart"/>
      <w:r w:rsidRPr="00D46471">
        <w:t>MyString</w:t>
      </w:r>
      <w:proofErr w:type="spellEnd"/>
      <w:r w:rsidRPr="00D46471">
        <w:t>::</w:t>
      </w:r>
      <w:proofErr w:type="gramEnd"/>
      <w:r w:rsidRPr="00D46471">
        <w:rPr>
          <w:b/>
          <w:bCs/>
        </w:rPr>
        <w:t>insert</w:t>
      </w:r>
      <w:r w:rsidRPr="00D46471">
        <w:t>(</w:t>
      </w:r>
      <w:proofErr w:type="spellStart"/>
      <w:r w:rsidRPr="00D46471">
        <w:t>size_t</w:t>
      </w:r>
      <w:proofErr w:type="spellEnd"/>
      <w:r w:rsidRPr="00D46471">
        <w:rPr>
          <w:color w:val="BEC0C2"/>
        </w:rPr>
        <w:t xml:space="preserve"> </w:t>
      </w:r>
      <w:r w:rsidRPr="00D46471">
        <w:rPr>
          <w:color w:val="D6BB9A"/>
        </w:rPr>
        <w:t>index</w:t>
      </w:r>
      <w:r w:rsidRPr="00D46471">
        <w:t>,</w:t>
      </w:r>
      <w:r w:rsidRPr="00D46471">
        <w:rPr>
          <w:color w:val="BEC0C2"/>
        </w:rPr>
        <w:t xml:space="preserve"> </w:t>
      </w:r>
      <w:r w:rsidRPr="00D46471">
        <w:rPr>
          <w:i/>
          <w:iCs/>
          <w:color w:val="45C6D6"/>
        </w:rPr>
        <w:t>const</w:t>
      </w:r>
      <w:r w:rsidRPr="00D46471">
        <w:rPr>
          <w:color w:val="BEC0C2"/>
        </w:rPr>
        <w:t xml:space="preserve"> </w:t>
      </w:r>
      <w:proofErr w:type="spellStart"/>
      <w:r w:rsidRPr="00D46471">
        <w:t>MyString</w:t>
      </w:r>
      <w:proofErr w:type="spellEnd"/>
      <w:r w:rsidRPr="00D46471">
        <w:t>&amp;</w:t>
      </w:r>
      <w:r w:rsidRPr="00D46471">
        <w:rPr>
          <w:color w:val="BEC0C2"/>
        </w:rPr>
        <w:t xml:space="preserve"> </w:t>
      </w:r>
      <w:r w:rsidRPr="00D46471">
        <w:rPr>
          <w:color w:val="D6BB9A"/>
        </w:rPr>
        <w:t>inserted</w:t>
      </w:r>
      <w:r w:rsidRPr="00D46471">
        <w:t>)</w:t>
      </w:r>
    </w:p>
    <w:p w14:paraId="3F27DB35" w14:textId="77777777" w:rsidR="00D46471" w:rsidRPr="00C70160" w:rsidRDefault="00D46471" w:rsidP="00D46471">
      <w:pPr>
        <w:pStyle w:val="af"/>
      </w:pPr>
      <w:r w:rsidRPr="00D46471">
        <w:t>{</w:t>
      </w:r>
    </w:p>
    <w:p w14:paraId="771154B2" w14:textId="77777777" w:rsidR="00D46471" w:rsidRPr="00D46471" w:rsidRDefault="00D46471" w:rsidP="00D46471">
      <w:pPr>
        <w:pStyle w:val="af"/>
      </w:pPr>
      <w:r w:rsidRPr="00D46471">
        <w:rPr>
          <w:color w:val="BEC0C2"/>
        </w:rPr>
        <w:lastRenderedPageBreak/>
        <w:t xml:space="preserve">    </w:t>
      </w:r>
      <w:r w:rsidRPr="00D46471">
        <w:rPr>
          <w:i/>
          <w:iCs/>
          <w:color w:val="45C6D6"/>
        </w:rPr>
        <w:t>if</w:t>
      </w:r>
      <w:r w:rsidRPr="00D46471">
        <w:rPr>
          <w:color w:val="BEC0C2"/>
        </w:rPr>
        <w:t xml:space="preserve"> </w:t>
      </w:r>
      <w:r w:rsidRPr="00D46471">
        <w:t>(</w:t>
      </w:r>
      <w:r w:rsidRPr="00D46471">
        <w:rPr>
          <w:color w:val="D6BB9A"/>
        </w:rPr>
        <w:t>index</w:t>
      </w:r>
      <w:r w:rsidRPr="00D46471">
        <w:rPr>
          <w:color w:val="BEC0C2"/>
        </w:rPr>
        <w:t xml:space="preserve"> </w:t>
      </w:r>
      <w:r w:rsidRPr="00D46471">
        <w:rPr>
          <w:color w:val="D6BB9A"/>
        </w:rPr>
        <w:t>&gt;</w:t>
      </w:r>
      <w:r w:rsidRPr="00D46471">
        <w:rPr>
          <w:color w:val="BEC0C2"/>
        </w:rPr>
        <w:t xml:space="preserve"> </w:t>
      </w:r>
      <w:r w:rsidRPr="00D46471">
        <w:t>size_)</w:t>
      </w:r>
      <w:r w:rsidRPr="00D46471">
        <w:rPr>
          <w:color w:val="BEC0C2"/>
        </w:rPr>
        <w:t xml:space="preserve"> </w:t>
      </w:r>
      <w:r w:rsidRPr="00D46471">
        <w:rPr>
          <w:i/>
          <w:iCs/>
          <w:color w:val="45C6D6"/>
        </w:rPr>
        <w:t>throw</w:t>
      </w:r>
      <w:r w:rsidRPr="00D46471">
        <w:rPr>
          <w:color w:val="BEC0C2"/>
        </w:rPr>
        <w:t xml:space="preserve"> </w:t>
      </w:r>
      <w:proofErr w:type="gramStart"/>
      <w:r w:rsidRPr="00D46471">
        <w:t>std::</w:t>
      </w:r>
      <w:proofErr w:type="spellStart"/>
      <w:proofErr w:type="gramEnd"/>
      <w:r w:rsidRPr="00D46471">
        <w:t>out_of_range</w:t>
      </w:r>
      <w:proofErr w:type="spellEnd"/>
      <w:r w:rsidRPr="00D46471">
        <w:t>(</w:t>
      </w:r>
      <w:r w:rsidRPr="00D46471">
        <w:rPr>
          <w:color w:val="D69545"/>
        </w:rPr>
        <w:t>"index out of range"</w:t>
      </w:r>
      <w:r w:rsidRPr="00D46471">
        <w:t>);</w:t>
      </w:r>
    </w:p>
    <w:p w14:paraId="6EEB25B3" w14:textId="77777777" w:rsidR="00D46471" w:rsidRPr="00D46471" w:rsidRDefault="00D46471" w:rsidP="00D46471">
      <w:pPr>
        <w:pStyle w:val="af"/>
      </w:pPr>
    </w:p>
    <w:p w14:paraId="4E1239BD" w14:textId="77777777" w:rsidR="00D46471" w:rsidRPr="00D46471" w:rsidRDefault="00D46471" w:rsidP="00D46471">
      <w:pPr>
        <w:pStyle w:val="af"/>
      </w:pPr>
      <w:r w:rsidRPr="00D46471">
        <w:rPr>
          <w:color w:val="BEC0C2"/>
        </w:rPr>
        <w:t xml:space="preserve">    </w:t>
      </w:r>
      <w:proofErr w:type="spellStart"/>
      <w:r w:rsidRPr="00D46471">
        <w:t>size_t</w:t>
      </w:r>
      <w:proofErr w:type="spellEnd"/>
      <w:r w:rsidRPr="00D46471">
        <w:rPr>
          <w:color w:val="BEC0C2"/>
        </w:rPr>
        <w:t xml:space="preserve"> </w:t>
      </w:r>
      <w:proofErr w:type="spellStart"/>
      <w:r w:rsidRPr="00D46471">
        <w:rPr>
          <w:color w:val="D6BB9A"/>
        </w:rPr>
        <w:t>new_size</w:t>
      </w:r>
      <w:proofErr w:type="spellEnd"/>
      <w:r w:rsidRPr="00D46471">
        <w:rPr>
          <w:color w:val="BEC0C2"/>
        </w:rPr>
        <w:t xml:space="preserve"> </w:t>
      </w:r>
      <w:r w:rsidRPr="00D46471">
        <w:t>=</w:t>
      </w: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inserted</w:t>
      </w:r>
      <w:r w:rsidRPr="00D46471">
        <w:t>.size</w:t>
      </w:r>
      <w:proofErr w:type="spellEnd"/>
      <w:r w:rsidRPr="00D46471">
        <w:t>();</w:t>
      </w:r>
    </w:p>
    <w:p w14:paraId="2C3DEF4A" w14:textId="77777777" w:rsidR="00D46471" w:rsidRPr="00D46471" w:rsidRDefault="00D46471" w:rsidP="00D46471">
      <w:pPr>
        <w:pStyle w:val="af"/>
      </w:pPr>
    </w:p>
    <w:p w14:paraId="5F11A560"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Need</w:t>
      </w:r>
      <w:r w:rsidRPr="00D46471">
        <w:rPr>
          <w:color w:val="BEC0C2"/>
        </w:rPr>
        <w:t xml:space="preserve"> </w:t>
      </w:r>
      <w:r w:rsidRPr="00D46471">
        <w:rPr>
          <w:i/>
          <w:iCs/>
          <w:color w:val="A8ABB0"/>
        </w:rPr>
        <w:t>to</w:t>
      </w:r>
      <w:r w:rsidRPr="00D46471">
        <w:rPr>
          <w:color w:val="BEC0C2"/>
        </w:rPr>
        <w:t xml:space="preserve"> </w:t>
      </w:r>
      <w:r w:rsidRPr="00D46471">
        <w:rPr>
          <w:i/>
          <w:iCs/>
          <w:color w:val="A8ABB0"/>
        </w:rPr>
        <w:t>increase</w:t>
      </w:r>
      <w:r w:rsidRPr="00D46471">
        <w:rPr>
          <w:color w:val="BEC0C2"/>
        </w:rPr>
        <w:t xml:space="preserve"> </w:t>
      </w:r>
      <w:r w:rsidRPr="00D46471">
        <w:rPr>
          <w:i/>
          <w:iCs/>
          <w:color w:val="A8ABB0"/>
        </w:rPr>
        <w:t>the</w:t>
      </w:r>
      <w:r w:rsidRPr="00D46471">
        <w:rPr>
          <w:color w:val="BEC0C2"/>
        </w:rPr>
        <w:t xml:space="preserve"> </w:t>
      </w:r>
      <w:r w:rsidRPr="00D46471">
        <w:rPr>
          <w:i/>
          <w:iCs/>
          <w:color w:val="A8ABB0"/>
        </w:rPr>
        <w:t>capacity</w:t>
      </w:r>
    </w:p>
    <w:p w14:paraId="43023642" w14:textId="77777777" w:rsidR="00D46471" w:rsidRPr="00D46471" w:rsidRDefault="00D46471" w:rsidP="00D46471">
      <w:pPr>
        <w:pStyle w:val="af"/>
      </w:pPr>
      <w:r w:rsidRPr="00D46471">
        <w:rPr>
          <w:color w:val="BEC0C2"/>
        </w:rPr>
        <w:t xml:space="preserve">    </w:t>
      </w:r>
      <w:r w:rsidRPr="00D46471">
        <w:rPr>
          <w:i/>
          <w:iCs/>
          <w:color w:val="45C6D6"/>
        </w:rPr>
        <w:t>if</w:t>
      </w:r>
      <w:r w:rsidRPr="00D46471">
        <w:rPr>
          <w:color w:val="BEC0C2"/>
        </w:rPr>
        <w:t xml:space="preserve"> </w:t>
      </w:r>
      <w:r w:rsidRPr="00D46471">
        <w:t>(</w:t>
      </w:r>
      <w:proofErr w:type="spellStart"/>
      <w:r w:rsidRPr="00D46471">
        <w:rPr>
          <w:color w:val="D6BB9A"/>
        </w:rPr>
        <w:t>new_size</w:t>
      </w:r>
      <w:proofErr w:type="spellEnd"/>
      <w:r w:rsidRPr="00D46471">
        <w:rPr>
          <w:color w:val="BEC0C2"/>
        </w:rPr>
        <w:t xml:space="preserve"> </w:t>
      </w:r>
      <w:r w:rsidRPr="00D46471">
        <w:rPr>
          <w:color w:val="D6BB9A"/>
        </w:rPr>
        <w:t>&gt;=</w:t>
      </w:r>
      <w:r w:rsidRPr="00D46471">
        <w:rPr>
          <w:color w:val="BEC0C2"/>
        </w:rPr>
        <w:t xml:space="preserve"> </w:t>
      </w:r>
      <w:r w:rsidRPr="00D46471">
        <w:t>capacity_)</w:t>
      </w:r>
    </w:p>
    <w:p w14:paraId="46E84869" w14:textId="77777777" w:rsidR="00D46471" w:rsidRPr="00D46471" w:rsidRDefault="00D46471" w:rsidP="00D46471">
      <w:pPr>
        <w:pStyle w:val="af"/>
      </w:pPr>
      <w:r w:rsidRPr="00D46471">
        <w:rPr>
          <w:color w:val="BEC0C2"/>
        </w:rPr>
        <w:t xml:space="preserve">    </w:t>
      </w:r>
      <w:r w:rsidRPr="00D46471">
        <w:t>{</w:t>
      </w:r>
    </w:p>
    <w:p w14:paraId="582EB418" w14:textId="77777777" w:rsidR="00D46471" w:rsidRPr="00D46471" w:rsidRDefault="00D46471" w:rsidP="00D46471">
      <w:pPr>
        <w:pStyle w:val="af"/>
      </w:pPr>
      <w:r w:rsidRPr="00D46471">
        <w:rPr>
          <w:color w:val="BEC0C2"/>
        </w:rPr>
        <w:t xml:space="preserve">        </w:t>
      </w:r>
      <w:proofErr w:type="spellStart"/>
      <w:r w:rsidRPr="00D46471">
        <w:t>size_t</w:t>
      </w:r>
      <w:proofErr w:type="spellEnd"/>
      <w:r w:rsidRPr="00D46471">
        <w:rPr>
          <w:color w:val="BEC0C2"/>
        </w:rPr>
        <w:t xml:space="preserve"> </w:t>
      </w:r>
      <w:proofErr w:type="spellStart"/>
      <w:r w:rsidRPr="00D46471">
        <w:rPr>
          <w:color w:val="D6BB9A"/>
        </w:rPr>
        <w:t>new_capacity</w:t>
      </w:r>
      <w:proofErr w:type="spellEnd"/>
      <w:r w:rsidRPr="00D46471">
        <w:rPr>
          <w:color w:val="BEC0C2"/>
        </w:rPr>
        <w:t xml:space="preserve"> </w:t>
      </w:r>
      <w:r w:rsidRPr="00D46471">
        <w:t>=</w:t>
      </w:r>
      <w:r w:rsidRPr="00D46471">
        <w:rPr>
          <w:color w:val="BEC0C2"/>
        </w:rPr>
        <w:t xml:space="preserve"> </w:t>
      </w:r>
      <w:proofErr w:type="spellStart"/>
      <w:r w:rsidRPr="00D46471">
        <w:rPr>
          <w:color w:val="D6BB9A"/>
        </w:rPr>
        <w:t>new_size</w:t>
      </w:r>
      <w:proofErr w:type="spellEnd"/>
      <w:r w:rsidRPr="00D46471">
        <w:rPr>
          <w:color w:val="BEC0C2"/>
        </w:rPr>
        <w:t xml:space="preserve"> </w:t>
      </w:r>
      <w:r w:rsidRPr="00D46471">
        <w:rPr>
          <w:color w:val="D6BB9A"/>
        </w:rPr>
        <w:t>+</w:t>
      </w:r>
      <w:r w:rsidRPr="00D46471">
        <w:rPr>
          <w:color w:val="BEC0C2"/>
        </w:rPr>
        <w:t xml:space="preserve"> </w:t>
      </w:r>
      <w:r w:rsidRPr="00D46471">
        <w:rPr>
          <w:color w:val="8A602C"/>
        </w:rPr>
        <w:t>1</w:t>
      </w:r>
      <w:r w:rsidRPr="00D46471">
        <w:t>;</w:t>
      </w:r>
    </w:p>
    <w:p w14:paraId="12BFCF4B" w14:textId="77777777" w:rsidR="00D46471" w:rsidRPr="00D46471" w:rsidRDefault="00D46471" w:rsidP="00D46471">
      <w:pPr>
        <w:pStyle w:val="af"/>
      </w:pPr>
      <w:r w:rsidRPr="00D46471">
        <w:rPr>
          <w:color w:val="BEC0C2"/>
        </w:rPr>
        <w:t xml:space="preserve">        </w:t>
      </w:r>
      <w:r w:rsidRPr="00D46471">
        <w:rPr>
          <w:color w:val="D69AA7"/>
        </w:rPr>
        <w:t>char</w:t>
      </w:r>
      <w:r w:rsidRPr="00D46471">
        <w:t>*</w:t>
      </w:r>
      <w:r w:rsidRPr="00D46471">
        <w:rPr>
          <w:color w:val="BEC0C2"/>
        </w:rPr>
        <w:t xml:space="preserve"> </w:t>
      </w:r>
      <w:proofErr w:type="spellStart"/>
      <w:r w:rsidRPr="00D46471">
        <w:rPr>
          <w:color w:val="D6BB9A"/>
        </w:rPr>
        <w:t>new_str</w:t>
      </w:r>
      <w:proofErr w:type="spellEnd"/>
      <w:r w:rsidRPr="00D46471">
        <w:rPr>
          <w:color w:val="BEC0C2"/>
        </w:rPr>
        <w:t xml:space="preserve"> </w:t>
      </w:r>
      <w:r w:rsidRPr="00D46471">
        <w:t>=</w:t>
      </w:r>
      <w:r w:rsidRPr="00D46471">
        <w:rPr>
          <w:color w:val="BEC0C2"/>
        </w:rPr>
        <w:t xml:space="preserve"> </w:t>
      </w:r>
      <w:r w:rsidRPr="00D46471">
        <w:rPr>
          <w:i/>
          <w:iCs/>
          <w:color w:val="45C6D6"/>
        </w:rPr>
        <w:t>new</w:t>
      </w:r>
      <w:r w:rsidRPr="00D46471">
        <w:rPr>
          <w:color w:val="BEC0C2"/>
        </w:rPr>
        <w:t xml:space="preserve"> </w:t>
      </w:r>
      <w:r w:rsidRPr="00D46471">
        <w:rPr>
          <w:color w:val="D69AA7"/>
        </w:rPr>
        <w:t>char</w:t>
      </w:r>
      <w:r w:rsidRPr="00D46471">
        <w:t>[</w:t>
      </w:r>
      <w:proofErr w:type="spellStart"/>
      <w:r w:rsidRPr="00D46471">
        <w:rPr>
          <w:color w:val="D6BB9A"/>
        </w:rPr>
        <w:t>new_capacity</w:t>
      </w:r>
      <w:proofErr w:type="spellEnd"/>
      <w:r w:rsidRPr="00D46471">
        <w:t>];</w:t>
      </w:r>
    </w:p>
    <w:p w14:paraId="63802A2A" w14:textId="77777777" w:rsidR="00D46471" w:rsidRPr="00D46471" w:rsidRDefault="00D46471" w:rsidP="00D46471">
      <w:pPr>
        <w:pStyle w:val="af"/>
      </w:pPr>
    </w:p>
    <w:p w14:paraId="46DE76C2"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Copy</w:t>
      </w:r>
      <w:r w:rsidRPr="00D46471">
        <w:rPr>
          <w:color w:val="BEC0C2"/>
        </w:rPr>
        <w:t xml:space="preserve"> </w:t>
      </w:r>
      <w:r w:rsidRPr="00D46471">
        <w:rPr>
          <w:i/>
          <w:iCs/>
          <w:color w:val="A8ABB0"/>
        </w:rPr>
        <w:t>the</w:t>
      </w:r>
      <w:r w:rsidRPr="00D46471">
        <w:rPr>
          <w:color w:val="BEC0C2"/>
        </w:rPr>
        <w:t xml:space="preserve"> </w:t>
      </w:r>
      <w:r w:rsidRPr="00D46471">
        <w:rPr>
          <w:i/>
          <w:iCs/>
          <w:color w:val="A8ABB0"/>
        </w:rPr>
        <w:t>data</w:t>
      </w:r>
      <w:r w:rsidRPr="00D46471">
        <w:rPr>
          <w:color w:val="BEC0C2"/>
        </w:rPr>
        <w:t xml:space="preserve"> </w:t>
      </w:r>
      <w:r w:rsidRPr="00D46471">
        <w:rPr>
          <w:i/>
          <w:iCs/>
          <w:color w:val="A8ABB0"/>
        </w:rPr>
        <w:t>to</w:t>
      </w:r>
      <w:r w:rsidRPr="00D46471">
        <w:rPr>
          <w:color w:val="BEC0C2"/>
        </w:rPr>
        <w:t xml:space="preserve"> </w:t>
      </w:r>
      <w:r w:rsidRPr="00D46471">
        <w:rPr>
          <w:i/>
          <w:iCs/>
          <w:color w:val="A8ABB0"/>
        </w:rPr>
        <w:t>the</w:t>
      </w:r>
      <w:r w:rsidRPr="00D46471">
        <w:rPr>
          <w:color w:val="BEC0C2"/>
        </w:rPr>
        <w:t xml:space="preserve"> </w:t>
      </w:r>
      <w:r w:rsidRPr="00D46471">
        <w:rPr>
          <w:i/>
          <w:iCs/>
          <w:color w:val="A8ABB0"/>
        </w:rPr>
        <w:t>insertion</w:t>
      </w:r>
      <w:r w:rsidRPr="00D46471">
        <w:rPr>
          <w:color w:val="BEC0C2"/>
        </w:rPr>
        <w:t xml:space="preserve"> </w:t>
      </w:r>
      <w:r w:rsidRPr="00D46471">
        <w:rPr>
          <w:i/>
          <w:iCs/>
          <w:color w:val="A8ABB0"/>
        </w:rPr>
        <w:t>position</w:t>
      </w:r>
    </w:p>
    <w:p w14:paraId="5F7EC0B9" w14:textId="77777777" w:rsidR="00D46471" w:rsidRPr="00D46471" w:rsidRDefault="00D46471" w:rsidP="00D46471">
      <w:pPr>
        <w:pStyle w:val="af"/>
      </w:pPr>
      <w:r w:rsidRPr="00D46471">
        <w:rPr>
          <w:color w:val="BEC0C2"/>
        </w:rPr>
        <w:t xml:space="preserve">        </w:t>
      </w:r>
      <w:proofErr w:type="spellStart"/>
      <w:r w:rsidRPr="00D46471">
        <w:t>strncpy</w:t>
      </w:r>
      <w:proofErr w:type="spellEnd"/>
      <w:r w:rsidRPr="00D46471">
        <w:t>(</w:t>
      </w:r>
      <w:proofErr w:type="spellStart"/>
      <w:r w:rsidRPr="00D46471">
        <w:rPr>
          <w:i/>
          <w:iCs/>
          <w:color w:val="D6BB9A"/>
        </w:rPr>
        <w:t>new_str</w:t>
      </w:r>
      <w:proofErr w:type="spellEnd"/>
      <w:r w:rsidRPr="00D46471">
        <w:t>,</w:t>
      </w:r>
      <w:r w:rsidRPr="00D46471">
        <w:rPr>
          <w:color w:val="BEC0C2"/>
        </w:rPr>
        <w:t xml:space="preserve"> </w:t>
      </w:r>
      <w:r w:rsidRPr="00D46471">
        <w:t>str_,</w:t>
      </w:r>
      <w:r w:rsidRPr="00D46471">
        <w:rPr>
          <w:color w:val="BEC0C2"/>
        </w:rPr>
        <w:t xml:space="preserve"> </w:t>
      </w:r>
      <w:r w:rsidRPr="00D46471">
        <w:rPr>
          <w:color w:val="D6BB9A"/>
        </w:rPr>
        <w:t>index</w:t>
      </w:r>
      <w:r w:rsidRPr="00D46471">
        <w:t>);</w:t>
      </w:r>
    </w:p>
    <w:p w14:paraId="1CB467A7" w14:textId="77777777" w:rsidR="00D46471" w:rsidRPr="00D46471" w:rsidRDefault="00D46471" w:rsidP="00D46471">
      <w:pPr>
        <w:pStyle w:val="af"/>
      </w:pPr>
    </w:p>
    <w:p w14:paraId="4FF94177"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Copy</w:t>
      </w:r>
      <w:r w:rsidRPr="00D46471">
        <w:rPr>
          <w:color w:val="BEC0C2"/>
        </w:rPr>
        <w:t xml:space="preserve"> </w:t>
      </w:r>
      <w:r w:rsidRPr="00D46471">
        <w:rPr>
          <w:i/>
          <w:iCs/>
          <w:color w:val="A8ABB0"/>
        </w:rPr>
        <w:t>the</w:t>
      </w:r>
      <w:r w:rsidRPr="00D46471">
        <w:rPr>
          <w:color w:val="BEC0C2"/>
        </w:rPr>
        <w:t xml:space="preserve"> </w:t>
      </w:r>
      <w:r w:rsidRPr="00D46471">
        <w:rPr>
          <w:i/>
          <w:iCs/>
          <w:color w:val="A8ABB0"/>
        </w:rPr>
        <w:t>inserted</w:t>
      </w:r>
      <w:r w:rsidRPr="00D46471">
        <w:rPr>
          <w:color w:val="BEC0C2"/>
        </w:rPr>
        <w:t xml:space="preserve"> </w:t>
      </w:r>
      <w:r w:rsidRPr="00D46471">
        <w:rPr>
          <w:i/>
          <w:iCs/>
          <w:color w:val="A8ABB0"/>
        </w:rPr>
        <w:t>line</w:t>
      </w:r>
    </w:p>
    <w:p w14:paraId="28515D3B" w14:textId="77777777" w:rsidR="00D46471" w:rsidRPr="00D46471" w:rsidRDefault="00D46471" w:rsidP="00D46471">
      <w:pPr>
        <w:pStyle w:val="af"/>
      </w:pPr>
      <w:r w:rsidRPr="00D46471">
        <w:rPr>
          <w:color w:val="BEC0C2"/>
        </w:rPr>
        <w:t xml:space="preserve">        </w:t>
      </w:r>
      <w:proofErr w:type="spellStart"/>
      <w:r w:rsidRPr="00D46471">
        <w:t>strncpy</w:t>
      </w:r>
      <w:proofErr w:type="spellEnd"/>
      <w:r w:rsidRPr="00D46471">
        <w:t>(</w:t>
      </w:r>
      <w:proofErr w:type="spellStart"/>
      <w:r w:rsidRPr="00D46471">
        <w:rPr>
          <w:i/>
          <w:iCs/>
          <w:color w:val="D6BB9A"/>
        </w:rPr>
        <w:t>new_str</w:t>
      </w:r>
      <w:proofErr w:type="spellEnd"/>
      <w:r w:rsidRPr="00D46471">
        <w:rPr>
          <w:color w:val="BEC0C2"/>
        </w:rPr>
        <w:t xml:space="preserve"> </w:t>
      </w:r>
      <w:r w:rsidRPr="00D46471">
        <w:rPr>
          <w:i/>
          <w:iCs/>
          <w:color w:val="D6BB9A"/>
        </w:rPr>
        <w:t>+</w:t>
      </w:r>
      <w:r w:rsidRPr="00D46471">
        <w:rPr>
          <w:color w:val="BEC0C2"/>
        </w:rPr>
        <w:t xml:space="preserve"> </w:t>
      </w:r>
      <w:r w:rsidRPr="00D46471">
        <w:rPr>
          <w:i/>
          <w:iCs/>
          <w:color w:val="D6BB9A"/>
        </w:rPr>
        <w:t>index</w:t>
      </w:r>
      <w:r w:rsidRPr="00D46471">
        <w:t>,</w:t>
      </w:r>
      <w:r w:rsidRPr="00D46471">
        <w:rPr>
          <w:color w:val="BEC0C2"/>
        </w:rPr>
        <w:t xml:space="preserve"> </w:t>
      </w:r>
      <w:proofErr w:type="spellStart"/>
      <w:r w:rsidRPr="00D46471">
        <w:rPr>
          <w:color w:val="D6BB9A"/>
        </w:rPr>
        <w:t>inserted</w:t>
      </w:r>
      <w:r w:rsidRPr="00D46471">
        <w:t>.c_str</w:t>
      </w:r>
      <w:proofErr w:type="spellEnd"/>
      <w:r w:rsidRPr="00D46471">
        <w:t>(),</w:t>
      </w:r>
      <w:r w:rsidRPr="00D46471">
        <w:rPr>
          <w:color w:val="BEC0C2"/>
        </w:rPr>
        <w:t xml:space="preserve"> </w:t>
      </w:r>
      <w:proofErr w:type="spellStart"/>
      <w:r w:rsidRPr="00D46471">
        <w:rPr>
          <w:color w:val="D6BB9A"/>
        </w:rPr>
        <w:t>inserted</w:t>
      </w:r>
      <w:r w:rsidRPr="00D46471">
        <w:t>.size</w:t>
      </w:r>
      <w:proofErr w:type="spellEnd"/>
      <w:r w:rsidRPr="00D46471">
        <w:t>());</w:t>
      </w:r>
    </w:p>
    <w:p w14:paraId="54726298" w14:textId="77777777" w:rsidR="00D46471" w:rsidRPr="00D46471" w:rsidRDefault="00D46471" w:rsidP="00D46471">
      <w:pPr>
        <w:pStyle w:val="af"/>
      </w:pPr>
    </w:p>
    <w:p w14:paraId="433D49F8"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Copy</w:t>
      </w:r>
      <w:r w:rsidRPr="00D46471">
        <w:rPr>
          <w:color w:val="BEC0C2"/>
        </w:rPr>
        <w:t xml:space="preserve"> </w:t>
      </w:r>
      <w:r w:rsidRPr="00D46471">
        <w:rPr>
          <w:i/>
          <w:iCs/>
          <w:color w:val="A8ABB0"/>
        </w:rPr>
        <w:t>the</w:t>
      </w:r>
      <w:r w:rsidRPr="00D46471">
        <w:rPr>
          <w:color w:val="BEC0C2"/>
        </w:rPr>
        <w:t xml:space="preserve"> </w:t>
      </w:r>
      <w:r w:rsidRPr="00D46471">
        <w:rPr>
          <w:i/>
          <w:iCs/>
          <w:color w:val="A8ABB0"/>
        </w:rPr>
        <w:t>rest</w:t>
      </w:r>
      <w:r w:rsidRPr="00D46471">
        <w:rPr>
          <w:color w:val="BEC0C2"/>
        </w:rPr>
        <w:t xml:space="preserve"> </w:t>
      </w:r>
      <w:r w:rsidRPr="00D46471">
        <w:rPr>
          <w:i/>
          <w:iCs/>
          <w:color w:val="A8ABB0"/>
        </w:rPr>
        <w:t>of</w:t>
      </w:r>
      <w:r w:rsidRPr="00D46471">
        <w:rPr>
          <w:color w:val="BEC0C2"/>
        </w:rPr>
        <w:t xml:space="preserve"> </w:t>
      </w:r>
      <w:r w:rsidRPr="00D46471">
        <w:rPr>
          <w:i/>
          <w:iCs/>
          <w:color w:val="A8ABB0"/>
        </w:rPr>
        <w:t>the</w:t>
      </w:r>
      <w:r w:rsidRPr="00D46471">
        <w:rPr>
          <w:color w:val="BEC0C2"/>
        </w:rPr>
        <w:t xml:space="preserve"> </w:t>
      </w:r>
      <w:r w:rsidRPr="00D46471">
        <w:rPr>
          <w:i/>
          <w:iCs/>
          <w:color w:val="A8ABB0"/>
        </w:rPr>
        <w:t>data</w:t>
      </w:r>
      <w:r w:rsidRPr="00D46471">
        <w:rPr>
          <w:color w:val="BEC0C2"/>
        </w:rPr>
        <w:t xml:space="preserve"> </w:t>
      </w:r>
      <w:r w:rsidRPr="00D46471">
        <w:rPr>
          <w:i/>
          <w:iCs/>
          <w:color w:val="A8ABB0"/>
        </w:rPr>
        <w:t>after</w:t>
      </w:r>
      <w:r w:rsidRPr="00D46471">
        <w:rPr>
          <w:color w:val="BEC0C2"/>
        </w:rPr>
        <w:t xml:space="preserve"> </w:t>
      </w:r>
      <w:r w:rsidRPr="00D46471">
        <w:rPr>
          <w:i/>
          <w:iCs/>
          <w:color w:val="A8ABB0"/>
        </w:rPr>
        <w:t>insertion</w:t>
      </w:r>
    </w:p>
    <w:p w14:paraId="214B8663" w14:textId="77777777" w:rsidR="00D46471" w:rsidRPr="00D46471" w:rsidRDefault="00D46471" w:rsidP="00D46471">
      <w:pPr>
        <w:pStyle w:val="af"/>
      </w:pPr>
      <w:r w:rsidRPr="00D46471">
        <w:rPr>
          <w:color w:val="BEC0C2"/>
        </w:rPr>
        <w:t xml:space="preserve">        </w:t>
      </w:r>
      <w:proofErr w:type="spellStart"/>
      <w:r w:rsidRPr="00D46471">
        <w:t>strncpy</w:t>
      </w:r>
      <w:proofErr w:type="spellEnd"/>
      <w:r w:rsidRPr="00D46471">
        <w:t>(</w:t>
      </w:r>
      <w:proofErr w:type="spellStart"/>
      <w:r w:rsidRPr="00D46471">
        <w:rPr>
          <w:i/>
          <w:iCs/>
          <w:color w:val="D6BB9A"/>
        </w:rPr>
        <w:t>new_str</w:t>
      </w:r>
      <w:proofErr w:type="spellEnd"/>
      <w:r w:rsidRPr="00D46471">
        <w:rPr>
          <w:color w:val="BEC0C2"/>
        </w:rPr>
        <w:t xml:space="preserve"> </w:t>
      </w:r>
      <w:r w:rsidRPr="00D46471">
        <w:rPr>
          <w:i/>
          <w:iCs/>
          <w:color w:val="D6BB9A"/>
        </w:rPr>
        <w:t>+</w:t>
      </w:r>
      <w:r w:rsidRPr="00D46471">
        <w:rPr>
          <w:color w:val="BEC0C2"/>
        </w:rPr>
        <w:t xml:space="preserve"> </w:t>
      </w:r>
      <w:r w:rsidRPr="00D46471">
        <w:rPr>
          <w:i/>
          <w:iCs/>
          <w:color w:val="D6BB9A"/>
        </w:rPr>
        <w:t>index</w:t>
      </w:r>
      <w:r w:rsidRPr="00D46471">
        <w:rPr>
          <w:color w:val="BEC0C2"/>
        </w:rPr>
        <w:t xml:space="preserve"> </w:t>
      </w:r>
      <w:r w:rsidRPr="00D46471">
        <w:rPr>
          <w:i/>
          <w:iCs/>
          <w:color w:val="D6BB9A"/>
        </w:rPr>
        <w:t>+</w:t>
      </w:r>
      <w:r w:rsidRPr="00D46471">
        <w:rPr>
          <w:color w:val="BEC0C2"/>
        </w:rPr>
        <w:t xml:space="preserve"> </w:t>
      </w:r>
      <w:proofErr w:type="spellStart"/>
      <w:r w:rsidRPr="00D46471">
        <w:rPr>
          <w:i/>
          <w:iCs/>
          <w:color w:val="D6BB9A"/>
        </w:rPr>
        <w:t>inserted</w:t>
      </w:r>
      <w:r w:rsidRPr="00D46471">
        <w:rPr>
          <w:i/>
          <w:iCs/>
        </w:rPr>
        <w:t>.size</w:t>
      </w:r>
      <w:proofErr w:type="spellEnd"/>
      <w:r w:rsidRPr="00D46471">
        <w:rPr>
          <w:i/>
          <w:iCs/>
        </w:rPr>
        <w:t>()</w:t>
      </w:r>
      <w:r w:rsidRPr="00D46471">
        <w:t>,</w:t>
      </w:r>
      <w:r w:rsidRPr="00D46471">
        <w:rPr>
          <w:color w:val="BEC0C2"/>
        </w:rPr>
        <w:t xml:space="preserve"> </w:t>
      </w:r>
      <w:r w:rsidRPr="00D46471">
        <w:t>str_</w:t>
      </w:r>
      <w:r w:rsidRPr="00D46471">
        <w:rPr>
          <w:color w:val="BEC0C2"/>
        </w:rPr>
        <w:t xml:space="preserve"> </w:t>
      </w:r>
      <w:r w:rsidRPr="00D46471">
        <w:rPr>
          <w:color w:val="D6BB9A"/>
        </w:rPr>
        <w:t>+</w:t>
      </w:r>
      <w:r w:rsidRPr="00D46471">
        <w:rPr>
          <w:color w:val="BEC0C2"/>
        </w:rPr>
        <w:t xml:space="preserve"> </w:t>
      </w:r>
      <w:r w:rsidRPr="00D46471">
        <w:rPr>
          <w:color w:val="D6BB9A"/>
        </w:rPr>
        <w:t>index</w:t>
      </w:r>
      <w:r w:rsidRPr="00D46471">
        <w:t>,</w:t>
      </w: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r w:rsidRPr="00D46471">
        <w:rPr>
          <w:color w:val="D6BB9A"/>
        </w:rPr>
        <w:t>index</w:t>
      </w:r>
      <w:r w:rsidRPr="00D46471">
        <w:t>);</w:t>
      </w:r>
    </w:p>
    <w:p w14:paraId="696F4EE4" w14:textId="77777777" w:rsidR="00D46471" w:rsidRPr="00D46471" w:rsidRDefault="00D46471" w:rsidP="00D46471">
      <w:pPr>
        <w:pStyle w:val="af"/>
      </w:pPr>
    </w:p>
    <w:p w14:paraId="6E32733E" w14:textId="77777777" w:rsidR="00D46471" w:rsidRPr="00D46471" w:rsidRDefault="00D46471" w:rsidP="00D46471">
      <w:pPr>
        <w:pStyle w:val="af"/>
      </w:pPr>
      <w:r w:rsidRPr="00D46471">
        <w:rPr>
          <w:color w:val="BEC0C2"/>
        </w:rPr>
        <w:t xml:space="preserve">        </w:t>
      </w:r>
      <w:proofErr w:type="spellStart"/>
      <w:r w:rsidRPr="00D46471">
        <w:rPr>
          <w:color w:val="D6BB9A"/>
        </w:rPr>
        <w:t>new_str</w:t>
      </w:r>
      <w:proofErr w:type="spellEnd"/>
      <w:r w:rsidRPr="00D46471">
        <w:t>[</w:t>
      </w:r>
      <w:proofErr w:type="spellStart"/>
      <w:r w:rsidRPr="00D46471">
        <w:rPr>
          <w:color w:val="D6BB9A"/>
        </w:rPr>
        <w:t>new_capacity</w:t>
      </w:r>
      <w:proofErr w:type="spellEnd"/>
      <w:r w:rsidRPr="00D46471">
        <w:rPr>
          <w:color w:val="BEC0C2"/>
        </w:rPr>
        <w:t xml:space="preserve"> </w:t>
      </w:r>
      <w:r w:rsidRPr="00D46471">
        <w:rPr>
          <w:color w:val="D6BB9A"/>
        </w:rPr>
        <w:t>-</w:t>
      </w:r>
      <w:r w:rsidRPr="00D46471">
        <w:rPr>
          <w:color w:val="BEC0C2"/>
        </w:rPr>
        <w:t xml:space="preserve"> </w:t>
      </w:r>
      <w:r w:rsidRPr="00D46471">
        <w:rPr>
          <w:color w:val="8A602C"/>
        </w:rPr>
        <w:t>1</w:t>
      </w:r>
      <w:r w:rsidRPr="00D46471">
        <w:t>]</w:t>
      </w:r>
      <w:r w:rsidRPr="00D46471">
        <w:rPr>
          <w:color w:val="BEC0C2"/>
        </w:rPr>
        <w:t xml:space="preserve"> </w:t>
      </w:r>
      <w:r w:rsidRPr="00D46471">
        <w:rPr>
          <w:color w:val="D6BB9A"/>
        </w:rPr>
        <w:t>=</w:t>
      </w:r>
      <w:r w:rsidRPr="00D46471">
        <w:rPr>
          <w:color w:val="BEC0C2"/>
        </w:rPr>
        <w:t xml:space="preserve"> </w:t>
      </w:r>
      <w:r w:rsidRPr="00D46471">
        <w:rPr>
          <w:color w:val="D69545"/>
        </w:rPr>
        <w:t>'\0'</w:t>
      </w:r>
      <w:r w:rsidRPr="00D46471">
        <w:t>;</w:t>
      </w:r>
    </w:p>
    <w:p w14:paraId="207BF960" w14:textId="77777777" w:rsidR="00D46471" w:rsidRPr="00D46471" w:rsidRDefault="00D46471" w:rsidP="00D46471">
      <w:pPr>
        <w:pStyle w:val="af"/>
      </w:pPr>
    </w:p>
    <w:p w14:paraId="4F1AA86C"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Release</w:t>
      </w:r>
      <w:r w:rsidRPr="00D46471">
        <w:rPr>
          <w:color w:val="BEC0C2"/>
        </w:rPr>
        <w:t xml:space="preserve"> </w:t>
      </w:r>
      <w:r w:rsidRPr="00D46471">
        <w:rPr>
          <w:i/>
          <w:iCs/>
          <w:color w:val="A8ABB0"/>
        </w:rPr>
        <w:t>the</w:t>
      </w:r>
      <w:r w:rsidRPr="00D46471">
        <w:rPr>
          <w:color w:val="BEC0C2"/>
        </w:rPr>
        <w:t xml:space="preserve"> </w:t>
      </w:r>
      <w:r w:rsidRPr="00D46471">
        <w:rPr>
          <w:i/>
          <w:iCs/>
          <w:color w:val="A8ABB0"/>
        </w:rPr>
        <w:t>current</w:t>
      </w:r>
      <w:r w:rsidRPr="00D46471">
        <w:rPr>
          <w:color w:val="BEC0C2"/>
        </w:rPr>
        <w:t xml:space="preserve"> </w:t>
      </w:r>
      <w:r w:rsidRPr="00D46471">
        <w:rPr>
          <w:i/>
          <w:iCs/>
          <w:color w:val="A8ABB0"/>
        </w:rPr>
        <w:t>memory</w:t>
      </w:r>
      <w:r w:rsidRPr="00D46471">
        <w:rPr>
          <w:color w:val="BEC0C2"/>
        </w:rPr>
        <w:t xml:space="preserve"> </w:t>
      </w:r>
      <w:r w:rsidRPr="00D46471">
        <w:rPr>
          <w:i/>
          <w:iCs/>
          <w:color w:val="A8ABB0"/>
        </w:rPr>
        <w:t>and</w:t>
      </w:r>
      <w:r w:rsidRPr="00D46471">
        <w:rPr>
          <w:color w:val="BEC0C2"/>
        </w:rPr>
        <w:t xml:space="preserve"> </w:t>
      </w:r>
      <w:r w:rsidRPr="00D46471">
        <w:rPr>
          <w:i/>
          <w:iCs/>
          <w:color w:val="A8ABB0"/>
        </w:rPr>
        <w:t>update</w:t>
      </w:r>
    </w:p>
    <w:p w14:paraId="4CBC1B30" w14:textId="77777777" w:rsidR="00D46471" w:rsidRPr="00D46471" w:rsidRDefault="00D46471" w:rsidP="00D46471">
      <w:pPr>
        <w:pStyle w:val="af"/>
      </w:pPr>
      <w:r w:rsidRPr="00D46471">
        <w:rPr>
          <w:color w:val="BEC0C2"/>
        </w:rPr>
        <w:t xml:space="preserve">        </w:t>
      </w:r>
      <w:r w:rsidRPr="00D46471">
        <w:t>clear();</w:t>
      </w:r>
    </w:p>
    <w:p w14:paraId="676BE61D" w14:textId="77777777" w:rsidR="00D46471" w:rsidRPr="00D46471" w:rsidRDefault="00D46471" w:rsidP="00D46471">
      <w:pPr>
        <w:pStyle w:val="af"/>
      </w:pP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new_size</w:t>
      </w:r>
      <w:proofErr w:type="spellEnd"/>
      <w:r w:rsidRPr="00D46471">
        <w:t>;</w:t>
      </w:r>
    </w:p>
    <w:p w14:paraId="3167D308" w14:textId="77777777" w:rsidR="00D46471" w:rsidRPr="00D46471" w:rsidRDefault="00D46471" w:rsidP="00D46471">
      <w:pPr>
        <w:pStyle w:val="af"/>
      </w:pPr>
      <w:r w:rsidRPr="00D46471">
        <w:rPr>
          <w:color w:val="BEC0C2"/>
        </w:rPr>
        <w:t xml:space="preserve">        </w:t>
      </w:r>
      <w:r w:rsidRPr="00D46471">
        <w:t>capacity_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new_capacity</w:t>
      </w:r>
      <w:proofErr w:type="spellEnd"/>
      <w:r w:rsidRPr="00D46471">
        <w:t>;</w:t>
      </w:r>
    </w:p>
    <w:p w14:paraId="7717B457" w14:textId="77777777" w:rsidR="00D46471" w:rsidRPr="00D46471" w:rsidRDefault="00D46471" w:rsidP="00D46471">
      <w:pPr>
        <w:pStyle w:val="af"/>
      </w:pPr>
      <w:r w:rsidRPr="00D46471">
        <w:rPr>
          <w:color w:val="BEC0C2"/>
        </w:rPr>
        <w:t xml:space="preserve">        </w:t>
      </w:r>
      <w:r w:rsidRPr="00D46471">
        <w:t>str_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new_str</w:t>
      </w:r>
      <w:proofErr w:type="spellEnd"/>
      <w:r w:rsidRPr="00D46471">
        <w:t>;</w:t>
      </w:r>
    </w:p>
    <w:p w14:paraId="636E7706" w14:textId="77777777" w:rsidR="00D46471" w:rsidRPr="00D46471" w:rsidRDefault="00D46471" w:rsidP="00D46471">
      <w:pPr>
        <w:pStyle w:val="af"/>
      </w:pPr>
      <w:r w:rsidRPr="00D46471">
        <w:rPr>
          <w:color w:val="BEC0C2"/>
        </w:rPr>
        <w:t xml:space="preserve">    </w:t>
      </w:r>
      <w:r w:rsidRPr="00D46471">
        <w:t>}</w:t>
      </w:r>
    </w:p>
    <w:p w14:paraId="1FD9001E" w14:textId="77777777" w:rsidR="00D46471" w:rsidRPr="00D46471" w:rsidRDefault="00D46471" w:rsidP="00D46471">
      <w:pPr>
        <w:pStyle w:val="af"/>
      </w:pPr>
      <w:r w:rsidRPr="00D46471">
        <w:rPr>
          <w:color w:val="BEC0C2"/>
        </w:rPr>
        <w:t xml:space="preserve">    </w:t>
      </w:r>
      <w:r w:rsidRPr="00D46471">
        <w:rPr>
          <w:i/>
          <w:iCs/>
          <w:color w:val="45C6D6"/>
        </w:rPr>
        <w:t>else</w:t>
      </w:r>
    </w:p>
    <w:p w14:paraId="62E637B1" w14:textId="77777777" w:rsidR="00D46471" w:rsidRPr="00D46471" w:rsidRDefault="00D46471" w:rsidP="00D46471">
      <w:pPr>
        <w:pStyle w:val="af"/>
      </w:pPr>
      <w:r w:rsidRPr="00D46471">
        <w:rPr>
          <w:color w:val="BEC0C2"/>
        </w:rPr>
        <w:t xml:space="preserve">    </w:t>
      </w:r>
      <w:r w:rsidRPr="00D46471">
        <w:t>{</w:t>
      </w:r>
    </w:p>
    <w:p w14:paraId="34F3755E" w14:textId="77777777" w:rsidR="00D46471" w:rsidRPr="00D46471" w:rsidRDefault="00D46471" w:rsidP="00D46471">
      <w:pPr>
        <w:pStyle w:val="af"/>
      </w:pPr>
      <w:r w:rsidRPr="00D46471">
        <w:rPr>
          <w:color w:val="BEC0C2"/>
        </w:rPr>
        <w:t xml:space="preserve">        </w:t>
      </w:r>
      <w:r w:rsidRPr="00D46471">
        <w:rPr>
          <w:i/>
          <w:iCs/>
          <w:color w:val="A8ABB0"/>
        </w:rPr>
        <w:t>//</w:t>
      </w:r>
      <w:r w:rsidRPr="00D46471">
        <w:rPr>
          <w:color w:val="BEC0C2"/>
        </w:rPr>
        <w:t xml:space="preserve"> </w:t>
      </w:r>
      <w:r w:rsidRPr="00D46471">
        <w:rPr>
          <w:i/>
          <w:iCs/>
          <w:color w:val="A8ABB0"/>
        </w:rPr>
        <w:t>Shift</w:t>
      </w:r>
      <w:r w:rsidRPr="00D46471">
        <w:rPr>
          <w:color w:val="BEC0C2"/>
        </w:rPr>
        <w:t xml:space="preserve"> </w:t>
      </w:r>
      <w:r w:rsidRPr="00D46471">
        <w:rPr>
          <w:i/>
          <w:iCs/>
          <w:color w:val="A8ABB0"/>
        </w:rPr>
        <w:t>the</w:t>
      </w:r>
      <w:r w:rsidRPr="00D46471">
        <w:rPr>
          <w:color w:val="BEC0C2"/>
        </w:rPr>
        <w:t xml:space="preserve"> </w:t>
      </w:r>
      <w:r w:rsidRPr="00D46471">
        <w:rPr>
          <w:i/>
          <w:iCs/>
          <w:color w:val="A8ABB0"/>
        </w:rPr>
        <w:t>characters</w:t>
      </w:r>
      <w:r w:rsidRPr="00D46471">
        <w:rPr>
          <w:color w:val="BEC0C2"/>
        </w:rPr>
        <w:t xml:space="preserve"> </w:t>
      </w:r>
      <w:r w:rsidRPr="00D46471">
        <w:rPr>
          <w:i/>
          <w:iCs/>
          <w:color w:val="A8ABB0"/>
        </w:rPr>
        <w:t>to</w:t>
      </w:r>
      <w:r w:rsidRPr="00D46471">
        <w:rPr>
          <w:color w:val="BEC0C2"/>
        </w:rPr>
        <w:t xml:space="preserve"> </w:t>
      </w:r>
      <w:r w:rsidRPr="00D46471">
        <w:rPr>
          <w:i/>
          <w:iCs/>
          <w:color w:val="A8ABB0"/>
        </w:rPr>
        <w:t>the</w:t>
      </w:r>
      <w:r w:rsidRPr="00D46471">
        <w:rPr>
          <w:color w:val="BEC0C2"/>
        </w:rPr>
        <w:t xml:space="preserve"> </w:t>
      </w:r>
      <w:r w:rsidRPr="00D46471">
        <w:rPr>
          <w:i/>
          <w:iCs/>
          <w:color w:val="A8ABB0"/>
        </w:rPr>
        <w:t>right</w:t>
      </w:r>
      <w:r w:rsidRPr="00D46471">
        <w:rPr>
          <w:color w:val="BEC0C2"/>
        </w:rPr>
        <w:t xml:space="preserve"> </w:t>
      </w:r>
      <w:r w:rsidRPr="00D46471">
        <w:rPr>
          <w:i/>
          <w:iCs/>
          <w:color w:val="A8ABB0"/>
        </w:rPr>
        <w:t>to</w:t>
      </w:r>
      <w:r w:rsidRPr="00D46471">
        <w:rPr>
          <w:color w:val="BEC0C2"/>
        </w:rPr>
        <w:t xml:space="preserve"> </w:t>
      </w:r>
      <w:r w:rsidRPr="00D46471">
        <w:rPr>
          <w:i/>
          <w:iCs/>
          <w:color w:val="A8ABB0"/>
        </w:rPr>
        <w:t>make</w:t>
      </w:r>
      <w:r w:rsidRPr="00D46471">
        <w:rPr>
          <w:color w:val="BEC0C2"/>
        </w:rPr>
        <w:t xml:space="preserve"> </w:t>
      </w:r>
      <w:r w:rsidRPr="00D46471">
        <w:rPr>
          <w:i/>
          <w:iCs/>
          <w:color w:val="A8ABB0"/>
        </w:rPr>
        <w:t>room</w:t>
      </w:r>
      <w:r w:rsidRPr="00D46471">
        <w:rPr>
          <w:color w:val="BEC0C2"/>
        </w:rPr>
        <w:t xml:space="preserve"> </w:t>
      </w:r>
      <w:r w:rsidRPr="00D46471">
        <w:rPr>
          <w:i/>
          <w:iCs/>
          <w:color w:val="A8ABB0"/>
        </w:rPr>
        <w:t>for</w:t>
      </w:r>
      <w:r w:rsidRPr="00D46471">
        <w:rPr>
          <w:color w:val="BEC0C2"/>
        </w:rPr>
        <w:t xml:space="preserve"> </w:t>
      </w:r>
      <w:r w:rsidRPr="00D46471">
        <w:rPr>
          <w:i/>
          <w:iCs/>
          <w:color w:val="A8ABB0"/>
        </w:rPr>
        <w:t>insertion</w:t>
      </w:r>
    </w:p>
    <w:p w14:paraId="7AEA587C" w14:textId="77777777" w:rsidR="00D46471" w:rsidRPr="00D46471" w:rsidRDefault="00D46471" w:rsidP="00D46471">
      <w:pPr>
        <w:pStyle w:val="af"/>
      </w:pPr>
      <w:r w:rsidRPr="00D46471">
        <w:rPr>
          <w:color w:val="BEC0C2"/>
        </w:rPr>
        <w:t xml:space="preserve">        </w:t>
      </w:r>
      <w:r w:rsidRPr="00D46471">
        <w:rPr>
          <w:i/>
          <w:iCs/>
          <w:color w:val="45C6D6"/>
        </w:rPr>
        <w:t>for</w:t>
      </w:r>
      <w:r w:rsidRPr="00D46471">
        <w:rPr>
          <w:color w:val="BEC0C2"/>
        </w:rPr>
        <w:t xml:space="preserve"> </w:t>
      </w:r>
      <w:r w:rsidRPr="00D46471">
        <w:t>(</w:t>
      </w:r>
      <w:proofErr w:type="spellStart"/>
      <w:r w:rsidRPr="00D46471">
        <w:t>size_t</w:t>
      </w:r>
      <w:proofErr w:type="spellEnd"/>
      <w:r w:rsidRPr="00D46471">
        <w:rPr>
          <w:color w:val="BEC0C2"/>
        </w:rPr>
        <w:t xml:space="preserve"> </w:t>
      </w:r>
      <w:proofErr w:type="spellStart"/>
      <w:r w:rsidRPr="00D46471">
        <w:rPr>
          <w:color w:val="D6BB9A"/>
        </w:rPr>
        <w:t>i</w:t>
      </w:r>
      <w:proofErr w:type="spellEnd"/>
      <w:r w:rsidRPr="00D46471">
        <w:rPr>
          <w:color w:val="BEC0C2"/>
        </w:rPr>
        <w:t xml:space="preserve"> </w:t>
      </w:r>
      <w:r w:rsidRPr="00D46471">
        <w:t>=</w:t>
      </w:r>
      <w:r w:rsidRPr="00D46471">
        <w:rPr>
          <w:color w:val="BEC0C2"/>
        </w:rPr>
        <w:t xml:space="preserve"> </w:t>
      </w:r>
      <w:r w:rsidRPr="00D46471">
        <w:t>size_;</w:t>
      </w:r>
      <w:r w:rsidRPr="00D46471">
        <w:rPr>
          <w:color w:val="BEC0C2"/>
        </w:rPr>
        <w:t xml:space="preserve"> </w:t>
      </w:r>
      <w:proofErr w:type="spellStart"/>
      <w:r w:rsidRPr="00D46471">
        <w:rPr>
          <w:color w:val="D6BB9A"/>
        </w:rPr>
        <w:t>i</w:t>
      </w:r>
      <w:proofErr w:type="spellEnd"/>
      <w:r w:rsidRPr="00D46471">
        <w:rPr>
          <w:color w:val="BEC0C2"/>
        </w:rPr>
        <w:t xml:space="preserve"> </w:t>
      </w:r>
      <w:r w:rsidRPr="00D46471">
        <w:rPr>
          <w:color w:val="D6BB9A"/>
        </w:rPr>
        <w:t>&gt;=</w:t>
      </w:r>
      <w:r w:rsidRPr="00D46471">
        <w:rPr>
          <w:color w:val="BEC0C2"/>
        </w:rPr>
        <w:t xml:space="preserve"> </w:t>
      </w:r>
      <w:r w:rsidRPr="00D46471">
        <w:rPr>
          <w:color w:val="D6BB9A"/>
        </w:rPr>
        <w:t>index</w:t>
      </w:r>
      <w:r w:rsidRPr="00D46471">
        <w:t>;</w:t>
      </w:r>
      <w:r w:rsidRPr="00D46471">
        <w:rPr>
          <w:color w:val="BEC0C2"/>
        </w:rPr>
        <w:t xml:space="preserve"> </w:t>
      </w:r>
      <w:r w:rsidRPr="00D46471">
        <w:rPr>
          <w:color w:val="D6BB9A"/>
        </w:rPr>
        <w:t>--</w:t>
      </w:r>
      <w:proofErr w:type="spellStart"/>
      <w:r w:rsidRPr="00D46471">
        <w:rPr>
          <w:color w:val="D6BB9A"/>
        </w:rPr>
        <w:t>i</w:t>
      </w:r>
      <w:proofErr w:type="spellEnd"/>
      <w:r w:rsidRPr="00D46471">
        <w:t>)</w:t>
      </w:r>
    </w:p>
    <w:p w14:paraId="0B5175E0" w14:textId="77777777" w:rsidR="00D46471" w:rsidRPr="00D46471" w:rsidRDefault="00D46471" w:rsidP="00D46471">
      <w:pPr>
        <w:pStyle w:val="af"/>
      </w:pPr>
      <w:r w:rsidRPr="00D46471">
        <w:rPr>
          <w:color w:val="BEC0C2"/>
        </w:rPr>
        <w:t xml:space="preserve">        </w:t>
      </w:r>
      <w:r w:rsidRPr="00D46471">
        <w:t>{</w:t>
      </w:r>
    </w:p>
    <w:p w14:paraId="4F23CA59" w14:textId="77777777" w:rsidR="00D46471" w:rsidRPr="00D46471" w:rsidRDefault="00D46471" w:rsidP="00D46471">
      <w:pPr>
        <w:pStyle w:val="af"/>
      </w:pPr>
      <w:r w:rsidRPr="00D46471">
        <w:rPr>
          <w:color w:val="BEC0C2"/>
        </w:rPr>
        <w:t xml:space="preserve">            </w:t>
      </w:r>
      <w:r w:rsidRPr="00D46471">
        <w:t>str_[</w:t>
      </w:r>
      <w:proofErr w:type="spellStart"/>
      <w:r w:rsidRPr="00D46471">
        <w:rPr>
          <w:color w:val="D6BB9A"/>
        </w:rPr>
        <w:t>i</w:t>
      </w:r>
      <w:proofErr w:type="spellEnd"/>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inserted</w:t>
      </w:r>
      <w:r w:rsidRPr="00D46471">
        <w:t>.size</w:t>
      </w:r>
      <w:proofErr w:type="spellEnd"/>
      <w:r w:rsidRPr="00D46471">
        <w:t>()]</w:t>
      </w:r>
      <w:r w:rsidRPr="00D46471">
        <w:rPr>
          <w:color w:val="BEC0C2"/>
        </w:rPr>
        <w:t xml:space="preserve"> </w:t>
      </w:r>
      <w:r w:rsidRPr="00D46471">
        <w:rPr>
          <w:color w:val="D6BB9A"/>
        </w:rPr>
        <w:t>=</w:t>
      </w:r>
      <w:r w:rsidRPr="00D46471">
        <w:rPr>
          <w:color w:val="BEC0C2"/>
        </w:rPr>
        <w:t xml:space="preserve"> </w:t>
      </w:r>
      <w:r w:rsidRPr="00D46471">
        <w:t>str_[</w:t>
      </w:r>
      <w:proofErr w:type="spellStart"/>
      <w:r w:rsidRPr="00D46471">
        <w:rPr>
          <w:color w:val="D6BB9A"/>
        </w:rPr>
        <w:t>i</w:t>
      </w:r>
      <w:proofErr w:type="spellEnd"/>
      <w:r w:rsidRPr="00D46471">
        <w:t>];</w:t>
      </w:r>
    </w:p>
    <w:p w14:paraId="2B16861C" w14:textId="77777777" w:rsidR="00D46471" w:rsidRPr="00D46471" w:rsidRDefault="00D46471" w:rsidP="00D46471">
      <w:pPr>
        <w:pStyle w:val="af"/>
      </w:pPr>
      <w:r w:rsidRPr="00D46471">
        <w:rPr>
          <w:color w:val="BEC0C2"/>
        </w:rPr>
        <w:t xml:space="preserve">        </w:t>
      </w:r>
      <w:r w:rsidRPr="00D46471">
        <w:t>}</w:t>
      </w:r>
    </w:p>
    <w:p w14:paraId="1A23A87B" w14:textId="77777777" w:rsidR="00D46471" w:rsidRPr="00D46471" w:rsidRDefault="00D46471" w:rsidP="00D46471">
      <w:pPr>
        <w:pStyle w:val="af"/>
      </w:pPr>
    </w:p>
    <w:p w14:paraId="65033506" w14:textId="77777777" w:rsidR="00D46471" w:rsidRPr="00D46471" w:rsidRDefault="00D46471" w:rsidP="00D46471">
      <w:pPr>
        <w:pStyle w:val="af"/>
      </w:pPr>
      <w:r w:rsidRPr="00D46471">
        <w:rPr>
          <w:color w:val="BEC0C2"/>
        </w:rPr>
        <w:lastRenderedPageBreak/>
        <w:t xml:space="preserve">        </w:t>
      </w:r>
      <w:r w:rsidRPr="00D46471">
        <w:rPr>
          <w:i/>
          <w:iCs/>
          <w:color w:val="A8ABB0"/>
        </w:rPr>
        <w:t>//</w:t>
      </w:r>
      <w:r w:rsidRPr="00D46471">
        <w:rPr>
          <w:color w:val="BEC0C2"/>
        </w:rPr>
        <w:t xml:space="preserve"> </w:t>
      </w:r>
      <w:r w:rsidRPr="00D46471">
        <w:rPr>
          <w:i/>
          <w:iCs/>
          <w:color w:val="A8ABB0"/>
        </w:rPr>
        <w:t>Inserting</w:t>
      </w:r>
      <w:r w:rsidRPr="00D46471">
        <w:rPr>
          <w:color w:val="BEC0C2"/>
        </w:rPr>
        <w:t xml:space="preserve"> </w:t>
      </w:r>
      <w:r w:rsidRPr="00D46471">
        <w:rPr>
          <w:i/>
          <w:iCs/>
          <w:color w:val="A8ABB0"/>
        </w:rPr>
        <w:t>a</w:t>
      </w:r>
      <w:r w:rsidRPr="00D46471">
        <w:rPr>
          <w:color w:val="BEC0C2"/>
        </w:rPr>
        <w:t xml:space="preserve"> </w:t>
      </w:r>
      <w:r w:rsidRPr="00D46471">
        <w:rPr>
          <w:i/>
          <w:iCs/>
          <w:color w:val="A8ABB0"/>
        </w:rPr>
        <w:t>line</w:t>
      </w:r>
      <w:r w:rsidRPr="00D46471">
        <w:rPr>
          <w:color w:val="BEC0C2"/>
        </w:rPr>
        <w:t xml:space="preserve"> </w:t>
      </w:r>
      <w:r w:rsidRPr="00D46471">
        <w:rPr>
          <w:i/>
          <w:iCs/>
          <w:color w:val="A8ABB0"/>
        </w:rPr>
        <w:t>into</w:t>
      </w:r>
      <w:r w:rsidRPr="00D46471">
        <w:rPr>
          <w:color w:val="BEC0C2"/>
        </w:rPr>
        <w:t xml:space="preserve"> </w:t>
      </w:r>
      <w:r w:rsidRPr="00D46471">
        <w:rPr>
          <w:i/>
          <w:iCs/>
          <w:color w:val="A8ABB0"/>
        </w:rPr>
        <w:t>the</w:t>
      </w:r>
      <w:r w:rsidRPr="00D46471">
        <w:rPr>
          <w:color w:val="BEC0C2"/>
        </w:rPr>
        <w:t xml:space="preserve"> </w:t>
      </w:r>
      <w:r w:rsidRPr="00D46471">
        <w:rPr>
          <w:i/>
          <w:iCs/>
          <w:color w:val="A8ABB0"/>
        </w:rPr>
        <w:t>current</w:t>
      </w:r>
      <w:r w:rsidRPr="00D46471">
        <w:rPr>
          <w:color w:val="BEC0C2"/>
        </w:rPr>
        <w:t xml:space="preserve"> </w:t>
      </w:r>
      <w:r w:rsidRPr="00D46471">
        <w:rPr>
          <w:i/>
          <w:iCs/>
          <w:color w:val="A8ABB0"/>
        </w:rPr>
        <w:t>line</w:t>
      </w:r>
    </w:p>
    <w:p w14:paraId="471605D0" w14:textId="77777777" w:rsidR="00D46471" w:rsidRPr="00D46471" w:rsidRDefault="00D46471" w:rsidP="00D46471">
      <w:pPr>
        <w:pStyle w:val="af"/>
      </w:pPr>
      <w:r w:rsidRPr="00D46471">
        <w:rPr>
          <w:color w:val="BEC0C2"/>
        </w:rPr>
        <w:t xml:space="preserve">        </w:t>
      </w:r>
      <w:r w:rsidRPr="00D46471">
        <w:rPr>
          <w:i/>
          <w:iCs/>
          <w:color w:val="45C6D6"/>
        </w:rPr>
        <w:t>for</w:t>
      </w:r>
      <w:r w:rsidRPr="00D46471">
        <w:rPr>
          <w:color w:val="BEC0C2"/>
        </w:rPr>
        <w:t xml:space="preserve"> </w:t>
      </w:r>
      <w:r w:rsidRPr="00D46471">
        <w:t>(</w:t>
      </w:r>
      <w:proofErr w:type="spellStart"/>
      <w:r w:rsidRPr="00D46471">
        <w:t>size_t</w:t>
      </w:r>
      <w:proofErr w:type="spellEnd"/>
      <w:r w:rsidRPr="00D46471">
        <w:rPr>
          <w:color w:val="BEC0C2"/>
        </w:rPr>
        <w:t xml:space="preserve"> </w:t>
      </w:r>
      <w:proofErr w:type="spellStart"/>
      <w:r w:rsidRPr="00D46471">
        <w:rPr>
          <w:color w:val="D6BB9A"/>
        </w:rPr>
        <w:t>i</w:t>
      </w:r>
      <w:proofErr w:type="spellEnd"/>
      <w:r w:rsidRPr="00D46471">
        <w:rPr>
          <w:color w:val="BEC0C2"/>
        </w:rPr>
        <w:t xml:space="preserve"> </w:t>
      </w:r>
      <w:r w:rsidRPr="00D46471">
        <w:t>=</w:t>
      </w:r>
      <w:r w:rsidRPr="00D46471">
        <w:rPr>
          <w:color w:val="BEC0C2"/>
        </w:rPr>
        <w:t xml:space="preserve"> </w:t>
      </w:r>
      <w:r w:rsidRPr="00D46471">
        <w:rPr>
          <w:color w:val="8A602C"/>
        </w:rPr>
        <w:t>0</w:t>
      </w:r>
      <w:r w:rsidRPr="00D46471">
        <w:t>;</w:t>
      </w:r>
      <w:r w:rsidRPr="00D46471">
        <w:rPr>
          <w:color w:val="BEC0C2"/>
        </w:rPr>
        <w:t xml:space="preserve"> </w:t>
      </w:r>
      <w:proofErr w:type="spellStart"/>
      <w:r w:rsidRPr="00D46471">
        <w:rPr>
          <w:color w:val="D6BB9A"/>
        </w:rPr>
        <w:t>i</w:t>
      </w:r>
      <w:proofErr w:type="spellEnd"/>
      <w:r w:rsidRPr="00D46471">
        <w:rPr>
          <w:color w:val="BEC0C2"/>
        </w:rPr>
        <w:t xml:space="preserve"> </w:t>
      </w:r>
      <w:r w:rsidRPr="00D46471">
        <w:rPr>
          <w:color w:val="D6BB9A"/>
        </w:rPr>
        <w:t>&lt;</w:t>
      </w:r>
      <w:r w:rsidRPr="00D46471">
        <w:rPr>
          <w:color w:val="BEC0C2"/>
        </w:rPr>
        <w:t xml:space="preserve"> </w:t>
      </w:r>
      <w:proofErr w:type="spellStart"/>
      <w:r w:rsidRPr="00D46471">
        <w:rPr>
          <w:color w:val="D6BB9A"/>
        </w:rPr>
        <w:t>inserted</w:t>
      </w:r>
      <w:r w:rsidRPr="00D46471">
        <w:t>.size</w:t>
      </w:r>
      <w:proofErr w:type="spellEnd"/>
      <w:r w:rsidRPr="00D46471">
        <w:t>();</w:t>
      </w:r>
      <w:r w:rsidRPr="00D46471">
        <w:rPr>
          <w:color w:val="BEC0C2"/>
        </w:rPr>
        <w:t xml:space="preserve"> </w:t>
      </w:r>
      <w:r w:rsidRPr="00D46471">
        <w:rPr>
          <w:color w:val="D6BB9A"/>
        </w:rPr>
        <w:t>++</w:t>
      </w:r>
      <w:proofErr w:type="spellStart"/>
      <w:r w:rsidRPr="00D46471">
        <w:rPr>
          <w:color w:val="D6BB9A"/>
        </w:rPr>
        <w:t>i</w:t>
      </w:r>
      <w:proofErr w:type="spellEnd"/>
      <w:r w:rsidRPr="00D46471">
        <w:t>)</w:t>
      </w:r>
    </w:p>
    <w:p w14:paraId="32E9E636" w14:textId="77777777" w:rsidR="00D46471" w:rsidRPr="00D46471" w:rsidRDefault="00D46471" w:rsidP="00D46471">
      <w:pPr>
        <w:pStyle w:val="af"/>
      </w:pPr>
      <w:r w:rsidRPr="00D46471">
        <w:rPr>
          <w:color w:val="BEC0C2"/>
        </w:rPr>
        <w:t xml:space="preserve">        </w:t>
      </w:r>
      <w:r w:rsidRPr="00D46471">
        <w:t>{</w:t>
      </w:r>
    </w:p>
    <w:p w14:paraId="523183CD" w14:textId="77777777" w:rsidR="00D46471" w:rsidRPr="00D46471" w:rsidRDefault="00D46471" w:rsidP="00D46471">
      <w:pPr>
        <w:pStyle w:val="af"/>
      </w:pPr>
      <w:r w:rsidRPr="00D46471">
        <w:rPr>
          <w:color w:val="BEC0C2"/>
        </w:rPr>
        <w:t xml:space="preserve">            </w:t>
      </w:r>
      <w:r w:rsidRPr="00D46471">
        <w:t>str_[</w:t>
      </w:r>
      <w:r w:rsidRPr="00D46471">
        <w:rPr>
          <w:color w:val="D6BB9A"/>
        </w:rPr>
        <w:t>index</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i</w:t>
      </w:r>
      <w:proofErr w:type="spellEnd"/>
      <w:r w:rsidRPr="00D46471">
        <w:t>]</w:t>
      </w:r>
      <w:r w:rsidRPr="00D46471">
        <w:rPr>
          <w:color w:val="BEC0C2"/>
        </w:rPr>
        <w:t xml:space="preserve"> </w:t>
      </w:r>
      <w:r w:rsidRPr="00D46471">
        <w:rPr>
          <w:color w:val="D6BB9A"/>
        </w:rPr>
        <w:t>=</w:t>
      </w:r>
      <w:r w:rsidRPr="00D46471">
        <w:rPr>
          <w:color w:val="BEC0C2"/>
        </w:rPr>
        <w:t xml:space="preserve"> </w:t>
      </w:r>
      <w:r w:rsidRPr="00D46471">
        <w:rPr>
          <w:color w:val="D6BB9A"/>
        </w:rPr>
        <w:t>inserted[</w:t>
      </w:r>
      <w:proofErr w:type="spellStart"/>
      <w:r w:rsidRPr="00D46471">
        <w:rPr>
          <w:color w:val="D6BB9A"/>
        </w:rPr>
        <w:t>i</w:t>
      </w:r>
      <w:proofErr w:type="spellEnd"/>
      <w:r w:rsidRPr="00D46471">
        <w:rPr>
          <w:color w:val="D6BB9A"/>
        </w:rPr>
        <w:t>]</w:t>
      </w:r>
      <w:r w:rsidRPr="00D46471">
        <w:t>;</w:t>
      </w:r>
    </w:p>
    <w:p w14:paraId="509A35AD" w14:textId="77777777" w:rsidR="00D46471" w:rsidRPr="00D46471" w:rsidRDefault="00D46471" w:rsidP="00D46471">
      <w:pPr>
        <w:pStyle w:val="af"/>
      </w:pPr>
      <w:r w:rsidRPr="00D46471">
        <w:rPr>
          <w:color w:val="BEC0C2"/>
        </w:rPr>
        <w:t xml:space="preserve">        </w:t>
      </w:r>
      <w:r w:rsidRPr="00D46471">
        <w:t>}</w:t>
      </w:r>
    </w:p>
    <w:p w14:paraId="4709FE65" w14:textId="77777777" w:rsidR="00D46471" w:rsidRPr="00D46471" w:rsidRDefault="00D46471" w:rsidP="00D46471">
      <w:pPr>
        <w:pStyle w:val="af"/>
      </w:pPr>
    </w:p>
    <w:p w14:paraId="65714CA5" w14:textId="77777777" w:rsidR="00D46471" w:rsidRPr="00D46471" w:rsidRDefault="00D46471" w:rsidP="00D46471">
      <w:pPr>
        <w:pStyle w:val="af"/>
      </w:pPr>
      <w:r w:rsidRPr="00D46471">
        <w:rPr>
          <w:color w:val="BEC0C2"/>
        </w:rPr>
        <w:t xml:space="preserve">        </w:t>
      </w:r>
      <w:r w:rsidRPr="00D46471">
        <w:t>size_</w:t>
      </w:r>
      <w:r w:rsidRPr="00D46471">
        <w:rPr>
          <w:color w:val="BEC0C2"/>
        </w:rPr>
        <w:t xml:space="preserve"> </w:t>
      </w:r>
      <w:r w:rsidRPr="00D46471">
        <w:rPr>
          <w:color w:val="D6BB9A"/>
        </w:rPr>
        <w:t>=</w:t>
      </w:r>
      <w:r w:rsidRPr="00D46471">
        <w:rPr>
          <w:color w:val="BEC0C2"/>
        </w:rPr>
        <w:t xml:space="preserve"> </w:t>
      </w:r>
      <w:proofErr w:type="spellStart"/>
      <w:r w:rsidRPr="00D46471">
        <w:rPr>
          <w:color w:val="D6BB9A"/>
        </w:rPr>
        <w:t>new_size</w:t>
      </w:r>
      <w:proofErr w:type="spellEnd"/>
      <w:r w:rsidRPr="00D46471">
        <w:t>;</w:t>
      </w:r>
    </w:p>
    <w:p w14:paraId="46963B9E" w14:textId="77777777" w:rsidR="00D46471" w:rsidRPr="00D46471" w:rsidRDefault="00D46471" w:rsidP="00D46471">
      <w:pPr>
        <w:pStyle w:val="af"/>
      </w:pPr>
      <w:r w:rsidRPr="00D46471">
        <w:rPr>
          <w:color w:val="BEC0C2"/>
        </w:rPr>
        <w:t xml:space="preserve">    </w:t>
      </w:r>
      <w:r w:rsidRPr="00D46471">
        <w:t>}</w:t>
      </w:r>
    </w:p>
    <w:p w14:paraId="04600D24" w14:textId="77777777" w:rsidR="00C70160" w:rsidRDefault="00D46471" w:rsidP="00D46471">
      <w:pPr>
        <w:pStyle w:val="af"/>
        <w:rPr>
          <w:szCs w:val="24"/>
        </w:rPr>
      </w:pPr>
      <w:r w:rsidRPr="00D46471">
        <w:rPr>
          <w:szCs w:val="24"/>
        </w:rPr>
        <w:t>}</w:t>
      </w:r>
    </w:p>
    <w:p w14:paraId="2E6FED6E" w14:textId="77777777" w:rsidR="00C70160" w:rsidRDefault="00C70160" w:rsidP="00D46471">
      <w:pPr>
        <w:pStyle w:val="af"/>
        <w:rPr>
          <w:szCs w:val="24"/>
        </w:rPr>
      </w:pPr>
    </w:p>
    <w:p w14:paraId="2D41AE18" w14:textId="0E2E06E5" w:rsidR="003730DC" w:rsidRPr="00631926" w:rsidRDefault="00631926" w:rsidP="00631926">
      <w:pPr>
        <w:rPr>
          <w:lang w:val="en-US"/>
        </w:rPr>
      </w:pPr>
      <w:r w:rsidRPr="00631926">
        <w:rPr>
          <w:lang w:val="en-US"/>
        </w:rPr>
        <w:t xml:space="preserve">Inside each version of the insert method, a </w:t>
      </w:r>
      <w:proofErr w:type="spellStart"/>
      <w:r>
        <w:rPr>
          <w:lang w:val="en-US"/>
        </w:rPr>
        <w:t>M</w:t>
      </w:r>
      <w:r w:rsidRPr="00631926">
        <w:rPr>
          <w:lang w:val="en-US"/>
        </w:rPr>
        <w:t>yString</w:t>
      </w:r>
      <w:proofErr w:type="spellEnd"/>
      <w:r w:rsidRPr="00631926">
        <w:rPr>
          <w:lang w:val="en-US"/>
        </w:rPr>
        <w:t xml:space="preserve"> object is created, which is then inserted into the current row. This use of constructors of the </w:t>
      </w:r>
      <w:proofErr w:type="spellStart"/>
      <w:r w:rsidRPr="00631926">
        <w:rPr>
          <w:lang w:val="en-US"/>
        </w:rPr>
        <w:t>myString</w:t>
      </w:r>
      <w:proofErr w:type="spellEnd"/>
      <w:r w:rsidRPr="00631926">
        <w:rPr>
          <w:lang w:val="en-US"/>
        </w:rPr>
        <w:t xml:space="preserve"> class makes the code more readable and reduces the complexity of the code inside the insert method.</w:t>
      </w:r>
      <w:r w:rsidR="003730DC" w:rsidRPr="00631926">
        <w:rPr>
          <w:lang w:val="en-US"/>
        </w:rPr>
        <w:br w:type="page"/>
      </w:r>
    </w:p>
    <w:p w14:paraId="7B598F01" w14:textId="13240DCE" w:rsidR="00924200" w:rsidRDefault="00924200" w:rsidP="00924200">
      <w:pPr>
        <w:pStyle w:val="afb"/>
        <w:rPr>
          <w:lang w:val="en-US"/>
        </w:rPr>
      </w:pPr>
      <w:r w:rsidRPr="00094BA2">
        <w:rPr>
          <w:lang w:val="en-US"/>
        </w:rPr>
        <w:lastRenderedPageBreak/>
        <w:t>2.</w:t>
      </w:r>
      <w:r>
        <w:rPr>
          <w:lang w:val="en-US"/>
        </w:rPr>
        <w:t xml:space="preserve">5   APPEND </w:t>
      </w:r>
      <w:r w:rsidRPr="00924200">
        <w:rPr>
          <w:lang w:val="en-US"/>
        </w:rPr>
        <w:t>OPERATIONS</w:t>
      </w:r>
    </w:p>
    <w:p w14:paraId="2353CEC5" w14:textId="77777777" w:rsidR="00924200" w:rsidRDefault="00924200" w:rsidP="00924200">
      <w:pPr>
        <w:rPr>
          <w:lang w:val="en-US"/>
        </w:rPr>
      </w:pPr>
    </w:p>
    <w:p w14:paraId="4AADE028" w14:textId="7C7A12DB" w:rsidR="00924200" w:rsidRDefault="003730DC" w:rsidP="00924200">
      <w:pPr>
        <w:rPr>
          <w:lang w:val="en-US"/>
        </w:rPr>
      </w:pPr>
      <w:r w:rsidRPr="003730DC">
        <w:rPr>
          <w:lang w:val="en-US"/>
        </w:rPr>
        <w:t>The implementation of the append</w:t>
      </w:r>
      <w:r w:rsidR="00665F0D">
        <w:rPr>
          <w:lang w:val="en-US"/>
        </w:rPr>
        <w:t>-</w:t>
      </w:r>
      <w:r w:rsidRPr="003730DC">
        <w:rPr>
          <w:lang w:val="en-US"/>
        </w:rPr>
        <w:t xml:space="preserve">methods in the </w:t>
      </w:r>
      <w:proofErr w:type="spellStart"/>
      <w:r w:rsidRPr="003730DC">
        <w:rPr>
          <w:lang w:val="en-US"/>
        </w:rPr>
        <w:t>MyString</w:t>
      </w:r>
      <w:proofErr w:type="spellEnd"/>
      <w:r w:rsidRPr="003730DC">
        <w:rPr>
          <w:lang w:val="en-US"/>
        </w:rPr>
        <w:t xml:space="preserve"> class allows for adding characters, C-style strings, or parts of C-style strings to the end of a </w:t>
      </w:r>
      <w:proofErr w:type="spellStart"/>
      <w:r w:rsidRPr="003730DC">
        <w:rPr>
          <w:lang w:val="en-US"/>
        </w:rPr>
        <w:t>MyString</w:t>
      </w:r>
      <w:proofErr w:type="spellEnd"/>
      <w:r w:rsidRPr="003730DC">
        <w:rPr>
          <w:lang w:val="en-US"/>
        </w:rPr>
        <w:t xml:space="preserve"> object.</w:t>
      </w:r>
    </w:p>
    <w:p w14:paraId="3AD00D1A" w14:textId="77777777" w:rsidR="00353F7A" w:rsidRDefault="00353F7A" w:rsidP="00D019A4">
      <w:pPr>
        <w:pStyle w:val="af"/>
      </w:pPr>
    </w:p>
    <w:p w14:paraId="2E6AF4A9" w14:textId="77777777" w:rsidR="00353F7A" w:rsidRPr="00353F7A" w:rsidRDefault="00353F7A" w:rsidP="00353F7A">
      <w:pPr>
        <w:pStyle w:val="af"/>
        <w:rPr>
          <w:sz w:val="20"/>
          <w:szCs w:val="20"/>
        </w:rPr>
      </w:pPr>
      <w:r w:rsidRPr="00353F7A">
        <w:rPr>
          <w:color w:val="D69AA7"/>
        </w:rPr>
        <w:t>void</w:t>
      </w:r>
      <w:r w:rsidRPr="00353F7A">
        <w:rPr>
          <w:color w:val="BEC0C2"/>
        </w:rPr>
        <w:t xml:space="preserve"> </w:t>
      </w:r>
      <w:proofErr w:type="spellStart"/>
      <w:proofErr w:type="gramStart"/>
      <w:r w:rsidRPr="00353F7A">
        <w:t>MyString</w:t>
      </w:r>
      <w:proofErr w:type="spellEnd"/>
      <w:r w:rsidRPr="00353F7A">
        <w:t>::</w:t>
      </w:r>
      <w:proofErr w:type="gramEnd"/>
      <w:r w:rsidRPr="00353F7A">
        <w:rPr>
          <w:b/>
          <w:bCs/>
        </w:rPr>
        <w:t>append</w:t>
      </w:r>
      <w:r w:rsidRPr="00353F7A">
        <w:t>(</w:t>
      </w:r>
      <w:proofErr w:type="spellStart"/>
      <w:r w:rsidRPr="00353F7A">
        <w:t>size_t</w:t>
      </w:r>
      <w:proofErr w:type="spellEnd"/>
      <w:r w:rsidRPr="00353F7A">
        <w:rPr>
          <w:color w:val="BEC0C2"/>
        </w:rPr>
        <w:t xml:space="preserve"> </w:t>
      </w:r>
      <w:r w:rsidRPr="00353F7A">
        <w:rPr>
          <w:color w:val="D6BB9A"/>
        </w:rPr>
        <w:t>count</w:t>
      </w:r>
      <w:r w:rsidRPr="00353F7A">
        <w:t>,</w:t>
      </w:r>
      <w:r w:rsidRPr="00353F7A">
        <w:rPr>
          <w:color w:val="BEC0C2"/>
        </w:rPr>
        <w:t xml:space="preserve"> </w:t>
      </w:r>
      <w:r w:rsidRPr="00353F7A">
        <w:rPr>
          <w:color w:val="D69AA7"/>
        </w:rPr>
        <w:t>char</w:t>
      </w:r>
      <w:r w:rsidRPr="00353F7A">
        <w:rPr>
          <w:color w:val="BEC0C2"/>
        </w:rPr>
        <w:t xml:space="preserve"> </w:t>
      </w:r>
      <w:proofErr w:type="spellStart"/>
      <w:r w:rsidRPr="00353F7A">
        <w:rPr>
          <w:color w:val="D6BB9A"/>
        </w:rPr>
        <w:t>ch</w:t>
      </w:r>
      <w:proofErr w:type="spellEnd"/>
      <w:r w:rsidRPr="00353F7A">
        <w:t>)</w:t>
      </w:r>
    </w:p>
    <w:p w14:paraId="5838BDAD" w14:textId="77777777" w:rsidR="00353F7A" w:rsidRPr="00353F7A" w:rsidRDefault="00353F7A" w:rsidP="00353F7A">
      <w:pPr>
        <w:pStyle w:val="af"/>
      </w:pPr>
      <w:r w:rsidRPr="00353F7A">
        <w:t>{</w:t>
      </w:r>
    </w:p>
    <w:p w14:paraId="13D17E3A" w14:textId="77777777" w:rsidR="00353F7A" w:rsidRPr="00353F7A" w:rsidRDefault="00353F7A" w:rsidP="00353F7A">
      <w:pPr>
        <w:pStyle w:val="af"/>
      </w:pP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proofErr w:type="spellStart"/>
      <w:r w:rsidRPr="00353F7A">
        <w:t>MyString</w:t>
      </w:r>
      <w:proofErr w:type="spellEnd"/>
      <w:r w:rsidRPr="00353F7A">
        <w:t>(</w:t>
      </w:r>
      <w:r w:rsidRPr="00353F7A">
        <w:rPr>
          <w:color w:val="D6BB9A"/>
        </w:rPr>
        <w:t>count</w:t>
      </w:r>
      <w:r w:rsidRPr="00353F7A">
        <w:t>,</w:t>
      </w:r>
      <w:r w:rsidRPr="00353F7A">
        <w:rPr>
          <w:color w:val="BEC0C2"/>
        </w:rPr>
        <w:t xml:space="preserve"> </w:t>
      </w:r>
      <w:proofErr w:type="spellStart"/>
      <w:r w:rsidRPr="00353F7A">
        <w:rPr>
          <w:color w:val="D6BB9A"/>
        </w:rPr>
        <w:t>ch</w:t>
      </w:r>
      <w:proofErr w:type="spellEnd"/>
      <w:r w:rsidRPr="00353F7A">
        <w:t>);</w:t>
      </w:r>
    </w:p>
    <w:p w14:paraId="66E42B85" w14:textId="77777777" w:rsidR="00353F7A" w:rsidRPr="00353F7A" w:rsidRDefault="00353F7A" w:rsidP="00353F7A">
      <w:pPr>
        <w:pStyle w:val="af"/>
      </w:pPr>
      <w:r w:rsidRPr="00353F7A">
        <w:t>}</w:t>
      </w:r>
    </w:p>
    <w:p w14:paraId="5A666CD9" w14:textId="77777777" w:rsidR="00353F7A" w:rsidRPr="00353F7A" w:rsidRDefault="00353F7A" w:rsidP="00353F7A">
      <w:pPr>
        <w:pStyle w:val="af"/>
      </w:pPr>
    </w:p>
    <w:p w14:paraId="266AB160" w14:textId="77777777" w:rsidR="00353F7A" w:rsidRPr="00353F7A" w:rsidRDefault="00353F7A" w:rsidP="00353F7A">
      <w:pPr>
        <w:pStyle w:val="af"/>
      </w:pPr>
      <w:r w:rsidRPr="00353F7A">
        <w:rPr>
          <w:color w:val="D69AA7"/>
        </w:rPr>
        <w:t>void</w:t>
      </w:r>
      <w:r w:rsidRPr="00353F7A">
        <w:rPr>
          <w:color w:val="BEC0C2"/>
        </w:rPr>
        <w:t xml:space="preserve"> </w:t>
      </w:r>
      <w:proofErr w:type="spellStart"/>
      <w:proofErr w:type="gramStart"/>
      <w:r w:rsidRPr="00353F7A">
        <w:t>MyString</w:t>
      </w:r>
      <w:proofErr w:type="spellEnd"/>
      <w:r w:rsidRPr="00353F7A">
        <w:t>::</w:t>
      </w:r>
      <w:proofErr w:type="gramEnd"/>
      <w:r w:rsidRPr="00353F7A">
        <w:rPr>
          <w:b/>
          <w:bCs/>
        </w:rPr>
        <w:t>append</w:t>
      </w:r>
      <w:r w:rsidRPr="00353F7A">
        <w:t>(</w:t>
      </w:r>
      <w:r w:rsidRPr="00353F7A">
        <w:rPr>
          <w:i/>
          <w:iCs/>
          <w:color w:val="45C6D6"/>
        </w:rPr>
        <w:t>const</w:t>
      </w:r>
      <w:r w:rsidRPr="00353F7A">
        <w:rPr>
          <w:color w:val="BEC0C2"/>
        </w:rPr>
        <w:t xml:space="preserve"> </w:t>
      </w:r>
      <w:r w:rsidRPr="00353F7A">
        <w:rPr>
          <w:color w:val="D69AA7"/>
        </w:rPr>
        <w:t>char</w:t>
      </w:r>
      <w:r w:rsidRPr="00353F7A">
        <w:t>*</w:t>
      </w:r>
      <w:r w:rsidRPr="00353F7A">
        <w:rPr>
          <w:color w:val="BEC0C2"/>
        </w:rPr>
        <w:t xml:space="preserve"> </w:t>
      </w:r>
      <w:r w:rsidRPr="00353F7A">
        <w:rPr>
          <w:color w:val="D6BB9A"/>
        </w:rPr>
        <w:t>str</w:t>
      </w:r>
      <w:r w:rsidRPr="00353F7A">
        <w:t>)</w:t>
      </w:r>
    </w:p>
    <w:p w14:paraId="662382F8" w14:textId="77777777" w:rsidR="00353F7A" w:rsidRPr="00353F7A" w:rsidRDefault="00353F7A" w:rsidP="00353F7A">
      <w:pPr>
        <w:pStyle w:val="af"/>
      </w:pPr>
      <w:r w:rsidRPr="00353F7A">
        <w:t>{</w:t>
      </w:r>
    </w:p>
    <w:p w14:paraId="7B644ECA" w14:textId="77777777" w:rsidR="00353F7A" w:rsidRPr="00353F7A" w:rsidRDefault="00353F7A" w:rsidP="00353F7A">
      <w:pPr>
        <w:pStyle w:val="af"/>
      </w:pP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proofErr w:type="spellStart"/>
      <w:r w:rsidRPr="00353F7A">
        <w:t>MyString</w:t>
      </w:r>
      <w:proofErr w:type="spellEnd"/>
      <w:r w:rsidRPr="00353F7A">
        <w:t>(</w:t>
      </w:r>
      <w:r w:rsidRPr="00353F7A">
        <w:rPr>
          <w:color w:val="D6BB9A"/>
        </w:rPr>
        <w:t>str</w:t>
      </w:r>
      <w:r w:rsidRPr="00353F7A">
        <w:t>);</w:t>
      </w:r>
    </w:p>
    <w:p w14:paraId="522F8E66" w14:textId="77777777" w:rsidR="00353F7A" w:rsidRPr="00353F7A" w:rsidRDefault="00353F7A" w:rsidP="00353F7A">
      <w:pPr>
        <w:pStyle w:val="af"/>
      </w:pPr>
      <w:r w:rsidRPr="00353F7A">
        <w:t>}</w:t>
      </w:r>
    </w:p>
    <w:p w14:paraId="0576B201" w14:textId="77777777" w:rsidR="00353F7A" w:rsidRPr="00353F7A" w:rsidRDefault="00353F7A" w:rsidP="00353F7A">
      <w:pPr>
        <w:pStyle w:val="af"/>
      </w:pPr>
    </w:p>
    <w:p w14:paraId="359786C3" w14:textId="77777777" w:rsidR="00353F7A" w:rsidRPr="00353F7A" w:rsidRDefault="00353F7A" w:rsidP="00353F7A">
      <w:pPr>
        <w:pStyle w:val="af"/>
      </w:pPr>
      <w:r w:rsidRPr="00353F7A">
        <w:rPr>
          <w:color w:val="D69AA7"/>
        </w:rPr>
        <w:t>void</w:t>
      </w:r>
      <w:r w:rsidRPr="00353F7A">
        <w:rPr>
          <w:color w:val="BEC0C2"/>
        </w:rPr>
        <w:t xml:space="preserve"> </w:t>
      </w:r>
      <w:proofErr w:type="spellStart"/>
      <w:proofErr w:type="gramStart"/>
      <w:r w:rsidRPr="00353F7A">
        <w:t>MyString</w:t>
      </w:r>
      <w:proofErr w:type="spellEnd"/>
      <w:r w:rsidRPr="00353F7A">
        <w:t>::</w:t>
      </w:r>
      <w:proofErr w:type="gramEnd"/>
      <w:r w:rsidRPr="00353F7A">
        <w:rPr>
          <w:b/>
          <w:bCs/>
        </w:rPr>
        <w:t>append</w:t>
      </w:r>
      <w:r w:rsidRPr="00353F7A">
        <w:t>(</w:t>
      </w:r>
      <w:r w:rsidRPr="00353F7A">
        <w:rPr>
          <w:i/>
          <w:iCs/>
          <w:color w:val="45C6D6"/>
        </w:rPr>
        <w:t>const</w:t>
      </w:r>
      <w:r w:rsidRPr="00353F7A">
        <w:rPr>
          <w:color w:val="BEC0C2"/>
        </w:rPr>
        <w:t xml:space="preserve"> </w:t>
      </w:r>
      <w:r w:rsidRPr="00353F7A">
        <w:rPr>
          <w:color w:val="D69AA7"/>
        </w:rPr>
        <w:t>char</w:t>
      </w:r>
      <w:r w:rsidRPr="00353F7A">
        <w:t>*</w:t>
      </w:r>
      <w:r w:rsidRPr="00353F7A">
        <w:rPr>
          <w:color w:val="BEC0C2"/>
        </w:rPr>
        <w:t xml:space="preserve"> </w:t>
      </w:r>
      <w:r w:rsidRPr="00353F7A">
        <w:rPr>
          <w:color w:val="D6BB9A"/>
        </w:rPr>
        <w:t>str</w:t>
      </w:r>
      <w:r w:rsidRPr="00353F7A">
        <w:t>,</w:t>
      </w:r>
      <w:r w:rsidRPr="00353F7A">
        <w:rPr>
          <w:color w:val="BEC0C2"/>
        </w:rPr>
        <w:t xml:space="preserve"> </w:t>
      </w:r>
      <w:proofErr w:type="spellStart"/>
      <w:r w:rsidRPr="00353F7A">
        <w:t>size_t</w:t>
      </w:r>
      <w:proofErr w:type="spellEnd"/>
      <w:r w:rsidRPr="00353F7A">
        <w:rPr>
          <w:color w:val="BEC0C2"/>
        </w:rPr>
        <w:t xml:space="preserve"> </w:t>
      </w:r>
      <w:r w:rsidRPr="00353F7A">
        <w:rPr>
          <w:color w:val="D6BB9A"/>
        </w:rPr>
        <w:t>index</w:t>
      </w:r>
      <w:r w:rsidRPr="00353F7A">
        <w:t>,</w:t>
      </w:r>
      <w:r w:rsidRPr="00353F7A">
        <w:rPr>
          <w:color w:val="BEC0C2"/>
        </w:rPr>
        <w:t xml:space="preserve"> </w:t>
      </w:r>
      <w:proofErr w:type="spellStart"/>
      <w:r w:rsidRPr="00353F7A">
        <w:t>size_t</w:t>
      </w:r>
      <w:proofErr w:type="spellEnd"/>
      <w:r w:rsidRPr="00353F7A">
        <w:rPr>
          <w:color w:val="BEC0C2"/>
        </w:rPr>
        <w:t xml:space="preserve"> </w:t>
      </w:r>
      <w:r w:rsidRPr="00353F7A">
        <w:rPr>
          <w:color w:val="D6BB9A"/>
        </w:rPr>
        <w:t>count</w:t>
      </w:r>
      <w:r w:rsidRPr="00353F7A">
        <w:t>)</w:t>
      </w:r>
    </w:p>
    <w:p w14:paraId="1119BBBD" w14:textId="77777777" w:rsidR="00353F7A" w:rsidRPr="00353F7A" w:rsidRDefault="00353F7A" w:rsidP="00353F7A">
      <w:pPr>
        <w:pStyle w:val="af"/>
      </w:pPr>
      <w:r w:rsidRPr="00353F7A">
        <w:t>{</w:t>
      </w:r>
    </w:p>
    <w:p w14:paraId="2343ED6C" w14:textId="77777777" w:rsidR="00353F7A" w:rsidRPr="00353F7A" w:rsidRDefault="00353F7A" w:rsidP="00353F7A">
      <w:pPr>
        <w:pStyle w:val="af"/>
      </w:pP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proofErr w:type="spellStart"/>
      <w:r w:rsidRPr="00353F7A">
        <w:t>MyString</w:t>
      </w:r>
      <w:proofErr w:type="spellEnd"/>
      <w:r w:rsidRPr="00353F7A">
        <w:t>(</w:t>
      </w:r>
      <w:r w:rsidRPr="00353F7A">
        <w:rPr>
          <w:color w:val="D6BB9A"/>
        </w:rPr>
        <w:t>str</w:t>
      </w:r>
      <w:r w:rsidRPr="00353F7A">
        <w:rPr>
          <w:color w:val="BEC0C2"/>
        </w:rPr>
        <w:t xml:space="preserve"> </w:t>
      </w:r>
      <w:r w:rsidRPr="00353F7A">
        <w:rPr>
          <w:color w:val="D6BB9A"/>
        </w:rPr>
        <w:t>+</w:t>
      </w:r>
      <w:r w:rsidRPr="00353F7A">
        <w:rPr>
          <w:color w:val="BEC0C2"/>
        </w:rPr>
        <w:t xml:space="preserve"> </w:t>
      </w:r>
      <w:r w:rsidRPr="00353F7A">
        <w:rPr>
          <w:color w:val="D6BB9A"/>
        </w:rPr>
        <w:t>index</w:t>
      </w:r>
      <w:r w:rsidRPr="00353F7A">
        <w:t>,</w:t>
      </w:r>
      <w:r w:rsidRPr="00353F7A">
        <w:rPr>
          <w:color w:val="BEC0C2"/>
        </w:rPr>
        <w:t xml:space="preserve"> </w:t>
      </w:r>
      <w:r w:rsidRPr="00353F7A">
        <w:rPr>
          <w:color w:val="D6BB9A"/>
        </w:rPr>
        <w:t>count</w:t>
      </w:r>
      <w:r w:rsidRPr="00353F7A">
        <w:t>);</w:t>
      </w:r>
    </w:p>
    <w:p w14:paraId="7FF7FEB4" w14:textId="77777777" w:rsidR="00353F7A" w:rsidRPr="00353F7A" w:rsidRDefault="00353F7A" w:rsidP="00353F7A">
      <w:pPr>
        <w:pStyle w:val="af"/>
      </w:pPr>
      <w:r w:rsidRPr="00353F7A">
        <w:t>}</w:t>
      </w:r>
    </w:p>
    <w:p w14:paraId="67F3419D" w14:textId="77777777" w:rsidR="00353F7A" w:rsidRPr="00353F7A" w:rsidRDefault="00353F7A" w:rsidP="00353F7A">
      <w:pPr>
        <w:pStyle w:val="af"/>
      </w:pPr>
    </w:p>
    <w:p w14:paraId="7A29188C" w14:textId="77777777" w:rsidR="00353F7A" w:rsidRPr="00353F7A" w:rsidRDefault="00353F7A" w:rsidP="00353F7A">
      <w:pPr>
        <w:pStyle w:val="af"/>
      </w:pPr>
      <w:r w:rsidRPr="00353F7A">
        <w:rPr>
          <w:color w:val="D69AA7"/>
        </w:rPr>
        <w:t>void</w:t>
      </w:r>
      <w:r w:rsidRPr="00353F7A">
        <w:rPr>
          <w:color w:val="BEC0C2"/>
        </w:rPr>
        <w:t xml:space="preserve"> </w:t>
      </w:r>
      <w:proofErr w:type="spellStart"/>
      <w:proofErr w:type="gramStart"/>
      <w:r w:rsidRPr="00353F7A">
        <w:t>MyString</w:t>
      </w:r>
      <w:proofErr w:type="spellEnd"/>
      <w:r w:rsidRPr="00353F7A">
        <w:t>::</w:t>
      </w:r>
      <w:proofErr w:type="gramEnd"/>
      <w:r w:rsidRPr="00353F7A">
        <w:rPr>
          <w:b/>
          <w:bCs/>
        </w:rPr>
        <w:t>append</w:t>
      </w:r>
      <w:r w:rsidRPr="00353F7A">
        <w:t>(</w:t>
      </w:r>
      <w:r w:rsidRPr="00353F7A">
        <w:rPr>
          <w:i/>
          <w:iCs/>
          <w:color w:val="45C6D6"/>
        </w:rPr>
        <w:t>const</w:t>
      </w:r>
      <w:r w:rsidRPr="00353F7A">
        <w:rPr>
          <w:color w:val="BEC0C2"/>
        </w:rPr>
        <w:t xml:space="preserve"> </w:t>
      </w:r>
      <w:r w:rsidRPr="00353F7A">
        <w:t>std::string&amp;</w:t>
      </w:r>
      <w:r w:rsidRPr="00353F7A">
        <w:rPr>
          <w:color w:val="BEC0C2"/>
        </w:rPr>
        <w:t xml:space="preserve"> </w:t>
      </w:r>
      <w:proofErr w:type="spellStart"/>
      <w:r w:rsidRPr="00353F7A">
        <w:rPr>
          <w:color w:val="D6BB9A"/>
        </w:rPr>
        <w:t>arr</w:t>
      </w:r>
      <w:proofErr w:type="spellEnd"/>
      <w:r w:rsidRPr="00353F7A">
        <w:t>)</w:t>
      </w:r>
    </w:p>
    <w:p w14:paraId="159F9E02" w14:textId="77777777" w:rsidR="00353F7A" w:rsidRPr="00353F7A" w:rsidRDefault="00353F7A" w:rsidP="00353F7A">
      <w:pPr>
        <w:pStyle w:val="af"/>
      </w:pPr>
      <w:r w:rsidRPr="00353F7A">
        <w:t>{</w:t>
      </w:r>
    </w:p>
    <w:p w14:paraId="277D82FA" w14:textId="77777777" w:rsidR="00353F7A" w:rsidRPr="00353F7A" w:rsidRDefault="00353F7A" w:rsidP="00353F7A">
      <w:pPr>
        <w:pStyle w:val="af"/>
      </w:pP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proofErr w:type="spellStart"/>
      <w:r w:rsidRPr="00353F7A">
        <w:t>MyString</w:t>
      </w:r>
      <w:proofErr w:type="spellEnd"/>
      <w:r w:rsidRPr="00353F7A">
        <w:t>(</w:t>
      </w:r>
      <w:proofErr w:type="spellStart"/>
      <w:r w:rsidRPr="00353F7A">
        <w:rPr>
          <w:color w:val="D6BB9A"/>
        </w:rPr>
        <w:t>arr</w:t>
      </w:r>
      <w:proofErr w:type="spellEnd"/>
      <w:r w:rsidRPr="00353F7A">
        <w:t>);</w:t>
      </w:r>
    </w:p>
    <w:p w14:paraId="151678E7" w14:textId="77777777" w:rsidR="00353F7A" w:rsidRPr="00353F7A" w:rsidRDefault="00353F7A" w:rsidP="00353F7A">
      <w:pPr>
        <w:pStyle w:val="af"/>
      </w:pPr>
      <w:r w:rsidRPr="00353F7A">
        <w:t>}</w:t>
      </w:r>
    </w:p>
    <w:p w14:paraId="1A2905B8" w14:textId="77777777" w:rsidR="00353F7A" w:rsidRPr="00353F7A" w:rsidRDefault="00353F7A" w:rsidP="00353F7A">
      <w:pPr>
        <w:pStyle w:val="af"/>
      </w:pPr>
    </w:p>
    <w:p w14:paraId="32CD287B" w14:textId="77777777" w:rsidR="00353F7A" w:rsidRPr="00353F7A" w:rsidRDefault="00353F7A" w:rsidP="00353F7A">
      <w:pPr>
        <w:pStyle w:val="af"/>
      </w:pPr>
      <w:r w:rsidRPr="00353F7A">
        <w:rPr>
          <w:color w:val="D69AA7"/>
        </w:rPr>
        <w:t>void</w:t>
      </w:r>
      <w:r w:rsidRPr="00353F7A">
        <w:rPr>
          <w:color w:val="BEC0C2"/>
        </w:rPr>
        <w:t xml:space="preserve"> </w:t>
      </w:r>
      <w:proofErr w:type="spellStart"/>
      <w:proofErr w:type="gramStart"/>
      <w:r w:rsidRPr="00353F7A">
        <w:t>MyString</w:t>
      </w:r>
      <w:proofErr w:type="spellEnd"/>
      <w:r w:rsidRPr="00353F7A">
        <w:t>::</w:t>
      </w:r>
      <w:proofErr w:type="gramEnd"/>
      <w:r w:rsidRPr="00353F7A">
        <w:rPr>
          <w:b/>
          <w:bCs/>
        </w:rPr>
        <w:t>append</w:t>
      </w:r>
      <w:r w:rsidRPr="00353F7A">
        <w:t>(</w:t>
      </w:r>
      <w:r w:rsidRPr="00353F7A">
        <w:rPr>
          <w:i/>
          <w:iCs/>
          <w:color w:val="45C6D6"/>
        </w:rPr>
        <w:t>const</w:t>
      </w:r>
      <w:r w:rsidRPr="00353F7A">
        <w:rPr>
          <w:color w:val="BEC0C2"/>
        </w:rPr>
        <w:t xml:space="preserve"> </w:t>
      </w:r>
      <w:r w:rsidRPr="00353F7A">
        <w:t>std::string&amp;</w:t>
      </w:r>
      <w:r w:rsidRPr="00353F7A">
        <w:rPr>
          <w:color w:val="BEC0C2"/>
        </w:rPr>
        <w:t xml:space="preserve"> </w:t>
      </w:r>
      <w:proofErr w:type="spellStart"/>
      <w:r w:rsidRPr="00353F7A">
        <w:rPr>
          <w:color w:val="D6BB9A"/>
        </w:rPr>
        <w:t>arr</w:t>
      </w:r>
      <w:proofErr w:type="spellEnd"/>
      <w:r w:rsidRPr="00353F7A">
        <w:t>,</w:t>
      </w:r>
      <w:r w:rsidRPr="00353F7A">
        <w:rPr>
          <w:color w:val="BEC0C2"/>
        </w:rPr>
        <w:t xml:space="preserve"> </w:t>
      </w:r>
      <w:proofErr w:type="spellStart"/>
      <w:r w:rsidRPr="00353F7A">
        <w:t>size_t</w:t>
      </w:r>
      <w:proofErr w:type="spellEnd"/>
      <w:r w:rsidRPr="00353F7A">
        <w:rPr>
          <w:color w:val="BEC0C2"/>
        </w:rPr>
        <w:t xml:space="preserve"> </w:t>
      </w:r>
      <w:r w:rsidRPr="00353F7A">
        <w:rPr>
          <w:color w:val="D6BB9A"/>
        </w:rPr>
        <w:t>index</w:t>
      </w:r>
      <w:r w:rsidRPr="00353F7A">
        <w:t>,</w:t>
      </w:r>
      <w:r w:rsidRPr="00353F7A">
        <w:rPr>
          <w:color w:val="BEC0C2"/>
        </w:rPr>
        <w:t xml:space="preserve"> </w:t>
      </w:r>
      <w:proofErr w:type="spellStart"/>
      <w:r w:rsidRPr="00353F7A">
        <w:t>size_t</w:t>
      </w:r>
      <w:proofErr w:type="spellEnd"/>
      <w:r w:rsidRPr="00353F7A">
        <w:rPr>
          <w:color w:val="BEC0C2"/>
        </w:rPr>
        <w:t xml:space="preserve"> </w:t>
      </w:r>
      <w:r w:rsidRPr="00353F7A">
        <w:rPr>
          <w:color w:val="D6BB9A"/>
        </w:rPr>
        <w:t>count</w:t>
      </w:r>
      <w:r w:rsidRPr="00353F7A">
        <w:t>)</w:t>
      </w:r>
    </w:p>
    <w:p w14:paraId="0396B8D9" w14:textId="77777777" w:rsidR="00353F7A" w:rsidRPr="00353F7A" w:rsidRDefault="00353F7A" w:rsidP="00353F7A">
      <w:pPr>
        <w:pStyle w:val="af"/>
      </w:pPr>
      <w:r w:rsidRPr="00353F7A">
        <w:t>{</w:t>
      </w:r>
    </w:p>
    <w:p w14:paraId="483E1F38" w14:textId="77777777" w:rsidR="00353F7A" w:rsidRPr="00353F7A" w:rsidRDefault="00353F7A" w:rsidP="00353F7A">
      <w:pPr>
        <w:pStyle w:val="af"/>
      </w:pP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r w:rsidRPr="00353F7A">
        <w:rPr>
          <w:color w:val="D6BB9A"/>
        </w:rPr>
        <w:t>*</w:t>
      </w:r>
      <w:r w:rsidRPr="00353F7A">
        <w:rPr>
          <w:i/>
          <w:iCs/>
          <w:color w:val="45C6D6"/>
        </w:rPr>
        <w:t>this</w:t>
      </w:r>
      <w:r w:rsidRPr="00353F7A">
        <w:rPr>
          <w:color w:val="BEC0C2"/>
        </w:rPr>
        <w:t xml:space="preserve"> </w:t>
      </w:r>
      <w:r w:rsidRPr="00353F7A">
        <w:rPr>
          <w:color w:val="D6BB9A"/>
        </w:rPr>
        <w:t>+</w:t>
      </w:r>
      <w:r w:rsidRPr="00353F7A">
        <w:rPr>
          <w:color w:val="BEC0C2"/>
        </w:rPr>
        <w:t xml:space="preserve"> </w:t>
      </w:r>
      <w:proofErr w:type="spellStart"/>
      <w:r w:rsidRPr="00353F7A">
        <w:t>MyString</w:t>
      </w:r>
      <w:proofErr w:type="spellEnd"/>
      <w:r w:rsidRPr="00353F7A">
        <w:t>(</w:t>
      </w:r>
      <w:proofErr w:type="spellStart"/>
      <w:r w:rsidRPr="00353F7A">
        <w:rPr>
          <w:color w:val="D6BB9A"/>
        </w:rPr>
        <w:t>arr</w:t>
      </w:r>
      <w:r w:rsidRPr="00353F7A">
        <w:t>.substr</w:t>
      </w:r>
      <w:proofErr w:type="spellEnd"/>
      <w:r w:rsidRPr="00353F7A">
        <w:t>(</w:t>
      </w:r>
      <w:r w:rsidRPr="00353F7A">
        <w:rPr>
          <w:color w:val="D6BB9A"/>
        </w:rPr>
        <w:t>index</w:t>
      </w:r>
      <w:r w:rsidRPr="00353F7A">
        <w:t>,</w:t>
      </w:r>
      <w:r w:rsidRPr="00353F7A">
        <w:rPr>
          <w:color w:val="BEC0C2"/>
        </w:rPr>
        <w:t xml:space="preserve"> </w:t>
      </w:r>
      <w:r w:rsidRPr="00353F7A">
        <w:rPr>
          <w:color w:val="D6BB9A"/>
        </w:rPr>
        <w:t>count</w:t>
      </w:r>
      <w:r w:rsidRPr="00353F7A">
        <w:t>));</w:t>
      </w:r>
    </w:p>
    <w:p w14:paraId="32462BCB" w14:textId="77777777" w:rsidR="00631926" w:rsidRDefault="00353F7A" w:rsidP="00353F7A">
      <w:pPr>
        <w:pStyle w:val="af"/>
      </w:pPr>
      <w:r>
        <w:t>}</w:t>
      </w:r>
    </w:p>
    <w:p w14:paraId="21A32BDC" w14:textId="4D5AC4E0" w:rsidR="00924200" w:rsidRPr="00631926" w:rsidRDefault="00631926" w:rsidP="00631926">
      <w:pPr>
        <w:rPr>
          <w:lang w:val="en-US"/>
        </w:rPr>
      </w:pPr>
      <w:r w:rsidRPr="00631926">
        <w:rPr>
          <w:lang w:val="en-US"/>
        </w:rPr>
        <w:t xml:space="preserve">All versions of the append method </w:t>
      </w:r>
      <w:proofErr w:type="gramStart"/>
      <w:r w:rsidRPr="00631926">
        <w:rPr>
          <w:lang w:val="en-US"/>
        </w:rPr>
        <w:t>actually delegate</w:t>
      </w:r>
      <w:proofErr w:type="gramEnd"/>
      <w:r w:rsidRPr="00631926">
        <w:rPr>
          <w:lang w:val="en-US"/>
        </w:rPr>
        <w:t xml:space="preserve"> their work to the operator</w:t>
      </w:r>
      <w:r>
        <w:rPr>
          <w:lang w:val="en-US"/>
        </w:rPr>
        <w:t>+</w:t>
      </w:r>
      <w:r w:rsidRPr="00631926">
        <w:rPr>
          <w:lang w:val="en-US"/>
        </w:rPr>
        <w:t xml:space="preserve"> for string concatenation. This provides a single and clean way to add data to the current line and reduces code duplication.</w:t>
      </w:r>
      <w:r w:rsidR="00924200" w:rsidRPr="00631926">
        <w:rPr>
          <w:lang w:val="en-US"/>
        </w:rPr>
        <w:br w:type="page"/>
      </w:r>
    </w:p>
    <w:p w14:paraId="0BD6630D" w14:textId="1F48CDE6" w:rsidR="00924200" w:rsidRDefault="00924200" w:rsidP="00924200">
      <w:pPr>
        <w:pStyle w:val="afb"/>
        <w:rPr>
          <w:lang w:val="en-US"/>
        </w:rPr>
      </w:pPr>
      <w:r w:rsidRPr="00094BA2">
        <w:rPr>
          <w:lang w:val="en-US"/>
        </w:rPr>
        <w:lastRenderedPageBreak/>
        <w:t>2.</w:t>
      </w:r>
      <w:r>
        <w:rPr>
          <w:lang w:val="en-US"/>
        </w:rPr>
        <w:t xml:space="preserve">6   REPLACE </w:t>
      </w:r>
      <w:r w:rsidRPr="00924200">
        <w:rPr>
          <w:lang w:val="en-US"/>
        </w:rPr>
        <w:t>OPERATIONS</w:t>
      </w:r>
    </w:p>
    <w:p w14:paraId="2DEDFC2E" w14:textId="77777777" w:rsidR="00924200" w:rsidRDefault="00924200" w:rsidP="00D019A4">
      <w:pPr>
        <w:rPr>
          <w:lang w:val="en-US"/>
        </w:rPr>
      </w:pPr>
    </w:p>
    <w:p w14:paraId="00175959" w14:textId="5110D06B" w:rsidR="00D019A4" w:rsidRDefault="00D019A4" w:rsidP="00D019A4">
      <w:pPr>
        <w:rPr>
          <w:lang w:val="en-US"/>
        </w:rPr>
      </w:pPr>
      <w:r>
        <w:rPr>
          <w:lang w:val="en-US"/>
        </w:rPr>
        <w:t>The</w:t>
      </w:r>
      <w:r w:rsidRPr="00D019A4">
        <w:rPr>
          <w:lang w:val="en-US"/>
        </w:rPr>
        <w:t xml:space="preserve"> replace</w:t>
      </w:r>
      <w:r w:rsidR="00665F0D">
        <w:rPr>
          <w:lang w:val="en-US"/>
        </w:rPr>
        <w:t>-</w:t>
      </w:r>
      <w:r w:rsidRPr="00D019A4">
        <w:rPr>
          <w:lang w:val="en-US"/>
        </w:rPr>
        <w:t>methods are designed to replace a portion of the string with a new substring or character sequence.</w:t>
      </w:r>
    </w:p>
    <w:p w14:paraId="0A5C1581" w14:textId="77777777" w:rsidR="00D019A4" w:rsidRDefault="00D019A4" w:rsidP="00D019A4">
      <w:pPr>
        <w:rPr>
          <w:lang w:val="en-US"/>
        </w:rPr>
      </w:pPr>
    </w:p>
    <w:p w14:paraId="570BF48A" w14:textId="77777777" w:rsidR="00D019A4" w:rsidRPr="00D019A4" w:rsidRDefault="00D019A4" w:rsidP="00D019A4">
      <w:pPr>
        <w:rPr>
          <w:b/>
          <w:bCs/>
          <w:lang w:val="en-US"/>
        </w:rPr>
      </w:pPr>
      <w:r w:rsidRPr="00D019A4">
        <w:rPr>
          <w:b/>
          <w:bCs/>
          <w:lang w:val="en-US"/>
        </w:rPr>
        <w:t>void replace(</w:t>
      </w:r>
      <w:proofErr w:type="spellStart"/>
      <w:r w:rsidRPr="00D019A4">
        <w:rPr>
          <w:b/>
          <w:bCs/>
          <w:lang w:val="en-US"/>
        </w:rPr>
        <w:t>size_t</w:t>
      </w:r>
      <w:proofErr w:type="spellEnd"/>
      <w:r w:rsidRPr="00D019A4">
        <w:rPr>
          <w:b/>
          <w:bCs/>
          <w:lang w:val="en-US"/>
        </w:rPr>
        <w:t xml:space="preserve"> index, </w:t>
      </w:r>
      <w:proofErr w:type="spellStart"/>
      <w:r w:rsidRPr="00D019A4">
        <w:rPr>
          <w:b/>
          <w:bCs/>
          <w:lang w:val="en-US"/>
        </w:rPr>
        <w:t>size_t</w:t>
      </w:r>
      <w:proofErr w:type="spellEnd"/>
      <w:r w:rsidRPr="00D019A4">
        <w:rPr>
          <w:b/>
          <w:bCs/>
          <w:lang w:val="en-US"/>
        </w:rPr>
        <w:t xml:space="preserve"> count, const char* str)</w:t>
      </w:r>
    </w:p>
    <w:p w14:paraId="2552EC91" w14:textId="552712E0" w:rsidR="00D019A4" w:rsidRDefault="00D019A4" w:rsidP="00D019A4">
      <w:pPr>
        <w:rPr>
          <w:lang w:val="en-US"/>
        </w:rPr>
      </w:pPr>
      <w:r w:rsidRPr="00D019A4">
        <w:rPr>
          <w:lang w:val="en-US"/>
        </w:rPr>
        <w:t>This method replaces count characters starting from the index position in the string with the character sequence specified by the str parameter. It ensures that the resulting string maintains its capacity and size.</w:t>
      </w:r>
    </w:p>
    <w:p w14:paraId="157FD51A" w14:textId="77777777" w:rsidR="00D019A4" w:rsidRPr="00D019A4" w:rsidRDefault="00D019A4" w:rsidP="00D019A4">
      <w:pPr>
        <w:pStyle w:val="af"/>
      </w:pPr>
      <w:r w:rsidRPr="00D019A4">
        <w:rPr>
          <w:color w:val="D69AA7"/>
        </w:rPr>
        <w:t>void</w:t>
      </w:r>
      <w:r w:rsidRPr="00D019A4">
        <w:rPr>
          <w:color w:val="BEC0C2"/>
        </w:rPr>
        <w:t xml:space="preserve"> </w:t>
      </w:r>
      <w:proofErr w:type="spellStart"/>
      <w:proofErr w:type="gramStart"/>
      <w:r w:rsidRPr="00D019A4">
        <w:rPr>
          <w:color w:val="FF8080"/>
        </w:rPr>
        <w:t>MyString</w:t>
      </w:r>
      <w:proofErr w:type="spellEnd"/>
      <w:r w:rsidRPr="00D019A4">
        <w:t>::</w:t>
      </w:r>
      <w:proofErr w:type="gramEnd"/>
      <w:r w:rsidRPr="00D019A4">
        <w:rPr>
          <w:b/>
          <w:bCs/>
        </w:rPr>
        <w:t>replace</w:t>
      </w:r>
      <w:r w:rsidRPr="00D019A4">
        <w:t>(</w:t>
      </w:r>
      <w:proofErr w:type="spellStart"/>
      <w:r w:rsidRPr="00D019A4">
        <w:rPr>
          <w:color w:val="FF8080"/>
        </w:rPr>
        <w:t>size_t</w:t>
      </w:r>
      <w:proofErr w:type="spellEnd"/>
      <w:r w:rsidRPr="00D019A4">
        <w:rPr>
          <w:color w:val="BEC0C2"/>
        </w:rPr>
        <w:t xml:space="preserve"> </w:t>
      </w:r>
      <w:r w:rsidRPr="00D019A4">
        <w:rPr>
          <w:color w:val="D6BB9A"/>
        </w:rPr>
        <w:t>index</w:t>
      </w:r>
      <w:r w:rsidRPr="00D019A4">
        <w:t>,</w:t>
      </w:r>
      <w:r w:rsidRPr="00D019A4">
        <w:rPr>
          <w:color w:val="BEC0C2"/>
        </w:rPr>
        <w:t xml:space="preserve"> </w:t>
      </w:r>
      <w:proofErr w:type="spellStart"/>
      <w:r w:rsidRPr="00D019A4">
        <w:rPr>
          <w:color w:val="FF8080"/>
        </w:rPr>
        <w:t>size_t</w:t>
      </w:r>
      <w:proofErr w:type="spellEnd"/>
      <w:r w:rsidRPr="00D019A4">
        <w:rPr>
          <w:color w:val="BEC0C2"/>
        </w:rPr>
        <w:t xml:space="preserve"> </w:t>
      </w:r>
      <w:r w:rsidRPr="00D019A4">
        <w:rPr>
          <w:color w:val="D6BB9A"/>
        </w:rPr>
        <w:t>count</w:t>
      </w:r>
      <w:r w:rsidRPr="00D019A4">
        <w:t>,</w:t>
      </w:r>
      <w:r w:rsidRPr="00D019A4">
        <w:rPr>
          <w:color w:val="BEC0C2"/>
        </w:rPr>
        <w:t xml:space="preserve"> </w:t>
      </w:r>
      <w:r w:rsidRPr="00D019A4">
        <w:rPr>
          <w:i/>
          <w:iCs/>
          <w:color w:val="45C6D6"/>
        </w:rPr>
        <w:t>const</w:t>
      </w:r>
      <w:r w:rsidRPr="00D019A4">
        <w:rPr>
          <w:color w:val="BEC0C2"/>
        </w:rPr>
        <w:t xml:space="preserve"> </w:t>
      </w:r>
      <w:r w:rsidRPr="00D019A4">
        <w:rPr>
          <w:color w:val="D69AA7"/>
        </w:rPr>
        <w:t>char</w:t>
      </w:r>
      <w:r w:rsidRPr="00D019A4">
        <w:t>*</w:t>
      </w:r>
      <w:r w:rsidRPr="00D019A4">
        <w:rPr>
          <w:color w:val="BEC0C2"/>
        </w:rPr>
        <w:t xml:space="preserve"> </w:t>
      </w:r>
      <w:r w:rsidRPr="00D019A4">
        <w:rPr>
          <w:color w:val="D6BB9A"/>
        </w:rPr>
        <w:t>str</w:t>
      </w:r>
      <w:r w:rsidRPr="00D019A4">
        <w:t>)</w:t>
      </w:r>
      <w:r w:rsidRPr="00D019A4">
        <w:rPr>
          <w:color w:val="BEC0C2"/>
        </w:rPr>
        <w:t xml:space="preserve"> </w:t>
      </w:r>
      <w:r w:rsidRPr="00D019A4">
        <w:rPr>
          <w:i/>
          <w:iCs/>
        </w:rPr>
        <w:t>//</w:t>
      </w:r>
      <w:r w:rsidRPr="00D019A4">
        <w:rPr>
          <w:color w:val="BEC0C2"/>
        </w:rPr>
        <w:t xml:space="preserve"> </w:t>
      </w:r>
      <w:r w:rsidRPr="00D019A4">
        <w:rPr>
          <w:i/>
          <w:iCs/>
        </w:rPr>
        <w:t>replace</w:t>
      </w:r>
      <w:r w:rsidRPr="00D019A4">
        <w:rPr>
          <w:color w:val="BEC0C2"/>
        </w:rPr>
        <w:t xml:space="preserve"> </w:t>
      </w:r>
      <w:r w:rsidRPr="00D019A4">
        <w:rPr>
          <w:i/>
          <w:iCs/>
        </w:rPr>
        <w:t>a</w:t>
      </w:r>
      <w:r w:rsidRPr="00D019A4">
        <w:rPr>
          <w:color w:val="BEC0C2"/>
        </w:rPr>
        <w:t xml:space="preserve"> </w:t>
      </w:r>
      <w:r w:rsidRPr="00D019A4">
        <w:rPr>
          <w:i/>
          <w:iCs/>
        </w:rPr>
        <w:t>count</w:t>
      </w:r>
      <w:r w:rsidRPr="00D019A4">
        <w:rPr>
          <w:color w:val="BEC0C2"/>
        </w:rPr>
        <w:t xml:space="preserve"> </w:t>
      </w:r>
      <w:r w:rsidRPr="00D019A4">
        <w:rPr>
          <w:i/>
          <w:iCs/>
        </w:rPr>
        <w:t>of</w:t>
      </w:r>
      <w:r w:rsidRPr="00D019A4">
        <w:rPr>
          <w:color w:val="BEC0C2"/>
        </w:rPr>
        <w:t xml:space="preserve"> </w:t>
      </w:r>
      <w:r w:rsidRPr="00D019A4">
        <w:rPr>
          <w:i/>
          <w:iCs/>
        </w:rPr>
        <w:t>char</w:t>
      </w:r>
      <w:r w:rsidRPr="00D019A4">
        <w:rPr>
          <w:color w:val="BEC0C2"/>
        </w:rPr>
        <w:t xml:space="preserve"> </w:t>
      </w:r>
      <w:r w:rsidRPr="00D019A4">
        <w:rPr>
          <w:i/>
          <w:iCs/>
        </w:rPr>
        <w:t>at</w:t>
      </w:r>
      <w:r w:rsidRPr="00D019A4">
        <w:rPr>
          <w:color w:val="BEC0C2"/>
        </w:rPr>
        <w:t xml:space="preserve"> </w:t>
      </w:r>
      <w:r w:rsidRPr="00D019A4">
        <w:rPr>
          <w:i/>
          <w:iCs/>
        </w:rPr>
        <w:t>index</w:t>
      </w:r>
      <w:r w:rsidRPr="00D019A4">
        <w:rPr>
          <w:color w:val="BEC0C2"/>
        </w:rPr>
        <w:t xml:space="preserve"> </w:t>
      </w:r>
      <w:r w:rsidRPr="00D019A4">
        <w:rPr>
          <w:i/>
          <w:iCs/>
        </w:rPr>
        <w:t>by</w:t>
      </w:r>
      <w:r w:rsidRPr="00D019A4">
        <w:rPr>
          <w:color w:val="BEC0C2"/>
        </w:rPr>
        <w:t xml:space="preserve"> </w:t>
      </w:r>
      <w:r w:rsidRPr="00D019A4">
        <w:rPr>
          <w:i/>
          <w:iCs/>
        </w:rPr>
        <w:t>“string”</w:t>
      </w:r>
    </w:p>
    <w:p w14:paraId="641EFD37" w14:textId="77777777" w:rsidR="00D019A4" w:rsidRPr="00D019A4" w:rsidRDefault="00D019A4" w:rsidP="00D019A4">
      <w:pPr>
        <w:pStyle w:val="af"/>
      </w:pPr>
      <w:r w:rsidRPr="00D019A4">
        <w:t>{</w:t>
      </w:r>
    </w:p>
    <w:p w14:paraId="13E51EB8" w14:textId="77777777" w:rsidR="00D019A4" w:rsidRPr="00D019A4" w:rsidRDefault="00D019A4" w:rsidP="00D019A4">
      <w:pPr>
        <w:pStyle w:val="af"/>
      </w:pPr>
      <w:r w:rsidRPr="00D019A4">
        <w:rPr>
          <w:i/>
          <w:iCs/>
        </w:rPr>
        <w:t>//</w:t>
      </w:r>
      <w:r w:rsidRPr="00D019A4">
        <w:rPr>
          <w:color w:val="BEC0C2"/>
        </w:rPr>
        <w:t xml:space="preserve">    </w:t>
      </w:r>
      <w:proofErr w:type="spellStart"/>
      <w:r w:rsidRPr="00D019A4">
        <w:rPr>
          <w:i/>
          <w:iCs/>
        </w:rPr>
        <w:t>MultiReplace</w:t>
      </w:r>
      <w:proofErr w:type="spellEnd"/>
      <w:r w:rsidRPr="00D019A4">
        <w:rPr>
          <w:i/>
          <w:iCs/>
        </w:rPr>
        <w:t>(index,</w:t>
      </w:r>
      <w:r w:rsidRPr="00D019A4">
        <w:rPr>
          <w:color w:val="BEC0C2"/>
        </w:rPr>
        <w:t xml:space="preserve"> </w:t>
      </w:r>
      <w:r w:rsidRPr="00D019A4">
        <w:rPr>
          <w:i/>
          <w:iCs/>
        </w:rPr>
        <w:t>count,</w:t>
      </w:r>
      <w:r w:rsidRPr="00D019A4">
        <w:rPr>
          <w:color w:val="BEC0C2"/>
        </w:rPr>
        <w:t xml:space="preserve"> </w:t>
      </w:r>
      <w:r w:rsidRPr="00D019A4">
        <w:rPr>
          <w:i/>
          <w:iCs/>
        </w:rPr>
        <w:t>str);</w:t>
      </w:r>
    </w:p>
    <w:p w14:paraId="57D8365C" w14:textId="77777777" w:rsidR="00D019A4" w:rsidRPr="00D019A4" w:rsidRDefault="00D019A4" w:rsidP="00D019A4">
      <w:pPr>
        <w:pStyle w:val="af"/>
      </w:pPr>
      <w:r w:rsidRPr="00D019A4">
        <w:rPr>
          <w:color w:val="BEC0C2"/>
        </w:rPr>
        <w:t xml:space="preserve">    </w:t>
      </w:r>
      <w:r w:rsidRPr="00D019A4">
        <w:rPr>
          <w:i/>
          <w:iCs/>
          <w:color w:val="45C6D6"/>
        </w:rPr>
        <w:t>if</w:t>
      </w:r>
      <w:r w:rsidRPr="00D019A4">
        <w:rPr>
          <w:color w:val="BEC0C2"/>
        </w:rPr>
        <w:t xml:space="preserve"> </w:t>
      </w:r>
      <w:r w:rsidRPr="00D019A4">
        <w:t>(</w:t>
      </w:r>
      <w:r w:rsidRPr="00D019A4">
        <w:rPr>
          <w:color w:val="D6BB9A"/>
        </w:rPr>
        <w:t>str</w:t>
      </w:r>
      <w:r w:rsidRPr="00D019A4">
        <w:rPr>
          <w:color w:val="BEC0C2"/>
        </w:rPr>
        <w:t xml:space="preserve"> </w:t>
      </w:r>
      <w:r w:rsidRPr="00D019A4">
        <w:rPr>
          <w:color w:val="D6BB9A"/>
        </w:rPr>
        <w:t>&amp;&amp;</w:t>
      </w:r>
      <w:r w:rsidRPr="00D019A4">
        <w:rPr>
          <w:color w:val="BEC0C2"/>
        </w:rPr>
        <w:t xml:space="preserve"> </w:t>
      </w:r>
      <w:r w:rsidRPr="00D019A4">
        <w:rPr>
          <w:color w:val="D6BB9A"/>
        </w:rPr>
        <w:t>index</w:t>
      </w:r>
      <w:r w:rsidRPr="00D019A4">
        <w:rPr>
          <w:color w:val="BEC0C2"/>
        </w:rPr>
        <w:t xml:space="preserve"> </w:t>
      </w:r>
      <w:r w:rsidRPr="00D019A4">
        <w:rPr>
          <w:color w:val="D6BB9A"/>
        </w:rPr>
        <w:t>&lt;</w:t>
      </w:r>
      <w:r w:rsidRPr="00D019A4">
        <w:rPr>
          <w:color w:val="BEC0C2"/>
        </w:rPr>
        <w:t xml:space="preserve"> </w:t>
      </w:r>
      <w:r w:rsidRPr="00D019A4">
        <w:t>size_)</w:t>
      </w:r>
    </w:p>
    <w:p w14:paraId="1CAA4622" w14:textId="77777777" w:rsidR="00D019A4" w:rsidRPr="00D019A4" w:rsidRDefault="00D019A4" w:rsidP="00D019A4">
      <w:pPr>
        <w:pStyle w:val="af"/>
      </w:pPr>
      <w:r w:rsidRPr="00D019A4">
        <w:rPr>
          <w:color w:val="BEC0C2"/>
        </w:rPr>
        <w:t xml:space="preserve">    </w:t>
      </w:r>
      <w:r w:rsidRPr="00D019A4">
        <w:t>{</w:t>
      </w:r>
    </w:p>
    <w:p w14:paraId="4B51509B" w14:textId="77777777" w:rsidR="00D019A4" w:rsidRPr="00D019A4" w:rsidRDefault="00D019A4" w:rsidP="00D019A4">
      <w:pPr>
        <w:pStyle w:val="af"/>
      </w:pPr>
      <w:r w:rsidRPr="00D019A4">
        <w:rPr>
          <w:color w:val="BEC0C2"/>
        </w:rPr>
        <w:t xml:space="preserve">        </w:t>
      </w:r>
      <w:r w:rsidRPr="00D019A4">
        <w:rPr>
          <w:color w:val="D6BB9A"/>
        </w:rPr>
        <w:t>count</w:t>
      </w:r>
      <w:r w:rsidRPr="00D019A4">
        <w:rPr>
          <w:color w:val="BEC0C2"/>
        </w:rPr>
        <w:t xml:space="preserve"> </w:t>
      </w:r>
      <w:r w:rsidRPr="00D019A4">
        <w:rPr>
          <w:color w:val="D6BB9A"/>
        </w:rPr>
        <w:t>=</w:t>
      </w:r>
      <w:r w:rsidRPr="00D019A4">
        <w:rPr>
          <w:color w:val="BEC0C2"/>
        </w:rPr>
        <w:t xml:space="preserve"> </w:t>
      </w:r>
      <w:proofErr w:type="gramStart"/>
      <w:r w:rsidRPr="00D019A4">
        <w:rPr>
          <w:color w:val="FF8080"/>
        </w:rPr>
        <w:t>std</w:t>
      </w:r>
      <w:r w:rsidRPr="00D019A4">
        <w:t>::</w:t>
      </w:r>
      <w:proofErr w:type="gramEnd"/>
      <w:r w:rsidRPr="00D019A4">
        <w:t>min(</w:t>
      </w:r>
      <w:r w:rsidRPr="00D019A4">
        <w:rPr>
          <w:color w:val="D6BB9A"/>
        </w:rPr>
        <w:t>count</w:t>
      </w:r>
      <w:r w:rsidRPr="00D019A4">
        <w:t>,</w:t>
      </w:r>
      <w:r w:rsidRPr="00D019A4">
        <w:rPr>
          <w:color w:val="BEC0C2"/>
        </w:rPr>
        <w:t xml:space="preserve"> </w:t>
      </w:r>
      <w:r w:rsidRPr="00D019A4">
        <w:t>size_</w:t>
      </w:r>
      <w:r w:rsidRPr="00D019A4">
        <w:rPr>
          <w:color w:val="BEC0C2"/>
        </w:rPr>
        <w:t xml:space="preserve"> </w:t>
      </w:r>
      <w:r w:rsidRPr="00D019A4">
        <w:rPr>
          <w:color w:val="D6BB9A"/>
        </w:rPr>
        <w:t>-</w:t>
      </w:r>
      <w:r w:rsidRPr="00D019A4">
        <w:rPr>
          <w:color w:val="BEC0C2"/>
        </w:rPr>
        <w:t xml:space="preserve"> </w:t>
      </w:r>
      <w:r w:rsidRPr="00D019A4">
        <w:rPr>
          <w:color w:val="D6BB9A"/>
        </w:rPr>
        <w:t>index</w:t>
      </w:r>
      <w:r w:rsidRPr="00D019A4">
        <w:t>);</w:t>
      </w:r>
      <w:r w:rsidRPr="00D019A4">
        <w:rPr>
          <w:color w:val="BEC0C2"/>
        </w:rPr>
        <w:t xml:space="preserve"> </w:t>
      </w:r>
      <w:r w:rsidRPr="00D019A4">
        <w:rPr>
          <w:i/>
          <w:iCs/>
        </w:rPr>
        <w:t>//</w:t>
      </w:r>
      <w:r w:rsidRPr="00D019A4">
        <w:rPr>
          <w:color w:val="BEC0C2"/>
        </w:rPr>
        <w:t xml:space="preserve"> </w:t>
      </w:r>
      <w:r w:rsidRPr="00D019A4">
        <w:rPr>
          <w:i/>
          <w:iCs/>
        </w:rPr>
        <w:t>Limit</w:t>
      </w:r>
      <w:r w:rsidRPr="00D019A4">
        <w:rPr>
          <w:color w:val="BEC0C2"/>
        </w:rPr>
        <w:t xml:space="preserve"> </w:t>
      </w:r>
      <w:r w:rsidRPr="00D019A4">
        <w:rPr>
          <w:i/>
          <w:iCs/>
        </w:rPr>
        <w:t>the</w:t>
      </w:r>
      <w:r w:rsidRPr="00D019A4">
        <w:rPr>
          <w:color w:val="BEC0C2"/>
        </w:rPr>
        <w:t xml:space="preserve"> </w:t>
      </w:r>
      <w:r w:rsidRPr="00D019A4">
        <w:rPr>
          <w:i/>
          <w:iCs/>
        </w:rPr>
        <w:t>value</w:t>
      </w:r>
      <w:r w:rsidRPr="00D019A4">
        <w:rPr>
          <w:color w:val="BEC0C2"/>
        </w:rPr>
        <w:t xml:space="preserve"> </w:t>
      </w:r>
      <w:r w:rsidRPr="00D019A4">
        <w:rPr>
          <w:i/>
          <w:iCs/>
        </w:rPr>
        <w:t>of</w:t>
      </w:r>
      <w:r w:rsidRPr="00D019A4">
        <w:rPr>
          <w:color w:val="BEC0C2"/>
        </w:rPr>
        <w:t xml:space="preserve"> </w:t>
      </w:r>
      <w:r w:rsidRPr="00D019A4">
        <w:rPr>
          <w:i/>
          <w:iCs/>
        </w:rPr>
        <w:t>count</w:t>
      </w:r>
      <w:r w:rsidRPr="00D019A4">
        <w:rPr>
          <w:color w:val="BEC0C2"/>
        </w:rPr>
        <w:t xml:space="preserve"> </w:t>
      </w:r>
      <w:r w:rsidRPr="00D019A4">
        <w:rPr>
          <w:i/>
          <w:iCs/>
        </w:rPr>
        <w:t>so</w:t>
      </w:r>
      <w:r w:rsidRPr="00D019A4">
        <w:rPr>
          <w:color w:val="BEC0C2"/>
        </w:rPr>
        <w:t xml:space="preserve"> </w:t>
      </w:r>
      <w:r w:rsidRPr="00D019A4">
        <w:rPr>
          <w:i/>
          <w:iCs/>
        </w:rPr>
        <w:t>as</w:t>
      </w:r>
      <w:r w:rsidRPr="00D019A4">
        <w:rPr>
          <w:color w:val="BEC0C2"/>
        </w:rPr>
        <w:t xml:space="preserve"> </w:t>
      </w:r>
      <w:r w:rsidRPr="00D019A4">
        <w:rPr>
          <w:i/>
          <w:iCs/>
        </w:rPr>
        <w:t>not</w:t>
      </w:r>
      <w:r w:rsidRPr="00D019A4">
        <w:rPr>
          <w:color w:val="BEC0C2"/>
        </w:rPr>
        <w:t xml:space="preserve"> </w:t>
      </w:r>
      <w:r w:rsidRPr="00D019A4">
        <w:rPr>
          <w:i/>
          <w:iCs/>
        </w:rPr>
        <w:t>to</w:t>
      </w:r>
      <w:r w:rsidRPr="00D019A4">
        <w:rPr>
          <w:color w:val="BEC0C2"/>
        </w:rPr>
        <w:t xml:space="preserve"> </w:t>
      </w:r>
      <w:r w:rsidRPr="00D019A4">
        <w:rPr>
          <w:i/>
          <w:iCs/>
        </w:rPr>
        <w:t>go</w:t>
      </w:r>
      <w:r w:rsidRPr="00D019A4">
        <w:rPr>
          <w:color w:val="BEC0C2"/>
        </w:rPr>
        <w:t xml:space="preserve"> </w:t>
      </w:r>
      <w:r w:rsidRPr="00D019A4">
        <w:rPr>
          <w:i/>
          <w:iCs/>
        </w:rPr>
        <w:t>beyond</w:t>
      </w:r>
      <w:r w:rsidRPr="00D019A4">
        <w:rPr>
          <w:color w:val="BEC0C2"/>
        </w:rPr>
        <w:t xml:space="preserve"> </w:t>
      </w:r>
      <w:r w:rsidRPr="00D019A4">
        <w:rPr>
          <w:i/>
          <w:iCs/>
        </w:rPr>
        <w:t>the</w:t>
      </w:r>
      <w:r w:rsidRPr="00D019A4">
        <w:rPr>
          <w:color w:val="BEC0C2"/>
        </w:rPr>
        <w:t xml:space="preserve"> </w:t>
      </w:r>
      <w:r w:rsidRPr="00D019A4">
        <w:rPr>
          <w:i/>
          <w:iCs/>
        </w:rPr>
        <w:t>line</w:t>
      </w:r>
    </w:p>
    <w:p w14:paraId="098E2460" w14:textId="77777777" w:rsidR="00D019A4" w:rsidRPr="00D019A4" w:rsidRDefault="00D019A4" w:rsidP="00D019A4">
      <w:pPr>
        <w:pStyle w:val="af"/>
      </w:pPr>
    </w:p>
    <w:p w14:paraId="2D163717" w14:textId="77777777" w:rsidR="00D019A4" w:rsidRPr="00D019A4" w:rsidRDefault="00D019A4" w:rsidP="00D019A4">
      <w:pPr>
        <w:pStyle w:val="af"/>
      </w:pPr>
      <w:r w:rsidRPr="00D019A4">
        <w:rPr>
          <w:color w:val="BEC0C2"/>
        </w:rPr>
        <w:t xml:space="preserve">        </w:t>
      </w:r>
      <w:proofErr w:type="spellStart"/>
      <w:r w:rsidRPr="00D019A4">
        <w:rPr>
          <w:color w:val="FF8080"/>
        </w:rPr>
        <w:t>size_t</w:t>
      </w:r>
      <w:proofErr w:type="spellEnd"/>
      <w:r w:rsidRPr="00D019A4">
        <w:rPr>
          <w:color w:val="BEC0C2"/>
        </w:rPr>
        <w:t xml:space="preserve"> </w:t>
      </w:r>
      <w:proofErr w:type="spellStart"/>
      <w:r w:rsidRPr="00D019A4">
        <w:rPr>
          <w:color w:val="D6BB9A"/>
        </w:rPr>
        <w:t>str_len</w:t>
      </w:r>
      <w:proofErr w:type="spellEnd"/>
      <w:r w:rsidRPr="00D019A4">
        <w:rPr>
          <w:color w:val="BEC0C2"/>
        </w:rPr>
        <w:t xml:space="preserve"> </w:t>
      </w:r>
      <w:r w:rsidRPr="00D019A4">
        <w:t>=</w:t>
      </w:r>
      <w:r w:rsidRPr="00D019A4">
        <w:rPr>
          <w:color w:val="BEC0C2"/>
        </w:rPr>
        <w:t xml:space="preserve"> </w:t>
      </w:r>
      <w:proofErr w:type="spellStart"/>
      <w:r w:rsidRPr="00D019A4">
        <w:t>strlen</w:t>
      </w:r>
      <w:proofErr w:type="spellEnd"/>
      <w:r w:rsidRPr="00D019A4">
        <w:t>(</w:t>
      </w:r>
      <w:r w:rsidRPr="00D019A4">
        <w:rPr>
          <w:color w:val="D6BB9A"/>
        </w:rPr>
        <w:t>str</w:t>
      </w:r>
      <w:r w:rsidRPr="00D019A4">
        <w:t>);</w:t>
      </w:r>
    </w:p>
    <w:p w14:paraId="484C3A62" w14:textId="77777777" w:rsidR="00D019A4" w:rsidRPr="00D019A4" w:rsidRDefault="00D019A4" w:rsidP="00D019A4">
      <w:pPr>
        <w:pStyle w:val="af"/>
      </w:pPr>
      <w:r w:rsidRPr="00D019A4">
        <w:rPr>
          <w:color w:val="BEC0C2"/>
        </w:rPr>
        <w:t xml:space="preserve">        </w:t>
      </w:r>
      <w:proofErr w:type="spellStart"/>
      <w:r w:rsidRPr="00D019A4">
        <w:rPr>
          <w:color w:val="FF8080"/>
        </w:rPr>
        <w:t>size_t</w:t>
      </w:r>
      <w:proofErr w:type="spellEnd"/>
      <w:r w:rsidRPr="00D019A4">
        <w:rPr>
          <w:color w:val="BEC0C2"/>
        </w:rPr>
        <w:t xml:space="preserve"> </w:t>
      </w:r>
      <w:proofErr w:type="spellStart"/>
      <w:r w:rsidRPr="00D019A4">
        <w:rPr>
          <w:color w:val="D6BB9A"/>
        </w:rPr>
        <w:t>new_str_len</w:t>
      </w:r>
      <w:proofErr w:type="spellEnd"/>
      <w:r w:rsidRPr="00D019A4">
        <w:rPr>
          <w:color w:val="BEC0C2"/>
        </w:rPr>
        <w:t xml:space="preserve"> </w:t>
      </w:r>
      <w:r w:rsidRPr="00D019A4">
        <w:t>=</w:t>
      </w:r>
      <w:r w:rsidRPr="00D019A4">
        <w:rPr>
          <w:color w:val="BEC0C2"/>
        </w:rPr>
        <w:t xml:space="preserve"> </w:t>
      </w:r>
      <w:r w:rsidRPr="00D019A4">
        <w:t>size_</w:t>
      </w:r>
      <w:r w:rsidRPr="00D019A4">
        <w:rPr>
          <w:color w:val="BEC0C2"/>
        </w:rPr>
        <w:t xml:space="preserve"> </w:t>
      </w:r>
      <w:r w:rsidRPr="00D019A4">
        <w:rPr>
          <w:color w:val="D6BB9A"/>
        </w:rPr>
        <w:t>-</w:t>
      </w:r>
      <w:r w:rsidRPr="00D019A4">
        <w:rPr>
          <w:color w:val="BEC0C2"/>
        </w:rPr>
        <w:t xml:space="preserve"> </w:t>
      </w:r>
      <w:r w:rsidRPr="00D019A4">
        <w:rPr>
          <w:color w:val="D6BB9A"/>
        </w:rPr>
        <w:t>count</w:t>
      </w:r>
      <w:r w:rsidRPr="00D019A4">
        <w:rPr>
          <w:color w:val="BEC0C2"/>
        </w:rPr>
        <w:t xml:space="preserve"> </w:t>
      </w:r>
      <w:r w:rsidRPr="00D019A4">
        <w:rPr>
          <w:color w:val="D6BB9A"/>
        </w:rPr>
        <w:t>+</w:t>
      </w:r>
      <w:r w:rsidRPr="00D019A4">
        <w:rPr>
          <w:color w:val="BEC0C2"/>
        </w:rPr>
        <w:t xml:space="preserve"> </w:t>
      </w:r>
      <w:proofErr w:type="spellStart"/>
      <w:r w:rsidRPr="00D019A4">
        <w:rPr>
          <w:color w:val="D6BB9A"/>
        </w:rPr>
        <w:t>str_len</w:t>
      </w:r>
      <w:proofErr w:type="spellEnd"/>
      <w:r w:rsidRPr="00D019A4">
        <w:t>;</w:t>
      </w:r>
    </w:p>
    <w:p w14:paraId="2F6890F4" w14:textId="77777777" w:rsidR="00D019A4" w:rsidRPr="00D019A4" w:rsidRDefault="00D019A4" w:rsidP="00D019A4">
      <w:pPr>
        <w:pStyle w:val="af"/>
      </w:pPr>
      <w:r w:rsidRPr="00D019A4">
        <w:rPr>
          <w:color w:val="BEC0C2"/>
        </w:rPr>
        <w:t xml:space="preserve">        </w:t>
      </w:r>
      <w:r w:rsidRPr="00D019A4">
        <w:rPr>
          <w:color w:val="D69AA7"/>
        </w:rPr>
        <w:t>char</w:t>
      </w:r>
      <w:r w:rsidRPr="00D019A4">
        <w:t>*</w:t>
      </w:r>
      <w:r w:rsidRPr="00D019A4">
        <w:rPr>
          <w:color w:val="BEC0C2"/>
        </w:rPr>
        <w:t xml:space="preserve"> </w:t>
      </w:r>
      <w:proofErr w:type="spellStart"/>
      <w:r w:rsidRPr="00D019A4">
        <w:rPr>
          <w:color w:val="D6BB9A"/>
        </w:rPr>
        <w:t>new_str</w:t>
      </w:r>
      <w:proofErr w:type="spellEnd"/>
      <w:r w:rsidRPr="00D019A4">
        <w:rPr>
          <w:color w:val="BEC0C2"/>
        </w:rPr>
        <w:t xml:space="preserve"> </w:t>
      </w:r>
      <w:r w:rsidRPr="00D019A4">
        <w:t>=</w:t>
      </w:r>
      <w:r w:rsidRPr="00D019A4">
        <w:rPr>
          <w:color w:val="BEC0C2"/>
        </w:rPr>
        <w:t xml:space="preserve"> </w:t>
      </w:r>
      <w:r w:rsidRPr="00D019A4">
        <w:rPr>
          <w:i/>
          <w:iCs/>
          <w:color w:val="45C6D6"/>
        </w:rPr>
        <w:t>new</w:t>
      </w:r>
      <w:r w:rsidRPr="00D019A4">
        <w:rPr>
          <w:color w:val="BEC0C2"/>
        </w:rPr>
        <w:t xml:space="preserve"> </w:t>
      </w:r>
      <w:r w:rsidRPr="00D019A4">
        <w:rPr>
          <w:color w:val="D69AA7"/>
        </w:rPr>
        <w:t>char</w:t>
      </w:r>
      <w:r w:rsidRPr="00D019A4">
        <w:t>[</w:t>
      </w:r>
      <w:proofErr w:type="spellStart"/>
      <w:r w:rsidRPr="00D019A4">
        <w:rPr>
          <w:color w:val="D6BB9A"/>
        </w:rPr>
        <w:t>new_str_len</w:t>
      </w:r>
      <w:proofErr w:type="spellEnd"/>
      <w:r w:rsidRPr="00D019A4">
        <w:rPr>
          <w:color w:val="BEC0C2"/>
        </w:rPr>
        <w:t xml:space="preserve"> </w:t>
      </w:r>
      <w:r w:rsidRPr="00D019A4">
        <w:rPr>
          <w:color w:val="D6BB9A"/>
        </w:rPr>
        <w:t>+</w:t>
      </w:r>
      <w:r w:rsidRPr="00D019A4">
        <w:rPr>
          <w:color w:val="BEC0C2"/>
        </w:rPr>
        <w:t xml:space="preserve"> </w:t>
      </w:r>
      <w:r w:rsidRPr="00D019A4">
        <w:rPr>
          <w:color w:val="8A602C"/>
        </w:rPr>
        <w:t>1</w:t>
      </w:r>
      <w:r w:rsidRPr="00D019A4">
        <w:t>];</w:t>
      </w:r>
    </w:p>
    <w:p w14:paraId="598DA1D4" w14:textId="77777777" w:rsidR="00D019A4" w:rsidRPr="00D019A4" w:rsidRDefault="00D019A4" w:rsidP="00D019A4">
      <w:pPr>
        <w:pStyle w:val="af"/>
      </w:pPr>
    </w:p>
    <w:p w14:paraId="29861CE8" w14:textId="77777777" w:rsidR="00D019A4" w:rsidRPr="00D019A4" w:rsidRDefault="00D019A4" w:rsidP="00D019A4">
      <w:pPr>
        <w:pStyle w:val="af"/>
      </w:pPr>
      <w:r w:rsidRPr="00D019A4">
        <w:rPr>
          <w:color w:val="BEC0C2"/>
        </w:rPr>
        <w:t xml:space="preserve">        </w:t>
      </w:r>
      <w:r w:rsidRPr="00D019A4">
        <w:rPr>
          <w:i/>
          <w:iCs/>
        </w:rPr>
        <w:t>//</w:t>
      </w:r>
      <w:r w:rsidRPr="00D019A4">
        <w:rPr>
          <w:color w:val="BEC0C2"/>
        </w:rPr>
        <w:t xml:space="preserve"> </w:t>
      </w:r>
      <w:r w:rsidRPr="00D019A4">
        <w:rPr>
          <w:i/>
          <w:iCs/>
        </w:rPr>
        <w:t>Copy</w:t>
      </w:r>
      <w:r w:rsidRPr="00D019A4">
        <w:rPr>
          <w:color w:val="BEC0C2"/>
        </w:rPr>
        <w:t xml:space="preserve"> </w:t>
      </w:r>
      <w:r w:rsidRPr="00D019A4">
        <w:rPr>
          <w:i/>
          <w:iCs/>
        </w:rPr>
        <w:t>the</w:t>
      </w:r>
      <w:r w:rsidRPr="00D019A4">
        <w:rPr>
          <w:color w:val="BEC0C2"/>
        </w:rPr>
        <w:t xml:space="preserve"> </w:t>
      </w:r>
      <w:r w:rsidRPr="00D019A4">
        <w:rPr>
          <w:i/>
          <w:iCs/>
        </w:rPr>
        <w:t>part</w:t>
      </w:r>
      <w:r w:rsidRPr="00D019A4">
        <w:rPr>
          <w:color w:val="BEC0C2"/>
        </w:rPr>
        <w:t xml:space="preserve"> </w:t>
      </w:r>
      <w:r w:rsidRPr="00D019A4">
        <w:rPr>
          <w:i/>
          <w:iCs/>
        </w:rPr>
        <w:t>of</w:t>
      </w:r>
      <w:r w:rsidRPr="00D019A4">
        <w:rPr>
          <w:color w:val="BEC0C2"/>
        </w:rPr>
        <w:t xml:space="preserve"> </w:t>
      </w:r>
      <w:r w:rsidRPr="00D019A4">
        <w:rPr>
          <w:i/>
          <w:iCs/>
        </w:rPr>
        <w:t>the</w:t>
      </w:r>
      <w:r w:rsidRPr="00D019A4">
        <w:rPr>
          <w:color w:val="BEC0C2"/>
        </w:rPr>
        <w:t xml:space="preserve"> </w:t>
      </w:r>
      <w:r w:rsidRPr="00D019A4">
        <w:rPr>
          <w:i/>
          <w:iCs/>
        </w:rPr>
        <w:t>string</w:t>
      </w:r>
      <w:r w:rsidRPr="00D019A4">
        <w:rPr>
          <w:color w:val="BEC0C2"/>
        </w:rPr>
        <w:t xml:space="preserve"> </w:t>
      </w:r>
      <w:r w:rsidRPr="00D019A4">
        <w:rPr>
          <w:i/>
          <w:iCs/>
        </w:rPr>
        <w:t>to</w:t>
      </w:r>
      <w:r w:rsidRPr="00D019A4">
        <w:rPr>
          <w:color w:val="BEC0C2"/>
        </w:rPr>
        <w:t xml:space="preserve"> </w:t>
      </w:r>
      <w:r w:rsidRPr="00D019A4">
        <w:rPr>
          <w:i/>
          <w:iCs/>
        </w:rPr>
        <w:t>the</w:t>
      </w:r>
      <w:r w:rsidRPr="00D019A4">
        <w:rPr>
          <w:color w:val="BEC0C2"/>
        </w:rPr>
        <w:t xml:space="preserve"> </w:t>
      </w:r>
      <w:r w:rsidRPr="00D019A4">
        <w:rPr>
          <w:i/>
          <w:iCs/>
        </w:rPr>
        <w:t>index</w:t>
      </w:r>
      <w:r w:rsidRPr="00D019A4">
        <w:rPr>
          <w:color w:val="BEC0C2"/>
        </w:rPr>
        <w:t xml:space="preserve"> </w:t>
      </w:r>
      <w:r w:rsidRPr="00D019A4">
        <w:rPr>
          <w:i/>
          <w:iCs/>
        </w:rPr>
        <w:t>that</w:t>
      </w:r>
      <w:r w:rsidRPr="00D019A4">
        <w:rPr>
          <w:color w:val="BEC0C2"/>
        </w:rPr>
        <w:t xml:space="preserve"> </w:t>
      </w:r>
      <w:r w:rsidRPr="00D019A4">
        <w:rPr>
          <w:i/>
          <w:iCs/>
        </w:rPr>
        <w:t>needs</w:t>
      </w:r>
      <w:r w:rsidRPr="00D019A4">
        <w:rPr>
          <w:color w:val="BEC0C2"/>
        </w:rPr>
        <w:t xml:space="preserve"> </w:t>
      </w:r>
      <w:r w:rsidRPr="00D019A4">
        <w:rPr>
          <w:i/>
          <w:iCs/>
        </w:rPr>
        <w:t>to</w:t>
      </w:r>
      <w:r w:rsidRPr="00D019A4">
        <w:rPr>
          <w:color w:val="BEC0C2"/>
        </w:rPr>
        <w:t xml:space="preserve"> </w:t>
      </w:r>
      <w:r w:rsidRPr="00D019A4">
        <w:rPr>
          <w:i/>
          <w:iCs/>
        </w:rPr>
        <w:t>be</w:t>
      </w:r>
      <w:r w:rsidRPr="00D019A4">
        <w:rPr>
          <w:color w:val="BEC0C2"/>
        </w:rPr>
        <w:t xml:space="preserve"> </w:t>
      </w:r>
      <w:r w:rsidRPr="00D019A4">
        <w:rPr>
          <w:i/>
          <w:iCs/>
        </w:rPr>
        <w:t>replaced</w:t>
      </w:r>
    </w:p>
    <w:p w14:paraId="190FB06C" w14:textId="77777777" w:rsidR="00D019A4" w:rsidRPr="00D019A4" w:rsidRDefault="00D019A4" w:rsidP="00D019A4">
      <w:pPr>
        <w:pStyle w:val="af"/>
      </w:pPr>
      <w:r w:rsidRPr="00D019A4">
        <w:rPr>
          <w:color w:val="BEC0C2"/>
        </w:rPr>
        <w:t xml:space="preserve">        </w:t>
      </w:r>
      <w:proofErr w:type="spellStart"/>
      <w:r w:rsidRPr="00D019A4">
        <w:t>strncpy</w:t>
      </w:r>
      <w:proofErr w:type="spellEnd"/>
      <w:r w:rsidRPr="00D019A4">
        <w:t>(</w:t>
      </w:r>
      <w:proofErr w:type="spellStart"/>
      <w:r w:rsidRPr="00D019A4">
        <w:rPr>
          <w:i/>
          <w:iCs/>
          <w:color w:val="D6BB9A"/>
        </w:rPr>
        <w:t>new_str</w:t>
      </w:r>
      <w:proofErr w:type="spellEnd"/>
      <w:r w:rsidRPr="00D019A4">
        <w:t>,</w:t>
      </w:r>
      <w:r w:rsidRPr="00D019A4">
        <w:rPr>
          <w:color w:val="BEC0C2"/>
        </w:rPr>
        <w:t xml:space="preserve"> </w:t>
      </w:r>
      <w:r w:rsidRPr="00D019A4">
        <w:t>str_,</w:t>
      </w:r>
      <w:r w:rsidRPr="00D019A4">
        <w:rPr>
          <w:color w:val="BEC0C2"/>
        </w:rPr>
        <w:t xml:space="preserve"> </w:t>
      </w:r>
      <w:r w:rsidRPr="00D019A4">
        <w:rPr>
          <w:color w:val="D6BB9A"/>
        </w:rPr>
        <w:t>index</w:t>
      </w:r>
      <w:r w:rsidRPr="00D019A4">
        <w:t>);</w:t>
      </w:r>
    </w:p>
    <w:p w14:paraId="09EFE54C" w14:textId="77777777" w:rsidR="00D019A4" w:rsidRPr="00D019A4" w:rsidRDefault="00D019A4" w:rsidP="00D019A4">
      <w:pPr>
        <w:pStyle w:val="af"/>
      </w:pPr>
      <w:r w:rsidRPr="00D019A4">
        <w:rPr>
          <w:color w:val="BEC0C2"/>
        </w:rPr>
        <w:t xml:space="preserve">        </w:t>
      </w:r>
      <w:proofErr w:type="spellStart"/>
      <w:r w:rsidRPr="00D019A4">
        <w:rPr>
          <w:color w:val="D6BB9A"/>
        </w:rPr>
        <w:t>new_str</w:t>
      </w:r>
      <w:proofErr w:type="spellEnd"/>
      <w:r w:rsidRPr="00D019A4">
        <w:t>[</w:t>
      </w:r>
      <w:r w:rsidRPr="00D019A4">
        <w:rPr>
          <w:color w:val="D6BB9A"/>
        </w:rPr>
        <w:t>index</w:t>
      </w:r>
      <w:r w:rsidRPr="00D019A4">
        <w:t>]</w:t>
      </w:r>
      <w:r w:rsidRPr="00D019A4">
        <w:rPr>
          <w:color w:val="BEC0C2"/>
        </w:rPr>
        <w:t xml:space="preserve"> </w:t>
      </w:r>
      <w:r w:rsidRPr="00D019A4">
        <w:rPr>
          <w:color w:val="D6BB9A"/>
        </w:rPr>
        <w:t>=</w:t>
      </w:r>
      <w:r w:rsidRPr="00D019A4">
        <w:rPr>
          <w:color w:val="BEC0C2"/>
        </w:rPr>
        <w:t xml:space="preserve"> </w:t>
      </w:r>
      <w:r w:rsidRPr="00D019A4">
        <w:rPr>
          <w:color w:val="D69545"/>
        </w:rPr>
        <w:t>'\0'</w:t>
      </w:r>
      <w:r w:rsidRPr="00D019A4">
        <w:t>;</w:t>
      </w:r>
    </w:p>
    <w:p w14:paraId="533C41B7" w14:textId="77777777" w:rsidR="00D019A4" w:rsidRPr="00D019A4" w:rsidRDefault="00D019A4" w:rsidP="00D019A4">
      <w:pPr>
        <w:pStyle w:val="af"/>
      </w:pPr>
    </w:p>
    <w:p w14:paraId="49B1F0A8" w14:textId="77777777" w:rsidR="00D019A4" w:rsidRPr="00D019A4" w:rsidRDefault="00D019A4" w:rsidP="00D019A4">
      <w:pPr>
        <w:pStyle w:val="af"/>
      </w:pPr>
      <w:r w:rsidRPr="00D019A4">
        <w:rPr>
          <w:color w:val="BEC0C2"/>
        </w:rPr>
        <w:t xml:space="preserve">        </w:t>
      </w:r>
      <w:r w:rsidRPr="00D019A4">
        <w:rPr>
          <w:i/>
          <w:iCs/>
        </w:rPr>
        <w:t>//</w:t>
      </w:r>
      <w:r w:rsidRPr="00D019A4">
        <w:rPr>
          <w:color w:val="BEC0C2"/>
        </w:rPr>
        <w:t xml:space="preserve"> </w:t>
      </w:r>
      <w:r w:rsidRPr="00D019A4">
        <w:rPr>
          <w:i/>
          <w:iCs/>
        </w:rPr>
        <w:t>Copy</w:t>
      </w:r>
      <w:r w:rsidRPr="00D019A4">
        <w:rPr>
          <w:color w:val="BEC0C2"/>
        </w:rPr>
        <w:t xml:space="preserve"> </w:t>
      </w:r>
      <w:r w:rsidRPr="00D019A4">
        <w:rPr>
          <w:i/>
          <w:iCs/>
        </w:rPr>
        <w:t>a</w:t>
      </w:r>
      <w:r w:rsidRPr="00D019A4">
        <w:rPr>
          <w:color w:val="BEC0C2"/>
        </w:rPr>
        <w:t xml:space="preserve"> </w:t>
      </w:r>
      <w:r w:rsidRPr="00D019A4">
        <w:rPr>
          <w:i/>
          <w:iCs/>
        </w:rPr>
        <w:t>new</w:t>
      </w:r>
      <w:r w:rsidRPr="00D019A4">
        <w:rPr>
          <w:color w:val="BEC0C2"/>
        </w:rPr>
        <w:t xml:space="preserve"> </w:t>
      </w:r>
      <w:r w:rsidRPr="00D019A4">
        <w:rPr>
          <w:i/>
          <w:iCs/>
        </w:rPr>
        <w:t>line</w:t>
      </w:r>
    </w:p>
    <w:p w14:paraId="4A6A3B71" w14:textId="77777777" w:rsidR="00D019A4" w:rsidRPr="00D019A4" w:rsidRDefault="00D019A4" w:rsidP="00D019A4">
      <w:pPr>
        <w:pStyle w:val="af"/>
      </w:pPr>
      <w:r w:rsidRPr="00D019A4">
        <w:rPr>
          <w:color w:val="BEC0C2"/>
        </w:rPr>
        <w:t xml:space="preserve">        </w:t>
      </w:r>
      <w:proofErr w:type="spellStart"/>
      <w:r w:rsidRPr="00D019A4">
        <w:t>strncpy</w:t>
      </w:r>
      <w:proofErr w:type="spellEnd"/>
      <w:r w:rsidRPr="00D019A4">
        <w:t>(</w:t>
      </w:r>
      <w:proofErr w:type="spellStart"/>
      <w:r w:rsidRPr="00D019A4">
        <w:rPr>
          <w:i/>
          <w:iCs/>
          <w:color w:val="D6BB9A"/>
        </w:rPr>
        <w:t>new_str</w:t>
      </w:r>
      <w:proofErr w:type="spellEnd"/>
      <w:r w:rsidRPr="00D019A4">
        <w:rPr>
          <w:color w:val="BEC0C2"/>
        </w:rPr>
        <w:t xml:space="preserve"> </w:t>
      </w:r>
      <w:r w:rsidRPr="00D019A4">
        <w:rPr>
          <w:i/>
          <w:iCs/>
          <w:color w:val="D6BB9A"/>
        </w:rPr>
        <w:t>+</w:t>
      </w:r>
      <w:r w:rsidRPr="00D019A4">
        <w:rPr>
          <w:color w:val="BEC0C2"/>
        </w:rPr>
        <w:t xml:space="preserve"> </w:t>
      </w:r>
      <w:r w:rsidRPr="00D019A4">
        <w:rPr>
          <w:i/>
          <w:iCs/>
          <w:color w:val="D6BB9A"/>
        </w:rPr>
        <w:t>index</w:t>
      </w:r>
      <w:r w:rsidRPr="00D019A4">
        <w:t>,</w:t>
      </w:r>
      <w:r w:rsidRPr="00D019A4">
        <w:rPr>
          <w:color w:val="BEC0C2"/>
        </w:rPr>
        <w:t xml:space="preserve"> </w:t>
      </w:r>
      <w:r w:rsidRPr="00D019A4">
        <w:rPr>
          <w:color w:val="D6BB9A"/>
        </w:rPr>
        <w:t>str</w:t>
      </w:r>
      <w:r w:rsidRPr="00D019A4">
        <w:t>,</w:t>
      </w:r>
      <w:r w:rsidRPr="00D019A4">
        <w:rPr>
          <w:color w:val="BEC0C2"/>
        </w:rPr>
        <w:t xml:space="preserve"> </w:t>
      </w:r>
      <w:proofErr w:type="spellStart"/>
      <w:r w:rsidRPr="00D019A4">
        <w:rPr>
          <w:color w:val="D6BB9A"/>
        </w:rPr>
        <w:t>str_len</w:t>
      </w:r>
      <w:proofErr w:type="spellEnd"/>
      <w:r w:rsidRPr="00D019A4">
        <w:t>);</w:t>
      </w:r>
    </w:p>
    <w:p w14:paraId="687732CB" w14:textId="77777777" w:rsidR="00D019A4" w:rsidRPr="00D019A4" w:rsidRDefault="00D019A4" w:rsidP="00D019A4">
      <w:pPr>
        <w:pStyle w:val="af"/>
      </w:pPr>
    </w:p>
    <w:p w14:paraId="3FE4804B" w14:textId="77777777" w:rsidR="00D019A4" w:rsidRPr="00D019A4" w:rsidRDefault="00D019A4" w:rsidP="00D019A4">
      <w:pPr>
        <w:pStyle w:val="af"/>
      </w:pPr>
      <w:r w:rsidRPr="00D019A4">
        <w:rPr>
          <w:color w:val="BEC0C2"/>
        </w:rPr>
        <w:t xml:space="preserve">        </w:t>
      </w:r>
      <w:r w:rsidRPr="00D019A4">
        <w:rPr>
          <w:i/>
          <w:iCs/>
        </w:rPr>
        <w:t>//</w:t>
      </w:r>
      <w:r w:rsidRPr="00D019A4">
        <w:rPr>
          <w:color w:val="BEC0C2"/>
        </w:rPr>
        <w:t xml:space="preserve"> </w:t>
      </w:r>
      <w:r w:rsidRPr="00D019A4">
        <w:rPr>
          <w:i/>
          <w:iCs/>
        </w:rPr>
        <w:t>Copy</w:t>
      </w:r>
      <w:r w:rsidRPr="00D019A4">
        <w:rPr>
          <w:color w:val="BEC0C2"/>
        </w:rPr>
        <w:t xml:space="preserve"> </w:t>
      </w:r>
      <w:r w:rsidRPr="00D019A4">
        <w:rPr>
          <w:i/>
          <w:iCs/>
        </w:rPr>
        <w:t>the</w:t>
      </w:r>
      <w:r w:rsidRPr="00D019A4">
        <w:rPr>
          <w:color w:val="BEC0C2"/>
        </w:rPr>
        <w:t xml:space="preserve"> </w:t>
      </w:r>
      <w:r w:rsidRPr="00D019A4">
        <w:rPr>
          <w:i/>
          <w:iCs/>
        </w:rPr>
        <w:t>rest</w:t>
      </w:r>
      <w:r w:rsidRPr="00D019A4">
        <w:rPr>
          <w:color w:val="BEC0C2"/>
        </w:rPr>
        <w:t xml:space="preserve"> </w:t>
      </w:r>
      <w:r w:rsidRPr="00D019A4">
        <w:rPr>
          <w:i/>
          <w:iCs/>
        </w:rPr>
        <w:t>of</w:t>
      </w:r>
      <w:r w:rsidRPr="00D019A4">
        <w:rPr>
          <w:color w:val="BEC0C2"/>
        </w:rPr>
        <w:t xml:space="preserve"> </w:t>
      </w:r>
      <w:r w:rsidRPr="00D019A4">
        <w:rPr>
          <w:i/>
          <w:iCs/>
        </w:rPr>
        <w:t>the</w:t>
      </w:r>
      <w:r w:rsidRPr="00D019A4">
        <w:rPr>
          <w:color w:val="BEC0C2"/>
        </w:rPr>
        <w:t xml:space="preserve"> </w:t>
      </w:r>
      <w:r w:rsidRPr="00D019A4">
        <w:rPr>
          <w:i/>
          <w:iCs/>
        </w:rPr>
        <w:t>original</w:t>
      </w:r>
      <w:r w:rsidRPr="00D019A4">
        <w:rPr>
          <w:color w:val="BEC0C2"/>
        </w:rPr>
        <w:t xml:space="preserve"> </w:t>
      </w:r>
      <w:r w:rsidRPr="00D019A4">
        <w:rPr>
          <w:i/>
          <w:iCs/>
        </w:rPr>
        <w:t>line</w:t>
      </w:r>
    </w:p>
    <w:p w14:paraId="3C1AA253" w14:textId="77777777" w:rsidR="00D019A4" w:rsidRPr="00D019A4" w:rsidRDefault="00D019A4" w:rsidP="00D019A4">
      <w:pPr>
        <w:pStyle w:val="af"/>
      </w:pPr>
      <w:r w:rsidRPr="00D019A4">
        <w:rPr>
          <w:color w:val="BEC0C2"/>
        </w:rPr>
        <w:t xml:space="preserve">        </w:t>
      </w:r>
      <w:proofErr w:type="spellStart"/>
      <w:r w:rsidRPr="00D019A4">
        <w:t>strncpy</w:t>
      </w:r>
      <w:proofErr w:type="spellEnd"/>
      <w:r w:rsidRPr="00D019A4">
        <w:t>(</w:t>
      </w:r>
      <w:proofErr w:type="spellStart"/>
      <w:r w:rsidRPr="00D019A4">
        <w:rPr>
          <w:i/>
          <w:iCs/>
          <w:color w:val="D6BB9A"/>
        </w:rPr>
        <w:t>new_str</w:t>
      </w:r>
      <w:proofErr w:type="spellEnd"/>
      <w:r w:rsidRPr="00D019A4">
        <w:rPr>
          <w:color w:val="BEC0C2"/>
        </w:rPr>
        <w:t xml:space="preserve"> </w:t>
      </w:r>
      <w:r w:rsidRPr="00D019A4">
        <w:rPr>
          <w:i/>
          <w:iCs/>
          <w:color w:val="D6BB9A"/>
        </w:rPr>
        <w:t>+</w:t>
      </w:r>
      <w:r w:rsidRPr="00D019A4">
        <w:rPr>
          <w:color w:val="BEC0C2"/>
        </w:rPr>
        <w:t xml:space="preserve"> </w:t>
      </w:r>
      <w:r w:rsidRPr="00D019A4">
        <w:rPr>
          <w:i/>
          <w:iCs/>
          <w:color w:val="D6BB9A"/>
        </w:rPr>
        <w:t>index</w:t>
      </w:r>
      <w:r w:rsidRPr="00D019A4">
        <w:rPr>
          <w:color w:val="BEC0C2"/>
        </w:rPr>
        <w:t xml:space="preserve"> </w:t>
      </w:r>
      <w:r w:rsidRPr="00D019A4">
        <w:rPr>
          <w:i/>
          <w:iCs/>
          <w:color w:val="D6BB9A"/>
        </w:rPr>
        <w:t>+</w:t>
      </w:r>
      <w:r w:rsidRPr="00D019A4">
        <w:rPr>
          <w:color w:val="BEC0C2"/>
        </w:rPr>
        <w:t xml:space="preserve"> </w:t>
      </w:r>
      <w:proofErr w:type="spellStart"/>
      <w:r w:rsidRPr="00D019A4">
        <w:rPr>
          <w:i/>
          <w:iCs/>
          <w:color w:val="D6BB9A"/>
        </w:rPr>
        <w:t>str_len</w:t>
      </w:r>
      <w:proofErr w:type="spellEnd"/>
      <w:r w:rsidRPr="00D019A4">
        <w:t>,</w:t>
      </w:r>
      <w:r w:rsidRPr="00D019A4">
        <w:rPr>
          <w:color w:val="BEC0C2"/>
        </w:rPr>
        <w:t xml:space="preserve"> </w:t>
      </w:r>
      <w:r w:rsidRPr="00D019A4">
        <w:t>str_</w:t>
      </w:r>
      <w:r w:rsidRPr="00D019A4">
        <w:rPr>
          <w:color w:val="BEC0C2"/>
        </w:rPr>
        <w:t xml:space="preserve"> </w:t>
      </w:r>
      <w:r w:rsidRPr="00D019A4">
        <w:rPr>
          <w:color w:val="D6BB9A"/>
        </w:rPr>
        <w:t>+</w:t>
      </w:r>
      <w:r w:rsidRPr="00D019A4">
        <w:rPr>
          <w:color w:val="BEC0C2"/>
        </w:rPr>
        <w:t xml:space="preserve"> </w:t>
      </w:r>
      <w:r w:rsidRPr="00D019A4">
        <w:rPr>
          <w:color w:val="D6BB9A"/>
        </w:rPr>
        <w:t>index</w:t>
      </w:r>
      <w:r w:rsidRPr="00D019A4">
        <w:rPr>
          <w:color w:val="BEC0C2"/>
        </w:rPr>
        <w:t xml:space="preserve"> </w:t>
      </w:r>
      <w:r w:rsidRPr="00D019A4">
        <w:rPr>
          <w:color w:val="D6BB9A"/>
        </w:rPr>
        <w:t>+</w:t>
      </w:r>
      <w:r w:rsidRPr="00D019A4">
        <w:rPr>
          <w:color w:val="BEC0C2"/>
        </w:rPr>
        <w:t xml:space="preserve"> </w:t>
      </w:r>
      <w:r w:rsidRPr="00D019A4">
        <w:rPr>
          <w:color w:val="D6BB9A"/>
        </w:rPr>
        <w:t>count</w:t>
      </w:r>
      <w:r w:rsidRPr="00D019A4">
        <w:t>,</w:t>
      </w:r>
      <w:r w:rsidRPr="00D019A4">
        <w:rPr>
          <w:color w:val="BEC0C2"/>
        </w:rPr>
        <w:t xml:space="preserve"> </w:t>
      </w:r>
      <w:r w:rsidRPr="00D019A4">
        <w:t>size_</w:t>
      </w:r>
      <w:r w:rsidRPr="00D019A4">
        <w:rPr>
          <w:color w:val="BEC0C2"/>
        </w:rPr>
        <w:t xml:space="preserve"> </w:t>
      </w:r>
      <w:r w:rsidRPr="00D019A4">
        <w:rPr>
          <w:color w:val="D6BB9A"/>
        </w:rPr>
        <w:t>-</w:t>
      </w:r>
      <w:r w:rsidRPr="00D019A4">
        <w:rPr>
          <w:color w:val="BEC0C2"/>
        </w:rPr>
        <w:t xml:space="preserve"> </w:t>
      </w:r>
      <w:r w:rsidRPr="00D019A4">
        <w:rPr>
          <w:color w:val="D6BB9A"/>
        </w:rPr>
        <w:t>index</w:t>
      </w:r>
      <w:r w:rsidRPr="00D019A4">
        <w:rPr>
          <w:color w:val="BEC0C2"/>
        </w:rPr>
        <w:t xml:space="preserve"> </w:t>
      </w:r>
      <w:r w:rsidRPr="00D019A4">
        <w:rPr>
          <w:color w:val="D6BB9A"/>
        </w:rPr>
        <w:t>-</w:t>
      </w:r>
      <w:r w:rsidRPr="00D019A4">
        <w:rPr>
          <w:color w:val="BEC0C2"/>
        </w:rPr>
        <w:t xml:space="preserve"> </w:t>
      </w:r>
      <w:r w:rsidRPr="00D019A4">
        <w:rPr>
          <w:color w:val="D6BB9A"/>
        </w:rPr>
        <w:t>count</w:t>
      </w:r>
      <w:r w:rsidRPr="00D019A4">
        <w:t>);</w:t>
      </w:r>
    </w:p>
    <w:p w14:paraId="64D22543" w14:textId="77777777" w:rsidR="00D019A4" w:rsidRPr="00D019A4" w:rsidRDefault="00D019A4" w:rsidP="00D019A4">
      <w:pPr>
        <w:pStyle w:val="af"/>
      </w:pPr>
      <w:r w:rsidRPr="00D019A4">
        <w:rPr>
          <w:color w:val="BEC0C2"/>
        </w:rPr>
        <w:t xml:space="preserve">        </w:t>
      </w:r>
      <w:proofErr w:type="spellStart"/>
      <w:r w:rsidRPr="00D019A4">
        <w:rPr>
          <w:color w:val="D6BB9A"/>
        </w:rPr>
        <w:t>new_str</w:t>
      </w:r>
      <w:proofErr w:type="spellEnd"/>
      <w:r w:rsidRPr="00D019A4">
        <w:t>[</w:t>
      </w:r>
      <w:proofErr w:type="spellStart"/>
      <w:r w:rsidRPr="00D019A4">
        <w:rPr>
          <w:color w:val="D6BB9A"/>
        </w:rPr>
        <w:t>new_str_len</w:t>
      </w:r>
      <w:proofErr w:type="spellEnd"/>
      <w:r w:rsidRPr="00D019A4">
        <w:t>]</w:t>
      </w:r>
      <w:r w:rsidRPr="00D019A4">
        <w:rPr>
          <w:color w:val="BEC0C2"/>
        </w:rPr>
        <w:t xml:space="preserve"> </w:t>
      </w:r>
      <w:r w:rsidRPr="00D019A4">
        <w:rPr>
          <w:color w:val="D6BB9A"/>
        </w:rPr>
        <w:t>=</w:t>
      </w:r>
      <w:r w:rsidRPr="00D019A4">
        <w:rPr>
          <w:color w:val="BEC0C2"/>
        </w:rPr>
        <w:t xml:space="preserve"> </w:t>
      </w:r>
      <w:r w:rsidRPr="00D019A4">
        <w:rPr>
          <w:color w:val="D69545"/>
        </w:rPr>
        <w:t>'\0'</w:t>
      </w:r>
      <w:r w:rsidRPr="00D019A4">
        <w:t>;</w:t>
      </w:r>
    </w:p>
    <w:p w14:paraId="6CEC76BF" w14:textId="77777777" w:rsidR="00D019A4" w:rsidRPr="00D019A4" w:rsidRDefault="00D019A4" w:rsidP="00D019A4">
      <w:pPr>
        <w:pStyle w:val="af"/>
      </w:pPr>
    </w:p>
    <w:p w14:paraId="46945D72" w14:textId="77777777" w:rsidR="00D019A4" w:rsidRPr="00D019A4" w:rsidRDefault="00D019A4" w:rsidP="00D019A4">
      <w:pPr>
        <w:pStyle w:val="af"/>
      </w:pPr>
      <w:r w:rsidRPr="00D019A4">
        <w:rPr>
          <w:color w:val="BEC0C2"/>
        </w:rPr>
        <w:t xml:space="preserve">        </w:t>
      </w:r>
      <w:r w:rsidRPr="00D019A4">
        <w:rPr>
          <w:i/>
          <w:iCs/>
        </w:rPr>
        <w:t>//</w:t>
      </w:r>
      <w:r w:rsidRPr="00D019A4">
        <w:rPr>
          <w:color w:val="BEC0C2"/>
        </w:rPr>
        <w:t xml:space="preserve"> </w:t>
      </w:r>
      <w:r w:rsidRPr="00D019A4">
        <w:rPr>
          <w:i/>
          <w:iCs/>
        </w:rPr>
        <w:t>Free</w:t>
      </w:r>
      <w:r w:rsidRPr="00D019A4">
        <w:rPr>
          <w:color w:val="BEC0C2"/>
        </w:rPr>
        <w:t xml:space="preserve"> </w:t>
      </w:r>
      <w:r w:rsidRPr="00D019A4">
        <w:rPr>
          <w:i/>
          <w:iCs/>
        </w:rPr>
        <w:t>the</w:t>
      </w:r>
      <w:r w:rsidRPr="00D019A4">
        <w:rPr>
          <w:color w:val="BEC0C2"/>
        </w:rPr>
        <w:t xml:space="preserve"> </w:t>
      </w:r>
      <w:r w:rsidRPr="00D019A4">
        <w:rPr>
          <w:i/>
          <w:iCs/>
        </w:rPr>
        <w:t>old</w:t>
      </w:r>
      <w:r w:rsidRPr="00D019A4">
        <w:rPr>
          <w:color w:val="BEC0C2"/>
        </w:rPr>
        <w:t xml:space="preserve"> </w:t>
      </w:r>
      <w:r w:rsidRPr="00D019A4">
        <w:rPr>
          <w:i/>
          <w:iCs/>
        </w:rPr>
        <w:t>memory</w:t>
      </w:r>
      <w:r w:rsidRPr="00D019A4">
        <w:rPr>
          <w:color w:val="BEC0C2"/>
        </w:rPr>
        <w:t xml:space="preserve"> </w:t>
      </w:r>
      <w:r w:rsidRPr="00D019A4">
        <w:rPr>
          <w:i/>
          <w:iCs/>
        </w:rPr>
        <w:t>and</w:t>
      </w:r>
      <w:r w:rsidRPr="00D019A4">
        <w:rPr>
          <w:color w:val="BEC0C2"/>
        </w:rPr>
        <w:t xml:space="preserve"> </w:t>
      </w:r>
      <w:r w:rsidRPr="00D019A4">
        <w:rPr>
          <w:i/>
          <w:iCs/>
        </w:rPr>
        <w:t>update</w:t>
      </w:r>
      <w:r w:rsidRPr="00D019A4">
        <w:rPr>
          <w:color w:val="BEC0C2"/>
        </w:rPr>
        <w:t xml:space="preserve"> </w:t>
      </w:r>
      <w:r w:rsidRPr="00D019A4">
        <w:rPr>
          <w:i/>
          <w:iCs/>
        </w:rPr>
        <w:t>the</w:t>
      </w:r>
      <w:r w:rsidRPr="00D019A4">
        <w:rPr>
          <w:color w:val="BEC0C2"/>
        </w:rPr>
        <w:t xml:space="preserve"> </w:t>
      </w:r>
      <w:r w:rsidRPr="00D019A4">
        <w:rPr>
          <w:i/>
          <w:iCs/>
        </w:rPr>
        <w:t>data</w:t>
      </w:r>
    </w:p>
    <w:p w14:paraId="44D1B328" w14:textId="77777777" w:rsidR="00D019A4" w:rsidRPr="00D019A4" w:rsidRDefault="00D019A4" w:rsidP="00D019A4">
      <w:pPr>
        <w:pStyle w:val="af"/>
      </w:pPr>
      <w:r w:rsidRPr="00D019A4">
        <w:rPr>
          <w:color w:val="BEC0C2"/>
        </w:rPr>
        <w:t xml:space="preserve">        </w:t>
      </w:r>
      <w:r w:rsidRPr="00D019A4">
        <w:t>clear();</w:t>
      </w:r>
    </w:p>
    <w:p w14:paraId="3BD2F014" w14:textId="77777777" w:rsidR="00D019A4" w:rsidRPr="00D019A4" w:rsidRDefault="00D019A4" w:rsidP="00D019A4">
      <w:pPr>
        <w:pStyle w:val="af"/>
      </w:pPr>
      <w:r w:rsidRPr="00D019A4">
        <w:rPr>
          <w:color w:val="BEC0C2"/>
        </w:rPr>
        <w:t xml:space="preserve">        </w:t>
      </w:r>
      <w:r w:rsidRPr="00D019A4">
        <w:t>size_</w:t>
      </w:r>
      <w:r w:rsidRPr="00D019A4">
        <w:rPr>
          <w:color w:val="BEC0C2"/>
        </w:rPr>
        <w:t xml:space="preserve"> </w:t>
      </w:r>
      <w:r w:rsidRPr="00D019A4">
        <w:rPr>
          <w:color w:val="D6BB9A"/>
        </w:rPr>
        <w:t>=</w:t>
      </w:r>
      <w:r w:rsidRPr="00D019A4">
        <w:rPr>
          <w:color w:val="BEC0C2"/>
        </w:rPr>
        <w:t xml:space="preserve"> </w:t>
      </w:r>
      <w:proofErr w:type="spellStart"/>
      <w:r w:rsidRPr="00D019A4">
        <w:rPr>
          <w:color w:val="D6BB9A"/>
        </w:rPr>
        <w:t>new_str_len</w:t>
      </w:r>
      <w:proofErr w:type="spellEnd"/>
      <w:r w:rsidRPr="00D019A4">
        <w:t>;</w:t>
      </w:r>
    </w:p>
    <w:p w14:paraId="26511459" w14:textId="77777777" w:rsidR="00D019A4" w:rsidRPr="00D019A4" w:rsidRDefault="00D019A4" w:rsidP="00D019A4">
      <w:pPr>
        <w:pStyle w:val="af"/>
      </w:pPr>
      <w:r w:rsidRPr="00D019A4">
        <w:rPr>
          <w:color w:val="BEC0C2"/>
        </w:rPr>
        <w:t xml:space="preserve">        </w:t>
      </w:r>
      <w:r w:rsidRPr="00D019A4">
        <w:t>capacity_</w:t>
      </w:r>
      <w:r w:rsidRPr="00D019A4">
        <w:rPr>
          <w:color w:val="BEC0C2"/>
        </w:rPr>
        <w:t xml:space="preserve"> </w:t>
      </w:r>
      <w:r w:rsidRPr="00D019A4">
        <w:rPr>
          <w:color w:val="D6BB9A"/>
        </w:rPr>
        <w:t>=</w:t>
      </w:r>
      <w:r w:rsidRPr="00D019A4">
        <w:rPr>
          <w:color w:val="BEC0C2"/>
        </w:rPr>
        <w:t xml:space="preserve"> </w:t>
      </w:r>
      <w:proofErr w:type="spellStart"/>
      <w:r w:rsidRPr="00D019A4">
        <w:rPr>
          <w:color w:val="D6BB9A"/>
        </w:rPr>
        <w:t>new_str_len</w:t>
      </w:r>
      <w:proofErr w:type="spellEnd"/>
      <w:r w:rsidRPr="00D019A4">
        <w:rPr>
          <w:color w:val="BEC0C2"/>
        </w:rPr>
        <w:t xml:space="preserve"> </w:t>
      </w:r>
      <w:r w:rsidRPr="00D019A4">
        <w:rPr>
          <w:color w:val="D6BB9A"/>
        </w:rPr>
        <w:t>+</w:t>
      </w:r>
      <w:r w:rsidRPr="00D019A4">
        <w:rPr>
          <w:color w:val="BEC0C2"/>
        </w:rPr>
        <w:t xml:space="preserve"> </w:t>
      </w:r>
      <w:r w:rsidRPr="00D019A4">
        <w:rPr>
          <w:color w:val="8A602C"/>
        </w:rPr>
        <w:t>1</w:t>
      </w:r>
      <w:r w:rsidRPr="00D019A4">
        <w:t>;</w:t>
      </w:r>
    </w:p>
    <w:p w14:paraId="0F864F16" w14:textId="77777777" w:rsidR="00D019A4" w:rsidRPr="00D019A4" w:rsidRDefault="00D019A4" w:rsidP="00D019A4">
      <w:pPr>
        <w:pStyle w:val="af"/>
      </w:pPr>
      <w:r w:rsidRPr="00D019A4">
        <w:rPr>
          <w:color w:val="BEC0C2"/>
        </w:rPr>
        <w:t xml:space="preserve">        </w:t>
      </w:r>
      <w:proofErr w:type="spellStart"/>
      <w:r w:rsidRPr="00D019A4">
        <w:t>CreateCopyArray</w:t>
      </w:r>
      <w:proofErr w:type="spellEnd"/>
      <w:r w:rsidRPr="00D019A4">
        <w:t>(</w:t>
      </w:r>
      <w:proofErr w:type="spellStart"/>
      <w:r w:rsidRPr="00D019A4">
        <w:rPr>
          <w:color w:val="D6BB9A"/>
        </w:rPr>
        <w:t>new_str</w:t>
      </w:r>
      <w:proofErr w:type="spellEnd"/>
      <w:r w:rsidRPr="00D019A4">
        <w:t>,</w:t>
      </w:r>
      <w:r w:rsidRPr="00D019A4">
        <w:rPr>
          <w:color w:val="BEC0C2"/>
        </w:rPr>
        <w:t xml:space="preserve"> </w:t>
      </w:r>
      <w:proofErr w:type="spellStart"/>
      <w:r w:rsidRPr="00D019A4">
        <w:rPr>
          <w:color w:val="D6BB9A"/>
        </w:rPr>
        <w:t>new_str_len</w:t>
      </w:r>
      <w:proofErr w:type="spellEnd"/>
      <w:r w:rsidRPr="00D019A4">
        <w:t>);</w:t>
      </w:r>
    </w:p>
    <w:p w14:paraId="2E94ADAD" w14:textId="77777777" w:rsidR="00D019A4" w:rsidRPr="00D019A4" w:rsidRDefault="00D019A4" w:rsidP="00D019A4">
      <w:pPr>
        <w:pStyle w:val="af"/>
      </w:pPr>
      <w:r w:rsidRPr="00D019A4">
        <w:rPr>
          <w:color w:val="BEC0C2"/>
        </w:rPr>
        <w:t xml:space="preserve">        </w:t>
      </w:r>
      <w:r w:rsidRPr="00D019A4">
        <w:rPr>
          <w:i/>
          <w:iCs/>
          <w:color w:val="45C6D6"/>
        </w:rPr>
        <w:t>delete</w:t>
      </w:r>
      <w:r w:rsidRPr="00D019A4">
        <w:t>[]</w:t>
      </w:r>
      <w:r w:rsidRPr="00D019A4">
        <w:rPr>
          <w:color w:val="BEC0C2"/>
        </w:rPr>
        <w:t xml:space="preserve"> </w:t>
      </w:r>
      <w:proofErr w:type="spellStart"/>
      <w:r w:rsidRPr="00D019A4">
        <w:rPr>
          <w:color w:val="D6BB9A"/>
        </w:rPr>
        <w:t>new_str</w:t>
      </w:r>
      <w:proofErr w:type="spellEnd"/>
      <w:r w:rsidRPr="00D019A4">
        <w:t>;</w:t>
      </w:r>
    </w:p>
    <w:p w14:paraId="18D77F8C" w14:textId="77777777" w:rsidR="00D019A4" w:rsidRPr="00D019A4" w:rsidRDefault="00D019A4" w:rsidP="00D019A4">
      <w:pPr>
        <w:pStyle w:val="af"/>
      </w:pPr>
      <w:r w:rsidRPr="00D019A4">
        <w:rPr>
          <w:color w:val="BEC0C2"/>
        </w:rPr>
        <w:t xml:space="preserve">    </w:t>
      </w:r>
      <w:r w:rsidRPr="00D019A4">
        <w:t>}</w:t>
      </w:r>
    </w:p>
    <w:p w14:paraId="684CD760" w14:textId="1E44CC18" w:rsidR="00D019A4" w:rsidRPr="00D019A4" w:rsidRDefault="00D019A4" w:rsidP="00D019A4">
      <w:pPr>
        <w:pStyle w:val="af"/>
      </w:pPr>
      <w:r w:rsidRPr="00D019A4">
        <w:rPr>
          <w:szCs w:val="24"/>
        </w:rPr>
        <w:t>}</w:t>
      </w:r>
    </w:p>
    <w:p w14:paraId="794A4D24" w14:textId="77777777" w:rsidR="00D019A4" w:rsidRPr="00D019A4" w:rsidRDefault="00D019A4" w:rsidP="00D019A4">
      <w:pPr>
        <w:rPr>
          <w:lang w:val="en-US"/>
        </w:rPr>
      </w:pPr>
    </w:p>
    <w:p w14:paraId="2F791AC8" w14:textId="77777777" w:rsidR="00D019A4" w:rsidRPr="00D019A4" w:rsidRDefault="00D019A4" w:rsidP="00D019A4">
      <w:pPr>
        <w:rPr>
          <w:b/>
          <w:bCs/>
          <w:lang w:val="en-US"/>
        </w:rPr>
      </w:pPr>
      <w:r w:rsidRPr="00D019A4">
        <w:rPr>
          <w:b/>
          <w:bCs/>
          <w:lang w:val="en-US"/>
        </w:rPr>
        <w:t>void replace(</w:t>
      </w:r>
      <w:proofErr w:type="spellStart"/>
      <w:r w:rsidRPr="00D019A4">
        <w:rPr>
          <w:b/>
          <w:bCs/>
          <w:lang w:val="en-US"/>
        </w:rPr>
        <w:t>size_t</w:t>
      </w:r>
      <w:proofErr w:type="spellEnd"/>
      <w:r w:rsidRPr="00D019A4">
        <w:rPr>
          <w:b/>
          <w:bCs/>
          <w:lang w:val="en-US"/>
        </w:rPr>
        <w:t xml:space="preserve"> index, </w:t>
      </w:r>
      <w:proofErr w:type="spellStart"/>
      <w:r w:rsidRPr="00D019A4">
        <w:rPr>
          <w:b/>
          <w:bCs/>
          <w:lang w:val="en-US"/>
        </w:rPr>
        <w:t>size_t</w:t>
      </w:r>
      <w:proofErr w:type="spellEnd"/>
      <w:r w:rsidRPr="00D019A4">
        <w:rPr>
          <w:b/>
          <w:bCs/>
          <w:lang w:val="en-US"/>
        </w:rPr>
        <w:t xml:space="preserve"> count, const </w:t>
      </w:r>
      <w:proofErr w:type="gramStart"/>
      <w:r w:rsidRPr="00D019A4">
        <w:rPr>
          <w:b/>
          <w:bCs/>
          <w:lang w:val="en-US"/>
        </w:rPr>
        <w:t>std::</w:t>
      </w:r>
      <w:proofErr w:type="gramEnd"/>
      <w:r w:rsidRPr="00D019A4">
        <w:rPr>
          <w:b/>
          <w:bCs/>
          <w:lang w:val="en-US"/>
        </w:rPr>
        <w:t xml:space="preserve">string&amp; </w:t>
      </w:r>
      <w:proofErr w:type="spellStart"/>
      <w:r w:rsidRPr="00D019A4">
        <w:rPr>
          <w:b/>
          <w:bCs/>
          <w:lang w:val="en-US"/>
        </w:rPr>
        <w:t>arr</w:t>
      </w:r>
      <w:proofErr w:type="spellEnd"/>
      <w:r w:rsidRPr="00D019A4">
        <w:rPr>
          <w:b/>
          <w:bCs/>
          <w:lang w:val="en-US"/>
        </w:rPr>
        <w:t>)</w:t>
      </w:r>
    </w:p>
    <w:p w14:paraId="00EAF293" w14:textId="73A22BD9" w:rsidR="00D019A4" w:rsidRPr="00D019A4" w:rsidRDefault="00D019A4" w:rsidP="00D019A4">
      <w:pPr>
        <w:rPr>
          <w:lang w:val="en-US"/>
        </w:rPr>
      </w:pPr>
      <w:r w:rsidRPr="00D019A4">
        <w:rPr>
          <w:lang w:val="en-US"/>
        </w:rPr>
        <w:t xml:space="preserve">This overload of the replace method takes a </w:t>
      </w:r>
      <w:proofErr w:type="gramStart"/>
      <w:r w:rsidRPr="00D019A4">
        <w:rPr>
          <w:lang w:val="en-US"/>
        </w:rPr>
        <w:t>std::</w:t>
      </w:r>
      <w:proofErr w:type="gramEnd"/>
      <w:r w:rsidRPr="00D019A4">
        <w:rPr>
          <w:lang w:val="en-US"/>
        </w:rPr>
        <w:t xml:space="preserve">string object </w:t>
      </w:r>
      <w:proofErr w:type="spellStart"/>
      <w:r w:rsidRPr="00D019A4">
        <w:rPr>
          <w:lang w:val="en-US"/>
        </w:rPr>
        <w:t>arr</w:t>
      </w:r>
      <w:proofErr w:type="spellEnd"/>
      <w:r w:rsidRPr="00D019A4">
        <w:rPr>
          <w:lang w:val="en-US"/>
        </w:rPr>
        <w:t xml:space="preserve"> and behaves similarly to the first version, replacing count characters starting from the index position with the characters from the </w:t>
      </w:r>
      <w:proofErr w:type="spellStart"/>
      <w:r w:rsidRPr="00D019A4">
        <w:rPr>
          <w:lang w:val="en-US"/>
        </w:rPr>
        <w:t>arr</w:t>
      </w:r>
      <w:proofErr w:type="spellEnd"/>
      <w:r w:rsidRPr="00D019A4">
        <w:rPr>
          <w:lang w:val="en-US"/>
        </w:rPr>
        <w:t xml:space="preserve"> string.</w:t>
      </w:r>
    </w:p>
    <w:p w14:paraId="2704B7AE" w14:textId="77777777" w:rsidR="00D019A4" w:rsidRPr="00D019A4" w:rsidRDefault="00D019A4" w:rsidP="00D019A4">
      <w:pPr>
        <w:pStyle w:val="af"/>
      </w:pPr>
      <w:r w:rsidRPr="00D019A4">
        <w:rPr>
          <w:color w:val="D69AA7"/>
        </w:rPr>
        <w:t>void</w:t>
      </w:r>
      <w:r w:rsidRPr="00D019A4">
        <w:rPr>
          <w:color w:val="BEC0C2"/>
        </w:rPr>
        <w:t xml:space="preserve"> </w:t>
      </w:r>
      <w:proofErr w:type="spellStart"/>
      <w:proofErr w:type="gramStart"/>
      <w:r w:rsidRPr="00D019A4">
        <w:rPr>
          <w:color w:val="FF8080"/>
        </w:rPr>
        <w:t>MyString</w:t>
      </w:r>
      <w:proofErr w:type="spellEnd"/>
      <w:r w:rsidRPr="00D019A4">
        <w:t>::</w:t>
      </w:r>
      <w:proofErr w:type="gramEnd"/>
      <w:r w:rsidRPr="00D019A4">
        <w:rPr>
          <w:b/>
          <w:bCs/>
        </w:rPr>
        <w:t>replace</w:t>
      </w:r>
      <w:r w:rsidRPr="00D019A4">
        <w:t>(</w:t>
      </w:r>
      <w:proofErr w:type="spellStart"/>
      <w:r w:rsidRPr="00D019A4">
        <w:rPr>
          <w:color w:val="FF8080"/>
        </w:rPr>
        <w:t>size_t</w:t>
      </w:r>
      <w:proofErr w:type="spellEnd"/>
      <w:r w:rsidRPr="00D019A4">
        <w:rPr>
          <w:color w:val="BEC0C2"/>
        </w:rPr>
        <w:t xml:space="preserve"> </w:t>
      </w:r>
      <w:r w:rsidRPr="00D019A4">
        <w:rPr>
          <w:color w:val="D6BB9A"/>
        </w:rPr>
        <w:t>index</w:t>
      </w:r>
      <w:r w:rsidRPr="00D019A4">
        <w:t>,</w:t>
      </w:r>
      <w:r w:rsidRPr="00D019A4">
        <w:rPr>
          <w:color w:val="BEC0C2"/>
        </w:rPr>
        <w:t xml:space="preserve"> </w:t>
      </w:r>
      <w:proofErr w:type="spellStart"/>
      <w:r w:rsidRPr="00D019A4">
        <w:rPr>
          <w:color w:val="FF8080"/>
        </w:rPr>
        <w:t>size_t</w:t>
      </w:r>
      <w:proofErr w:type="spellEnd"/>
      <w:r w:rsidRPr="00D019A4">
        <w:rPr>
          <w:color w:val="BEC0C2"/>
        </w:rPr>
        <w:t xml:space="preserve"> </w:t>
      </w:r>
      <w:r w:rsidRPr="00D019A4">
        <w:rPr>
          <w:color w:val="D6BB9A"/>
        </w:rPr>
        <w:t>count</w:t>
      </w:r>
      <w:r w:rsidRPr="00D019A4">
        <w:t>,</w:t>
      </w:r>
      <w:r w:rsidRPr="00D019A4">
        <w:rPr>
          <w:color w:val="BEC0C2"/>
        </w:rPr>
        <w:t xml:space="preserve"> </w:t>
      </w:r>
      <w:r w:rsidRPr="00D019A4">
        <w:rPr>
          <w:i/>
          <w:iCs/>
          <w:color w:val="45C6D6"/>
        </w:rPr>
        <w:t>const</w:t>
      </w:r>
      <w:r w:rsidRPr="00D019A4">
        <w:rPr>
          <w:color w:val="BEC0C2"/>
        </w:rPr>
        <w:t xml:space="preserve"> </w:t>
      </w:r>
      <w:r w:rsidRPr="00D019A4">
        <w:rPr>
          <w:color w:val="FF8080"/>
        </w:rPr>
        <w:t>std</w:t>
      </w:r>
      <w:r w:rsidRPr="00D019A4">
        <w:t>::</w:t>
      </w:r>
      <w:r w:rsidRPr="00D019A4">
        <w:rPr>
          <w:color w:val="FF8080"/>
        </w:rPr>
        <w:t>string</w:t>
      </w:r>
      <w:r w:rsidRPr="00D019A4">
        <w:t>&amp;</w:t>
      </w:r>
      <w:r w:rsidRPr="00D019A4">
        <w:rPr>
          <w:color w:val="BEC0C2"/>
        </w:rPr>
        <w:t xml:space="preserve"> </w:t>
      </w:r>
      <w:proofErr w:type="spellStart"/>
      <w:r w:rsidRPr="00D019A4">
        <w:rPr>
          <w:color w:val="D6BB9A"/>
        </w:rPr>
        <w:t>arr</w:t>
      </w:r>
      <w:proofErr w:type="spellEnd"/>
      <w:r w:rsidRPr="00D019A4">
        <w:t>)</w:t>
      </w:r>
      <w:r w:rsidRPr="00D019A4">
        <w:rPr>
          <w:color w:val="BEC0C2"/>
        </w:rPr>
        <w:t xml:space="preserve"> </w:t>
      </w:r>
      <w:r w:rsidRPr="00D019A4">
        <w:rPr>
          <w:i/>
          <w:iCs/>
        </w:rPr>
        <w:t>//</w:t>
      </w:r>
      <w:r w:rsidRPr="00D019A4">
        <w:rPr>
          <w:color w:val="BEC0C2"/>
        </w:rPr>
        <w:t xml:space="preserve"> </w:t>
      </w:r>
      <w:r w:rsidRPr="00D019A4">
        <w:rPr>
          <w:i/>
          <w:iCs/>
        </w:rPr>
        <w:t>replace</w:t>
      </w:r>
      <w:r w:rsidRPr="00D019A4">
        <w:rPr>
          <w:color w:val="BEC0C2"/>
        </w:rPr>
        <w:t xml:space="preserve"> </w:t>
      </w:r>
      <w:r w:rsidRPr="00D019A4">
        <w:rPr>
          <w:i/>
          <w:iCs/>
        </w:rPr>
        <w:t>a</w:t>
      </w:r>
      <w:r w:rsidRPr="00D019A4">
        <w:rPr>
          <w:color w:val="BEC0C2"/>
        </w:rPr>
        <w:t xml:space="preserve"> </w:t>
      </w:r>
      <w:r w:rsidRPr="00D019A4">
        <w:rPr>
          <w:i/>
          <w:iCs/>
        </w:rPr>
        <w:t>count</w:t>
      </w:r>
      <w:r w:rsidRPr="00D019A4">
        <w:rPr>
          <w:color w:val="BEC0C2"/>
        </w:rPr>
        <w:t xml:space="preserve"> </w:t>
      </w:r>
      <w:r w:rsidRPr="00D019A4">
        <w:rPr>
          <w:i/>
          <w:iCs/>
        </w:rPr>
        <w:t>of</w:t>
      </w:r>
      <w:r w:rsidRPr="00D019A4">
        <w:rPr>
          <w:color w:val="BEC0C2"/>
        </w:rPr>
        <w:t xml:space="preserve"> </w:t>
      </w:r>
      <w:r w:rsidRPr="00D019A4">
        <w:rPr>
          <w:i/>
          <w:iCs/>
        </w:rPr>
        <w:t>char</w:t>
      </w:r>
      <w:r w:rsidRPr="00D019A4">
        <w:rPr>
          <w:color w:val="BEC0C2"/>
        </w:rPr>
        <w:t xml:space="preserve"> </w:t>
      </w:r>
      <w:r w:rsidRPr="00D019A4">
        <w:rPr>
          <w:i/>
          <w:iCs/>
        </w:rPr>
        <w:t>at</w:t>
      </w:r>
      <w:r w:rsidRPr="00D019A4">
        <w:rPr>
          <w:color w:val="BEC0C2"/>
        </w:rPr>
        <w:t xml:space="preserve"> </w:t>
      </w:r>
      <w:r w:rsidRPr="00D019A4">
        <w:rPr>
          <w:i/>
          <w:iCs/>
        </w:rPr>
        <w:t>index</w:t>
      </w:r>
      <w:r w:rsidRPr="00D019A4">
        <w:rPr>
          <w:color w:val="BEC0C2"/>
        </w:rPr>
        <w:t xml:space="preserve"> </w:t>
      </w:r>
      <w:r w:rsidRPr="00D019A4">
        <w:rPr>
          <w:i/>
          <w:iCs/>
        </w:rPr>
        <w:t>by</w:t>
      </w:r>
      <w:r w:rsidRPr="00D019A4">
        <w:rPr>
          <w:color w:val="BEC0C2"/>
        </w:rPr>
        <w:t xml:space="preserve"> </w:t>
      </w:r>
      <w:r w:rsidRPr="00D019A4">
        <w:rPr>
          <w:i/>
          <w:iCs/>
        </w:rPr>
        <w:t>std::string</w:t>
      </w:r>
    </w:p>
    <w:p w14:paraId="7B075F94" w14:textId="77777777" w:rsidR="00D019A4" w:rsidRPr="00D019A4" w:rsidRDefault="00D019A4" w:rsidP="00D019A4">
      <w:pPr>
        <w:pStyle w:val="af"/>
      </w:pPr>
      <w:r w:rsidRPr="00D019A4">
        <w:t>{</w:t>
      </w:r>
    </w:p>
    <w:p w14:paraId="64EABB02" w14:textId="77777777" w:rsidR="00D019A4" w:rsidRPr="00D019A4" w:rsidRDefault="00D019A4" w:rsidP="00D019A4">
      <w:pPr>
        <w:pStyle w:val="af"/>
      </w:pPr>
      <w:r w:rsidRPr="00D019A4">
        <w:rPr>
          <w:color w:val="BEC0C2"/>
        </w:rPr>
        <w:t xml:space="preserve">    </w:t>
      </w:r>
      <w:r w:rsidRPr="00D019A4">
        <w:t>replace(</w:t>
      </w:r>
      <w:r w:rsidRPr="00D019A4">
        <w:rPr>
          <w:color w:val="D6BB9A"/>
        </w:rPr>
        <w:t>index</w:t>
      </w:r>
      <w:r w:rsidRPr="00D019A4">
        <w:t>,</w:t>
      </w:r>
      <w:r w:rsidRPr="00D019A4">
        <w:rPr>
          <w:color w:val="BEC0C2"/>
        </w:rPr>
        <w:t xml:space="preserve"> </w:t>
      </w:r>
      <w:r w:rsidRPr="00D019A4">
        <w:rPr>
          <w:color w:val="D6BB9A"/>
        </w:rPr>
        <w:t>count</w:t>
      </w:r>
      <w:r w:rsidRPr="00D019A4">
        <w:t>,</w:t>
      </w:r>
      <w:r w:rsidRPr="00D019A4">
        <w:rPr>
          <w:color w:val="BEC0C2"/>
        </w:rPr>
        <w:t xml:space="preserve"> </w:t>
      </w:r>
      <w:proofErr w:type="spellStart"/>
      <w:r w:rsidRPr="00D019A4">
        <w:rPr>
          <w:color w:val="D6BB9A"/>
        </w:rPr>
        <w:t>arr</w:t>
      </w:r>
      <w:r w:rsidRPr="00D019A4">
        <w:t>.c_str</w:t>
      </w:r>
      <w:proofErr w:type="spellEnd"/>
      <w:r w:rsidRPr="00D019A4">
        <w:t>());</w:t>
      </w:r>
    </w:p>
    <w:p w14:paraId="5798D47D" w14:textId="1C151A83" w:rsidR="00924200" w:rsidRPr="00D019A4" w:rsidRDefault="00D019A4" w:rsidP="00D019A4">
      <w:pPr>
        <w:pStyle w:val="af"/>
      </w:pPr>
      <w:r w:rsidRPr="00D019A4">
        <w:rPr>
          <w:szCs w:val="24"/>
        </w:rPr>
        <w:t>}</w:t>
      </w:r>
    </w:p>
    <w:p w14:paraId="75ACB016" w14:textId="77777777" w:rsidR="00924200" w:rsidRPr="00D019A4" w:rsidRDefault="00924200">
      <w:pPr>
        <w:spacing w:line="240" w:lineRule="auto"/>
        <w:ind w:firstLine="0"/>
        <w:rPr>
          <w:lang w:val="en-US"/>
        </w:rPr>
      </w:pPr>
      <w:r w:rsidRPr="00D019A4">
        <w:rPr>
          <w:lang w:val="en-US"/>
        </w:rPr>
        <w:br w:type="page"/>
      </w:r>
    </w:p>
    <w:p w14:paraId="7CEC3BD1" w14:textId="65145536" w:rsidR="00924200" w:rsidRDefault="00924200" w:rsidP="00924200">
      <w:pPr>
        <w:pStyle w:val="afb"/>
        <w:rPr>
          <w:lang w:val="en-US"/>
        </w:rPr>
      </w:pPr>
      <w:r w:rsidRPr="00094BA2">
        <w:rPr>
          <w:lang w:val="en-US"/>
        </w:rPr>
        <w:lastRenderedPageBreak/>
        <w:t>2.</w:t>
      </w:r>
      <w:r>
        <w:rPr>
          <w:lang w:val="en-US"/>
        </w:rPr>
        <w:t xml:space="preserve">7   FIND </w:t>
      </w:r>
      <w:r w:rsidRPr="00924200">
        <w:rPr>
          <w:lang w:val="en-US"/>
        </w:rPr>
        <w:t>OPERATIONS</w:t>
      </w:r>
    </w:p>
    <w:p w14:paraId="6C8A3C46" w14:textId="70FF81C7" w:rsidR="00924200" w:rsidRDefault="00924200" w:rsidP="00F85F7C">
      <w:pPr>
        <w:rPr>
          <w:lang w:val="en-US"/>
        </w:rPr>
      </w:pPr>
    </w:p>
    <w:p w14:paraId="36A7282C" w14:textId="67CFC652" w:rsidR="00665F0D" w:rsidRDefault="00665F0D" w:rsidP="00F85F7C">
      <w:pPr>
        <w:rPr>
          <w:lang w:val="en-US"/>
        </w:rPr>
      </w:pPr>
      <w:r>
        <w:rPr>
          <w:lang w:val="en-US"/>
        </w:rPr>
        <w:t>T</w:t>
      </w:r>
      <w:r w:rsidRPr="00665F0D">
        <w:rPr>
          <w:lang w:val="en-US"/>
        </w:rPr>
        <w:t>he find</w:t>
      </w:r>
      <w:r>
        <w:rPr>
          <w:lang w:val="en-US"/>
        </w:rPr>
        <w:t>-</w:t>
      </w:r>
      <w:r w:rsidRPr="00665F0D">
        <w:rPr>
          <w:lang w:val="en-US"/>
        </w:rPr>
        <w:t xml:space="preserve">methods are implemented to search for substrings within the </w:t>
      </w:r>
      <w:proofErr w:type="spellStart"/>
      <w:r w:rsidRPr="00665F0D">
        <w:rPr>
          <w:lang w:val="en-US"/>
        </w:rPr>
        <w:t>MyString</w:t>
      </w:r>
      <w:proofErr w:type="spellEnd"/>
      <w:r w:rsidRPr="00665F0D">
        <w:rPr>
          <w:lang w:val="en-US"/>
        </w:rPr>
        <w:t xml:space="preserve"> object. These methods provide the ability to locate the position of a specific substring or character sequence within the string.</w:t>
      </w:r>
    </w:p>
    <w:p w14:paraId="11EE4E78" w14:textId="77777777" w:rsidR="00665F0D" w:rsidRDefault="00665F0D" w:rsidP="00F85F7C">
      <w:pPr>
        <w:rPr>
          <w:lang w:val="en-US"/>
        </w:rPr>
      </w:pPr>
    </w:p>
    <w:p w14:paraId="7212D8F5" w14:textId="77777777" w:rsidR="00665F0D" w:rsidRPr="00665F0D" w:rsidRDefault="00665F0D" w:rsidP="00665F0D">
      <w:pPr>
        <w:rPr>
          <w:b/>
          <w:bCs/>
          <w:lang w:val="en-US"/>
        </w:rPr>
      </w:pPr>
      <w:proofErr w:type="spellStart"/>
      <w:r w:rsidRPr="00665F0D">
        <w:rPr>
          <w:b/>
          <w:bCs/>
          <w:lang w:val="en-US"/>
        </w:rPr>
        <w:t>size_t</w:t>
      </w:r>
      <w:proofErr w:type="spellEnd"/>
      <w:r w:rsidRPr="00665F0D">
        <w:rPr>
          <w:b/>
          <w:bCs/>
          <w:lang w:val="en-US"/>
        </w:rPr>
        <w:t xml:space="preserve"> </w:t>
      </w:r>
      <w:proofErr w:type="gramStart"/>
      <w:r w:rsidRPr="00665F0D">
        <w:rPr>
          <w:b/>
          <w:bCs/>
          <w:lang w:val="en-US"/>
        </w:rPr>
        <w:t>find</w:t>
      </w:r>
      <w:proofErr w:type="gramEnd"/>
      <w:r w:rsidRPr="00665F0D">
        <w:rPr>
          <w:b/>
          <w:bCs/>
          <w:lang w:val="en-US"/>
        </w:rPr>
        <w:t xml:space="preserve">(const char* </w:t>
      </w:r>
      <w:proofErr w:type="spellStart"/>
      <w:r w:rsidRPr="00665F0D">
        <w:rPr>
          <w:b/>
          <w:bCs/>
          <w:lang w:val="en-US"/>
        </w:rPr>
        <w:t>substr</w:t>
      </w:r>
      <w:proofErr w:type="spellEnd"/>
      <w:r w:rsidRPr="00665F0D">
        <w:rPr>
          <w:b/>
          <w:bCs/>
          <w:lang w:val="en-US"/>
        </w:rPr>
        <w:t>) const</w:t>
      </w:r>
    </w:p>
    <w:p w14:paraId="3E4A6888" w14:textId="117935D5" w:rsidR="00665F0D" w:rsidRDefault="00665F0D" w:rsidP="00665F0D">
      <w:pPr>
        <w:rPr>
          <w:lang w:val="en-US"/>
        </w:rPr>
      </w:pPr>
      <w:r w:rsidRPr="00665F0D">
        <w:rPr>
          <w:lang w:val="en-US"/>
        </w:rPr>
        <w:t xml:space="preserve">This method searches for the first occurrence of the specified null-terminated character array </w:t>
      </w:r>
      <w:proofErr w:type="spellStart"/>
      <w:r w:rsidRPr="00665F0D">
        <w:rPr>
          <w:lang w:val="en-US"/>
        </w:rPr>
        <w:t>substr</w:t>
      </w:r>
      <w:proofErr w:type="spellEnd"/>
      <w:r w:rsidRPr="00665F0D">
        <w:rPr>
          <w:lang w:val="en-US"/>
        </w:rPr>
        <w:t xml:space="preserve"> within the </w:t>
      </w:r>
      <w:proofErr w:type="spellStart"/>
      <w:r w:rsidRPr="00665F0D">
        <w:rPr>
          <w:lang w:val="en-US"/>
        </w:rPr>
        <w:t>MyString</w:t>
      </w:r>
      <w:proofErr w:type="spellEnd"/>
      <w:r w:rsidRPr="00665F0D">
        <w:rPr>
          <w:lang w:val="en-US"/>
        </w:rPr>
        <w:t>. It returns the position of the found substring if it exists, or zero if the substring is not found.</w:t>
      </w:r>
    </w:p>
    <w:p w14:paraId="13F617C3" w14:textId="77777777" w:rsidR="00665F0D" w:rsidRPr="00665F0D" w:rsidRDefault="00665F0D" w:rsidP="00665F0D">
      <w:pPr>
        <w:pStyle w:val="af"/>
      </w:pPr>
      <w:proofErr w:type="spellStart"/>
      <w:r w:rsidRPr="00665F0D">
        <w:t>size_t</w:t>
      </w:r>
      <w:proofErr w:type="spellEnd"/>
      <w:r w:rsidRPr="00665F0D">
        <w:rPr>
          <w:color w:val="BEC0C2"/>
        </w:rPr>
        <w:t xml:space="preserve"> </w:t>
      </w:r>
      <w:proofErr w:type="spellStart"/>
      <w:proofErr w:type="gramStart"/>
      <w:r w:rsidRPr="00665F0D">
        <w:t>MyString</w:t>
      </w:r>
      <w:proofErr w:type="spellEnd"/>
      <w:r w:rsidRPr="00665F0D">
        <w:t>::</w:t>
      </w:r>
      <w:proofErr w:type="gramEnd"/>
      <w:r w:rsidRPr="00665F0D">
        <w:rPr>
          <w:b/>
          <w:bCs/>
        </w:rPr>
        <w:t>find</w:t>
      </w:r>
      <w:r w:rsidRPr="00665F0D">
        <w:t>(</w:t>
      </w:r>
      <w:r w:rsidRPr="00665F0D">
        <w:rPr>
          <w:i/>
          <w:iCs/>
          <w:color w:val="45C6D6"/>
        </w:rPr>
        <w:t>const</w:t>
      </w:r>
      <w:r w:rsidRPr="00665F0D">
        <w:rPr>
          <w:color w:val="BEC0C2"/>
        </w:rPr>
        <w:t xml:space="preserve"> </w:t>
      </w:r>
      <w:r w:rsidRPr="00665F0D">
        <w:rPr>
          <w:color w:val="D69AA7"/>
        </w:rPr>
        <w:t>char</w:t>
      </w:r>
      <w:r w:rsidRPr="00665F0D">
        <w:t>*</w:t>
      </w:r>
      <w:r w:rsidRPr="00665F0D">
        <w:rPr>
          <w:color w:val="BEC0C2"/>
        </w:rPr>
        <w:t xml:space="preserve"> </w:t>
      </w:r>
      <w:proofErr w:type="spellStart"/>
      <w:r w:rsidRPr="00665F0D">
        <w:rPr>
          <w:color w:val="D6BB9A"/>
        </w:rPr>
        <w:t>substr</w:t>
      </w:r>
      <w:proofErr w:type="spellEnd"/>
      <w:r w:rsidRPr="00665F0D">
        <w:t>)</w:t>
      </w:r>
      <w:r w:rsidRPr="00665F0D">
        <w:rPr>
          <w:color w:val="BEC0C2"/>
        </w:rPr>
        <w:t xml:space="preserve"> </w:t>
      </w:r>
      <w:r w:rsidRPr="00665F0D">
        <w:rPr>
          <w:i/>
          <w:iCs/>
          <w:color w:val="45C6D6"/>
        </w:rPr>
        <w:t>const</w:t>
      </w:r>
    </w:p>
    <w:p w14:paraId="62FA4032" w14:textId="77777777" w:rsidR="00665F0D" w:rsidRPr="00665F0D" w:rsidRDefault="00665F0D" w:rsidP="00665F0D">
      <w:pPr>
        <w:pStyle w:val="af"/>
      </w:pPr>
      <w:r w:rsidRPr="00665F0D">
        <w:t>{</w:t>
      </w:r>
    </w:p>
    <w:p w14:paraId="357DAC62" w14:textId="77777777" w:rsidR="00665F0D" w:rsidRPr="00665F0D" w:rsidRDefault="00665F0D" w:rsidP="00665F0D">
      <w:pPr>
        <w:pStyle w:val="af"/>
      </w:pPr>
      <w:r w:rsidRPr="00665F0D">
        <w:rPr>
          <w:color w:val="BEC0C2"/>
        </w:rPr>
        <w:t xml:space="preserve">    </w:t>
      </w:r>
      <w:r w:rsidRPr="00665F0D">
        <w:rPr>
          <w:i/>
          <w:iCs/>
          <w:color w:val="45C6D6"/>
        </w:rPr>
        <w:t>return</w:t>
      </w:r>
      <w:r w:rsidRPr="00665F0D">
        <w:rPr>
          <w:color w:val="BEC0C2"/>
        </w:rPr>
        <w:t xml:space="preserve"> </w:t>
      </w:r>
      <w:r w:rsidRPr="00665F0D">
        <w:t>find(</w:t>
      </w:r>
      <w:proofErr w:type="spellStart"/>
      <w:r w:rsidRPr="00665F0D">
        <w:rPr>
          <w:color w:val="D6BB9A"/>
        </w:rPr>
        <w:t>substr</w:t>
      </w:r>
      <w:proofErr w:type="spellEnd"/>
      <w:r w:rsidRPr="00665F0D">
        <w:t>,</w:t>
      </w:r>
      <w:r w:rsidRPr="00665F0D">
        <w:rPr>
          <w:color w:val="BEC0C2"/>
        </w:rPr>
        <w:t xml:space="preserve"> </w:t>
      </w:r>
      <w:r w:rsidRPr="00665F0D">
        <w:rPr>
          <w:color w:val="8A602C"/>
        </w:rPr>
        <w:t>0</w:t>
      </w:r>
      <w:r w:rsidRPr="00665F0D">
        <w:t>);</w:t>
      </w:r>
    </w:p>
    <w:p w14:paraId="3ACA7401" w14:textId="314B0CDC" w:rsidR="00665F0D" w:rsidRPr="00665F0D" w:rsidRDefault="00665F0D" w:rsidP="00665F0D">
      <w:pPr>
        <w:pStyle w:val="af"/>
      </w:pPr>
      <w:r w:rsidRPr="00665F0D">
        <w:rPr>
          <w:szCs w:val="24"/>
        </w:rPr>
        <w:t>}</w:t>
      </w:r>
    </w:p>
    <w:p w14:paraId="47990FE8" w14:textId="77777777" w:rsidR="00665F0D" w:rsidRPr="00665F0D" w:rsidRDefault="00665F0D" w:rsidP="00665F0D">
      <w:pPr>
        <w:rPr>
          <w:lang w:val="en-US"/>
        </w:rPr>
      </w:pPr>
    </w:p>
    <w:p w14:paraId="456D9B53" w14:textId="77777777" w:rsidR="00665F0D" w:rsidRPr="00665F0D" w:rsidRDefault="00665F0D" w:rsidP="00665F0D">
      <w:pPr>
        <w:rPr>
          <w:b/>
          <w:bCs/>
          <w:lang w:val="en-US"/>
        </w:rPr>
      </w:pPr>
      <w:proofErr w:type="spellStart"/>
      <w:r w:rsidRPr="00665F0D">
        <w:rPr>
          <w:b/>
          <w:bCs/>
          <w:lang w:val="en-US"/>
        </w:rPr>
        <w:t>size_t</w:t>
      </w:r>
      <w:proofErr w:type="spellEnd"/>
      <w:r w:rsidRPr="00665F0D">
        <w:rPr>
          <w:b/>
          <w:bCs/>
          <w:lang w:val="en-US"/>
        </w:rPr>
        <w:t xml:space="preserve"> </w:t>
      </w:r>
      <w:proofErr w:type="gramStart"/>
      <w:r w:rsidRPr="00665F0D">
        <w:rPr>
          <w:b/>
          <w:bCs/>
          <w:lang w:val="en-US"/>
        </w:rPr>
        <w:t>find</w:t>
      </w:r>
      <w:proofErr w:type="gramEnd"/>
      <w:r w:rsidRPr="00665F0D">
        <w:rPr>
          <w:b/>
          <w:bCs/>
          <w:lang w:val="en-US"/>
        </w:rPr>
        <w:t xml:space="preserve">(const char* </w:t>
      </w:r>
      <w:proofErr w:type="spellStart"/>
      <w:r w:rsidRPr="00665F0D">
        <w:rPr>
          <w:b/>
          <w:bCs/>
          <w:lang w:val="en-US"/>
        </w:rPr>
        <w:t>substr</w:t>
      </w:r>
      <w:proofErr w:type="spellEnd"/>
      <w:r w:rsidRPr="00665F0D">
        <w:rPr>
          <w:b/>
          <w:bCs/>
          <w:lang w:val="en-US"/>
        </w:rPr>
        <w:t xml:space="preserve">, </w:t>
      </w:r>
      <w:proofErr w:type="spellStart"/>
      <w:r w:rsidRPr="00665F0D">
        <w:rPr>
          <w:b/>
          <w:bCs/>
          <w:lang w:val="en-US"/>
        </w:rPr>
        <w:t>size_t</w:t>
      </w:r>
      <w:proofErr w:type="spellEnd"/>
      <w:r w:rsidRPr="00665F0D">
        <w:rPr>
          <w:b/>
          <w:bCs/>
          <w:lang w:val="en-US"/>
        </w:rPr>
        <w:t xml:space="preserve"> index) const</w:t>
      </w:r>
    </w:p>
    <w:p w14:paraId="560423B4" w14:textId="65889FF6" w:rsidR="00665F0D" w:rsidRDefault="00665F0D" w:rsidP="00665F0D">
      <w:pPr>
        <w:rPr>
          <w:lang w:val="en-US"/>
        </w:rPr>
      </w:pPr>
      <w:proofErr w:type="gramStart"/>
      <w:r w:rsidRPr="00665F0D">
        <w:rPr>
          <w:lang w:val="en-US"/>
        </w:rPr>
        <w:t>Similar to</w:t>
      </w:r>
      <w:proofErr w:type="gramEnd"/>
      <w:r w:rsidRPr="00665F0D">
        <w:rPr>
          <w:lang w:val="en-US"/>
        </w:rPr>
        <w:t xml:space="preserve"> the previous method, this variant allows you to specify a starting index from which the search begins. It searches for the substring starting from the given index position.</w:t>
      </w:r>
    </w:p>
    <w:p w14:paraId="1B274DEC" w14:textId="77777777" w:rsidR="00665F0D" w:rsidRPr="00665F0D" w:rsidRDefault="00665F0D" w:rsidP="00665F0D">
      <w:pPr>
        <w:pStyle w:val="af"/>
      </w:pPr>
      <w:proofErr w:type="spellStart"/>
      <w:r w:rsidRPr="00665F0D">
        <w:t>size_t</w:t>
      </w:r>
      <w:proofErr w:type="spellEnd"/>
      <w:r w:rsidRPr="00665F0D">
        <w:rPr>
          <w:color w:val="BEC0C2"/>
        </w:rPr>
        <w:t xml:space="preserve"> </w:t>
      </w:r>
      <w:proofErr w:type="spellStart"/>
      <w:proofErr w:type="gramStart"/>
      <w:r w:rsidRPr="00665F0D">
        <w:t>MyString</w:t>
      </w:r>
      <w:proofErr w:type="spellEnd"/>
      <w:r w:rsidRPr="00665F0D">
        <w:t>::</w:t>
      </w:r>
      <w:proofErr w:type="gramEnd"/>
      <w:r w:rsidRPr="00665F0D">
        <w:rPr>
          <w:b/>
          <w:bCs/>
        </w:rPr>
        <w:t>find</w:t>
      </w:r>
      <w:r w:rsidRPr="00665F0D">
        <w:t>(</w:t>
      </w:r>
      <w:r w:rsidRPr="00665F0D">
        <w:rPr>
          <w:i/>
          <w:iCs/>
          <w:color w:val="45C6D6"/>
        </w:rPr>
        <w:t>const</w:t>
      </w:r>
      <w:r w:rsidRPr="00665F0D">
        <w:rPr>
          <w:color w:val="BEC0C2"/>
        </w:rPr>
        <w:t xml:space="preserve"> </w:t>
      </w:r>
      <w:r w:rsidRPr="00665F0D">
        <w:rPr>
          <w:color w:val="D69AA7"/>
        </w:rPr>
        <w:t>char</w:t>
      </w:r>
      <w:r w:rsidRPr="00665F0D">
        <w:t>*</w:t>
      </w:r>
      <w:r w:rsidRPr="00665F0D">
        <w:rPr>
          <w:color w:val="BEC0C2"/>
        </w:rPr>
        <w:t xml:space="preserve"> </w:t>
      </w:r>
      <w:proofErr w:type="spellStart"/>
      <w:r w:rsidRPr="00665F0D">
        <w:rPr>
          <w:color w:val="D6BB9A"/>
        </w:rPr>
        <w:t>substr</w:t>
      </w:r>
      <w:proofErr w:type="spellEnd"/>
      <w:r w:rsidRPr="00665F0D">
        <w:t>,</w:t>
      </w:r>
      <w:r w:rsidRPr="00665F0D">
        <w:rPr>
          <w:color w:val="BEC0C2"/>
        </w:rPr>
        <w:t xml:space="preserve"> </w:t>
      </w:r>
      <w:proofErr w:type="spellStart"/>
      <w:r w:rsidRPr="00665F0D">
        <w:t>size_t</w:t>
      </w:r>
      <w:proofErr w:type="spellEnd"/>
      <w:r w:rsidRPr="00665F0D">
        <w:rPr>
          <w:color w:val="BEC0C2"/>
        </w:rPr>
        <w:t xml:space="preserve"> </w:t>
      </w:r>
      <w:r w:rsidRPr="00665F0D">
        <w:rPr>
          <w:color w:val="D6BB9A"/>
        </w:rPr>
        <w:t>index</w:t>
      </w:r>
      <w:r w:rsidRPr="00665F0D">
        <w:t>)</w:t>
      </w:r>
      <w:r w:rsidRPr="00665F0D">
        <w:rPr>
          <w:color w:val="BEC0C2"/>
        </w:rPr>
        <w:t xml:space="preserve"> </w:t>
      </w:r>
      <w:r w:rsidRPr="00665F0D">
        <w:rPr>
          <w:i/>
          <w:iCs/>
          <w:color w:val="45C6D6"/>
        </w:rPr>
        <w:t>const</w:t>
      </w:r>
    </w:p>
    <w:p w14:paraId="4DE5124D" w14:textId="77777777" w:rsidR="00665F0D" w:rsidRPr="00665F0D" w:rsidRDefault="00665F0D" w:rsidP="00665F0D">
      <w:pPr>
        <w:pStyle w:val="af"/>
      </w:pPr>
      <w:r w:rsidRPr="00665F0D">
        <w:t>{</w:t>
      </w:r>
    </w:p>
    <w:p w14:paraId="67FBFD52" w14:textId="77777777" w:rsidR="00665F0D" w:rsidRPr="00665F0D" w:rsidRDefault="00665F0D" w:rsidP="00665F0D">
      <w:pPr>
        <w:pStyle w:val="af"/>
      </w:pPr>
      <w:r w:rsidRPr="00665F0D">
        <w:rPr>
          <w:color w:val="BEC0C2"/>
        </w:rPr>
        <w:t xml:space="preserve">    </w:t>
      </w:r>
      <w:r w:rsidRPr="00665F0D">
        <w:rPr>
          <w:i/>
          <w:iCs/>
          <w:color w:val="45C6D6"/>
        </w:rPr>
        <w:t>if</w:t>
      </w:r>
      <w:r w:rsidRPr="00665F0D">
        <w:rPr>
          <w:color w:val="BEC0C2"/>
        </w:rPr>
        <w:t xml:space="preserve"> </w:t>
      </w:r>
      <w:r w:rsidRPr="00665F0D">
        <w:t>(</w:t>
      </w:r>
      <w:proofErr w:type="spellStart"/>
      <w:r w:rsidRPr="00665F0D">
        <w:rPr>
          <w:color w:val="D6BB9A"/>
        </w:rPr>
        <w:t>substr</w:t>
      </w:r>
      <w:proofErr w:type="spellEnd"/>
      <w:r w:rsidRPr="00665F0D">
        <w:rPr>
          <w:color w:val="BEC0C2"/>
        </w:rPr>
        <w:t xml:space="preserve"> </w:t>
      </w:r>
      <w:r w:rsidRPr="00665F0D">
        <w:rPr>
          <w:color w:val="D6BB9A"/>
        </w:rPr>
        <w:t>==</w:t>
      </w:r>
      <w:r w:rsidRPr="00665F0D">
        <w:rPr>
          <w:color w:val="BEC0C2"/>
        </w:rPr>
        <w:t xml:space="preserve"> </w:t>
      </w:r>
      <w:proofErr w:type="spellStart"/>
      <w:r w:rsidRPr="00665F0D">
        <w:rPr>
          <w:i/>
          <w:iCs/>
          <w:color w:val="45C6D6"/>
        </w:rPr>
        <w:t>nullptr</w:t>
      </w:r>
      <w:proofErr w:type="spellEnd"/>
      <w:r w:rsidRPr="00665F0D">
        <w:rPr>
          <w:color w:val="BEC0C2"/>
        </w:rPr>
        <w:t xml:space="preserve"> </w:t>
      </w:r>
      <w:r w:rsidRPr="00665F0D">
        <w:rPr>
          <w:color w:val="D6BB9A"/>
        </w:rPr>
        <w:t>||</w:t>
      </w:r>
      <w:r w:rsidRPr="00665F0D">
        <w:rPr>
          <w:color w:val="BEC0C2"/>
        </w:rPr>
        <w:t xml:space="preserve"> </w:t>
      </w:r>
      <w:r w:rsidRPr="00665F0D">
        <w:rPr>
          <w:color w:val="D6BB9A"/>
        </w:rPr>
        <w:t>index</w:t>
      </w:r>
      <w:r w:rsidRPr="00665F0D">
        <w:rPr>
          <w:color w:val="BEC0C2"/>
        </w:rPr>
        <w:t xml:space="preserve"> </w:t>
      </w:r>
      <w:r w:rsidRPr="00665F0D">
        <w:rPr>
          <w:color w:val="D6BB9A"/>
        </w:rPr>
        <w:t>&gt;=</w:t>
      </w:r>
      <w:r w:rsidRPr="00665F0D">
        <w:rPr>
          <w:color w:val="BEC0C2"/>
        </w:rPr>
        <w:t xml:space="preserve"> </w:t>
      </w:r>
      <w:r w:rsidRPr="00665F0D">
        <w:t>size_)</w:t>
      </w:r>
    </w:p>
    <w:p w14:paraId="49321B77" w14:textId="77777777" w:rsidR="00665F0D" w:rsidRPr="00665F0D" w:rsidRDefault="00665F0D" w:rsidP="00665F0D">
      <w:pPr>
        <w:pStyle w:val="af"/>
      </w:pPr>
      <w:r w:rsidRPr="00665F0D">
        <w:rPr>
          <w:color w:val="BEC0C2"/>
        </w:rPr>
        <w:t xml:space="preserve">    </w:t>
      </w:r>
      <w:r w:rsidRPr="00665F0D">
        <w:t>{</w:t>
      </w:r>
    </w:p>
    <w:p w14:paraId="2254748E" w14:textId="77777777" w:rsidR="00665F0D" w:rsidRPr="00665F0D" w:rsidRDefault="00665F0D" w:rsidP="00665F0D">
      <w:pPr>
        <w:pStyle w:val="af"/>
      </w:pPr>
      <w:r w:rsidRPr="00665F0D">
        <w:rPr>
          <w:color w:val="BEC0C2"/>
        </w:rPr>
        <w:t xml:space="preserve">        </w:t>
      </w:r>
      <w:r w:rsidRPr="00665F0D">
        <w:rPr>
          <w:i/>
          <w:iCs/>
          <w:color w:val="45C6D6"/>
        </w:rPr>
        <w:t>return</w:t>
      </w:r>
      <w:r w:rsidRPr="00665F0D">
        <w:rPr>
          <w:color w:val="BEC0C2"/>
        </w:rPr>
        <w:t xml:space="preserve"> </w:t>
      </w:r>
      <w:r w:rsidRPr="00665F0D">
        <w:rPr>
          <w:color w:val="8A602C"/>
        </w:rPr>
        <w:t>0</w:t>
      </w:r>
      <w:r w:rsidRPr="00665F0D">
        <w:t>;</w:t>
      </w:r>
    </w:p>
    <w:p w14:paraId="1D083AA3" w14:textId="77777777" w:rsidR="00665F0D" w:rsidRPr="00665F0D" w:rsidRDefault="00665F0D" w:rsidP="00665F0D">
      <w:pPr>
        <w:pStyle w:val="af"/>
      </w:pPr>
      <w:r w:rsidRPr="00665F0D">
        <w:rPr>
          <w:color w:val="BEC0C2"/>
        </w:rPr>
        <w:t xml:space="preserve">    </w:t>
      </w:r>
      <w:r w:rsidRPr="00665F0D">
        <w:t>}</w:t>
      </w:r>
    </w:p>
    <w:p w14:paraId="5FBE4AE4" w14:textId="77777777" w:rsidR="00665F0D" w:rsidRPr="00665F0D" w:rsidRDefault="00665F0D" w:rsidP="00665F0D">
      <w:pPr>
        <w:pStyle w:val="af"/>
      </w:pPr>
    </w:p>
    <w:p w14:paraId="224BF834" w14:textId="77777777" w:rsidR="00665F0D" w:rsidRPr="00665F0D" w:rsidRDefault="00665F0D" w:rsidP="00665F0D">
      <w:pPr>
        <w:pStyle w:val="af"/>
      </w:pPr>
      <w:r w:rsidRPr="00665F0D">
        <w:rPr>
          <w:color w:val="BEC0C2"/>
        </w:rPr>
        <w:t xml:space="preserve">    </w:t>
      </w:r>
      <w:r w:rsidRPr="00665F0D">
        <w:rPr>
          <w:i/>
          <w:iCs/>
          <w:color w:val="45C6D6"/>
        </w:rPr>
        <w:t>const</w:t>
      </w:r>
      <w:r w:rsidRPr="00665F0D">
        <w:rPr>
          <w:color w:val="BEC0C2"/>
        </w:rPr>
        <w:t xml:space="preserve"> </w:t>
      </w:r>
      <w:r w:rsidRPr="00665F0D">
        <w:rPr>
          <w:color w:val="D69AA7"/>
        </w:rPr>
        <w:t>char</w:t>
      </w:r>
      <w:r w:rsidRPr="00665F0D">
        <w:t>*</w:t>
      </w:r>
      <w:r w:rsidRPr="00665F0D">
        <w:rPr>
          <w:color w:val="BEC0C2"/>
        </w:rPr>
        <w:t xml:space="preserve"> </w:t>
      </w:r>
      <w:r w:rsidRPr="00665F0D">
        <w:rPr>
          <w:color w:val="D6BB9A"/>
        </w:rPr>
        <w:t>result</w:t>
      </w:r>
      <w:r w:rsidRPr="00665F0D">
        <w:rPr>
          <w:color w:val="BEC0C2"/>
        </w:rPr>
        <w:t xml:space="preserve"> </w:t>
      </w:r>
      <w:r w:rsidRPr="00665F0D">
        <w:t>=</w:t>
      </w:r>
      <w:r w:rsidRPr="00665F0D">
        <w:rPr>
          <w:color w:val="BEC0C2"/>
        </w:rPr>
        <w:t xml:space="preserve"> </w:t>
      </w:r>
      <w:proofErr w:type="gramStart"/>
      <w:r w:rsidRPr="00665F0D">
        <w:t>std::</w:t>
      </w:r>
      <w:proofErr w:type="spellStart"/>
      <w:proofErr w:type="gramEnd"/>
      <w:r w:rsidRPr="00665F0D">
        <w:t>strstr</w:t>
      </w:r>
      <w:proofErr w:type="spellEnd"/>
      <w:r w:rsidRPr="00665F0D">
        <w:t>(</w:t>
      </w:r>
      <w:r w:rsidRPr="00665F0D">
        <w:rPr>
          <w:i/>
          <w:iCs/>
        </w:rPr>
        <w:t>str_</w:t>
      </w:r>
      <w:r w:rsidRPr="00665F0D">
        <w:rPr>
          <w:color w:val="BEC0C2"/>
        </w:rPr>
        <w:t xml:space="preserve"> </w:t>
      </w:r>
      <w:r w:rsidRPr="00665F0D">
        <w:rPr>
          <w:i/>
          <w:iCs/>
          <w:color w:val="D6BB9A"/>
        </w:rPr>
        <w:t>+</w:t>
      </w:r>
      <w:r w:rsidRPr="00665F0D">
        <w:rPr>
          <w:color w:val="BEC0C2"/>
        </w:rPr>
        <w:t xml:space="preserve"> </w:t>
      </w:r>
      <w:r w:rsidRPr="00665F0D">
        <w:rPr>
          <w:i/>
          <w:iCs/>
          <w:color w:val="D6BB9A"/>
        </w:rPr>
        <w:t>index</w:t>
      </w:r>
      <w:r w:rsidRPr="00665F0D">
        <w:t>,</w:t>
      </w:r>
      <w:r w:rsidRPr="00665F0D">
        <w:rPr>
          <w:color w:val="BEC0C2"/>
        </w:rPr>
        <w:t xml:space="preserve"> </w:t>
      </w:r>
      <w:proofErr w:type="spellStart"/>
      <w:r w:rsidRPr="00665F0D">
        <w:rPr>
          <w:color w:val="D6BB9A"/>
        </w:rPr>
        <w:t>substr</w:t>
      </w:r>
      <w:proofErr w:type="spellEnd"/>
      <w:r w:rsidRPr="00665F0D">
        <w:t>);</w:t>
      </w:r>
      <w:r w:rsidRPr="00665F0D">
        <w:rPr>
          <w:color w:val="BEC0C2"/>
        </w:rPr>
        <w:t xml:space="preserve"> </w:t>
      </w:r>
      <w:r w:rsidRPr="00665F0D">
        <w:rPr>
          <w:i/>
          <w:iCs/>
          <w:color w:val="A8ABB0"/>
        </w:rPr>
        <w:t>//</w:t>
      </w:r>
      <w:r w:rsidRPr="00665F0D">
        <w:rPr>
          <w:color w:val="BEC0C2"/>
        </w:rPr>
        <w:t xml:space="preserve"> </w:t>
      </w:r>
      <w:r w:rsidRPr="00665F0D">
        <w:rPr>
          <w:i/>
          <w:iCs/>
          <w:color w:val="A8ABB0"/>
        </w:rPr>
        <w:t>Looking</w:t>
      </w:r>
      <w:r w:rsidRPr="00665F0D">
        <w:rPr>
          <w:color w:val="BEC0C2"/>
        </w:rPr>
        <w:t xml:space="preserve"> </w:t>
      </w:r>
      <w:r w:rsidRPr="00665F0D">
        <w:rPr>
          <w:i/>
          <w:iCs/>
          <w:color w:val="A8ABB0"/>
        </w:rPr>
        <w:t>for</w:t>
      </w:r>
      <w:r w:rsidRPr="00665F0D">
        <w:rPr>
          <w:color w:val="BEC0C2"/>
        </w:rPr>
        <w:t xml:space="preserve"> </w:t>
      </w:r>
      <w:r w:rsidRPr="00665F0D">
        <w:rPr>
          <w:i/>
          <w:iCs/>
          <w:color w:val="A8ABB0"/>
        </w:rPr>
        <w:t>a</w:t>
      </w:r>
      <w:r w:rsidRPr="00665F0D">
        <w:rPr>
          <w:color w:val="BEC0C2"/>
        </w:rPr>
        <w:t xml:space="preserve"> </w:t>
      </w:r>
      <w:r w:rsidRPr="00665F0D">
        <w:rPr>
          <w:i/>
          <w:iCs/>
          <w:color w:val="A8ABB0"/>
        </w:rPr>
        <w:t>substring</w:t>
      </w:r>
      <w:r w:rsidRPr="00665F0D">
        <w:rPr>
          <w:color w:val="BEC0C2"/>
        </w:rPr>
        <w:t xml:space="preserve"> </w:t>
      </w:r>
      <w:r w:rsidRPr="00665F0D">
        <w:rPr>
          <w:i/>
          <w:iCs/>
          <w:color w:val="A8ABB0"/>
        </w:rPr>
        <w:t>starting</w:t>
      </w:r>
      <w:r w:rsidRPr="00665F0D">
        <w:rPr>
          <w:color w:val="BEC0C2"/>
        </w:rPr>
        <w:t xml:space="preserve"> </w:t>
      </w:r>
      <w:r w:rsidRPr="00665F0D">
        <w:rPr>
          <w:i/>
          <w:iCs/>
          <w:color w:val="A8ABB0"/>
        </w:rPr>
        <w:t>from</w:t>
      </w:r>
      <w:r w:rsidRPr="00665F0D">
        <w:rPr>
          <w:color w:val="BEC0C2"/>
        </w:rPr>
        <w:t xml:space="preserve"> </w:t>
      </w:r>
      <w:r w:rsidRPr="00665F0D">
        <w:rPr>
          <w:i/>
          <w:iCs/>
          <w:color w:val="A8ABB0"/>
        </w:rPr>
        <w:t>a</w:t>
      </w:r>
      <w:r w:rsidRPr="00665F0D">
        <w:rPr>
          <w:color w:val="BEC0C2"/>
        </w:rPr>
        <w:t xml:space="preserve"> </w:t>
      </w:r>
      <w:r w:rsidRPr="00665F0D">
        <w:rPr>
          <w:i/>
          <w:iCs/>
          <w:color w:val="A8ABB0"/>
        </w:rPr>
        <w:t>given</w:t>
      </w:r>
      <w:r w:rsidRPr="00665F0D">
        <w:rPr>
          <w:color w:val="BEC0C2"/>
        </w:rPr>
        <w:t xml:space="preserve"> </w:t>
      </w:r>
      <w:r w:rsidRPr="00665F0D">
        <w:rPr>
          <w:i/>
          <w:iCs/>
          <w:color w:val="A8ABB0"/>
        </w:rPr>
        <w:t>position</w:t>
      </w:r>
    </w:p>
    <w:p w14:paraId="577DA188" w14:textId="77777777" w:rsidR="00665F0D" w:rsidRPr="00665F0D" w:rsidRDefault="00665F0D" w:rsidP="00665F0D">
      <w:pPr>
        <w:pStyle w:val="af"/>
      </w:pPr>
    </w:p>
    <w:p w14:paraId="09AAB28E" w14:textId="77777777" w:rsidR="00665F0D" w:rsidRPr="00665F0D" w:rsidRDefault="00665F0D" w:rsidP="00665F0D">
      <w:pPr>
        <w:pStyle w:val="af"/>
      </w:pPr>
      <w:r w:rsidRPr="00665F0D">
        <w:rPr>
          <w:color w:val="BEC0C2"/>
        </w:rPr>
        <w:t xml:space="preserve">    </w:t>
      </w:r>
      <w:r w:rsidRPr="00665F0D">
        <w:rPr>
          <w:i/>
          <w:iCs/>
          <w:color w:val="45C6D6"/>
        </w:rPr>
        <w:t>if</w:t>
      </w:r>
      <w:r w:rsidRPr="00665F0D">
        <w:rPr>
          <w:color w:val="BEC0C2"/>
        </w:rPr>
        <w:t xml:space="preserve"> </w:t>
      </w:r>
      <w:r w:rsidRPr="00665F0D">
        <w:t>(</w:t>
      </w:r>
      <w:r w:rsidRPr="00665F0D">
        <w:rPr>
          <w:color w:val="D6BB9A"/>
        </w:rPr>
        <w:t>result</w:t>
      </w:r>
      <w:r w:rsidRPr="00665F0D">
        <w:rPr>
          <w:color w:val="BEC0C2"/>
        </w:rPr>
        <w:t xml:space="preserve"> </w:t>
      </w:r>
      <w:r w:rsidRPr="00665F0D">
        <w:rPr>
          <w:color w:val="D6BB9A"/>
        </w:rPr>
        <w:t>==</w:t>
      </w:r>
      <w:r w:rsidRPr="00665F0D">
        <w:rPr>
          <w:color w:val="BEC0C2"/>
        </w:rPr>
        <w:t xml:space="preserve"> </w:t>
      </w:r>
      <w:proofErr w:type="spellStart"/>
      <w:r w:rsidRPr="00665F0D">
        <w:rPr>
          <w:i/>
          <w:iCs/>
          <w:color w:val="45C6D6"/>
        </w:rPr>
        <w:t>nullptr</w:t>
      </w:r>
      <w:proofErr w:type="spellEnd"/>
      <w:r w:rsidRPr="00665F0D">
        <w:t>)</w:t>
      </w:r>
    </w:p>
    <w:p w14:paraId="7490A462" w14:textId="77777777" w:rsidR="00665F0D" w:rsidRPr="00665F0D" w:rsidRDefault="00665F0D" w:rsidP="00665F0D">
      <w:pPr>
        <w:pStyle w:val="af"/>
      </w:pPr>
      <w:r w:rsidRPr="00665F0D">
        <w:rPr>
          <w:color w:val="BEC0C2"/>
        </w:rPr>
        <w:t xml:space="preserve">    </w:t>
      </w:r>
      <w:r w:rsidRPr="00665F0D">
        <w:t>{</w:t>
      </w:r>
    </w:p>
    <w:p w14:paraId="6BFF49A5" w14:textId="77777777" w:rsidR="00665F0D" w:rsidRPr="00665F0D" w:rsidRDefault="00665F0D" w:rsidP="00665F0D">
      <w:pPr>
        <w:pStyle w:val="af"/>
      </w:pPr>
      <w:r w:rsidRPr="00665F0D">
        <w:rPr>
          <w:color w:val="BEC0C2"/>
        </w:rPr>
        <w:t xml:space="preserve">        </w:t>
      </w:r>
      <w:r w:rsidRPr="00665F0D">
        <w:rPr>
          <w:i/>
          <w:iCs/>
          <w:color w:val="45C6D6"/>
        </w:rPr>
        <w:t>return</w:t>
      </w:r>
      <w:r w:rsidRPr="00665F0D">
        <w:rPr>
          <w:color w:val="BEC0C2"/>
        </w:rPr>
        <w:t xml:space="preserve"> </w:t>
      </w:r>
      <w:r w:rsidRPr="00665F0D">
        <w:rPr>
          <w:color w:val="8A602C"/>
        </w:rPr>
        <w:t>0</w:t>
      </w:r>
      <w:r w:rsidRPr="00665F0D">
        <w:t>;</w:t>
      </w:r>
    </w:p>
    <w:p w14:paraId="3BB93D7F" w14:textId="77777777" w:rsidR="00665F0D" w:rsidRPr="00665F0D" w:rsidRDefault="00665F0D" w:rsidP="00665F0D">
      <w:pPr>
        <w:pStyle w:val="af"/>
      </w:pPr>
      <w:r w:rsidRPr="00665F0D">
        <w:rPr>
          <w:color w:val="BEC0C2"/>
        </w:rPr>
        <w:t xml:space="preserve">    </w:t>
      </w:r>
      <w:r w:rsidRPr="00665F0D">
        <w:t>}</w:t>
      </w:r>
    </w:p>
    <w:p w14:paraId="4C790308" w14:textId="77777777" w:rsidR="00665F0D" w:rsidRPr="00665F0D" w:rsidRDefault="00665F0D" w:rsidP="00665F0D">
      <w:pPr>
        <w:pStyle w:val="af"/>
      </w:pPr>
    </w:p>
    <w:p w14:paraId="59763833" w14:textId="77777777" w:rsidR="00665F0D" w:rsidRPr="00665F0D" w:rsidRDefault="00665F0D" w:rsidP="00665F0D">
      <w:pPr>
        <w:pStyle w:val="af"/>
      </w:pPr>
      <w:r w:rsidRPr="00665F0D">
        <w:rPr>
          <w:color w:val="BEC0C2"/>
        </w:rPr>
        <w:t xml:space="preserve">    </w:t>
      </w:r>
      <w:r w:rsidRPr="00665F0D">
        <w:rPr>
          <w:i/>
          <w:iCs/>
          <w:color w:val="45C6D6"/>
        </w:rPr>
        <w:t>return</w:t>
      </w:r>
      <w:r w:rsidRPr="00665F0D">
        <w:rPr>
          <w:color w:val="BEC0C2"/>
        </w:rPr>
        <w:t xml:space="preserve"> </w:t>
      </w:r>
      <w:r w:rsidRPr="00665F0D">
        <w:rPr>
          <w:color w:val="D6BB9A"/>
        </w:rPr>
        <w:t>result</w:t>
      </w:r>
      <w:r w:rsidRPr="00665F0D">
        <w:rPr>
          <w:color w:val="BEC0C2"/>
        </w:rPr>
        <w:t xml:space="preserve"> </w:t>
      </w:r>
      <w:r w:rsidRPr="00665F0D">
        <w:rPr>
          <w:color w:val="D6BB9A"/>
        </w:rPr>
        <w:t>-</w:t>
      </w:r>
      <w:r w:rsidRPr="00665F0D">
        <w:rPr>
          <w:color w:val="BEC0C2"/>
        </w:rPr>
        <w:t xml:space="preserve"> </w:t>
      </w:r>
      <w:r w:rsidRPr="00665F0D">
        <w:t>str_;</w:t>
      </w:r>
      <w:r w:rsidRPr="00665F0D">
        <w:rPr>
          <w:color w:val="BEC0C2"/>
        </w:rPr>
        <w:t xml:space="preserve"> </w:t>
      </w:r>
      <w:r w:rsidRPr="00665F0D">
        <w:rPr>
          <w:i/>
          <w:iCs/>
          <w:color w:val="A8ABB0"/>
        </w:rPr>
        <w:t>//</w:t>
      </w:r>
      <w:r w:rsidRPr="00665F0D">
        <w:rPr>
          <w:color w:val="BEC0C2"/>
        </w:rPr>
        <w:t xml:space="preserve"> </w:t>
      </w:r>
      <w:r w:rsidRPr="00665F0D">
        <w:rPr>
          <w:i/>
          <w:iCs/>
          <w:color w:val="A8ABB0"/>
        </w:rPr>
        <w:t>Calculate</w:t>
      </w:r>
      <w:r w:rsidRPr="00665F0D">
        <w:rPr>
          <w:color w:val="BEC0C2"/>
        </w:rPr>
        <w:t xml:space="preserve"> </w:t>
      </w:r>
      <w:r w:rsidRPr="00665F0D">
        <w:rPr>
          <w:i/>
          <w:iCs/>
          <w:color w:val="A8ABB0"/>
        </w:rPr>
        <w:t>the</w:t>
      </w:r>
      <w:r w:rsidRPr="00665F0D">
        <w:rPr>
          <w:color w:val="BEC0C2"/>
        </w:rPr>
        <w:t xml:space="preserve"> </w:t>
      </w:r>
      <w:r w:rsidRPr="00665F0D">
        <w:rPr>
          <w:i/>
          <w:iCs/>
          <w:color w:val="A8ABB0"/>
        </w:rPr>
        <w:t>index</w:t>
      </w:r>
      <w:r w:rsidRPr="00665F0D">
        <w:rPr>
          <w:color w:val="BEC0C2"/>
        </w:rPr>
        <w:t xml:space="preserve"> </w:t>
      </w:r>
      <w:r w:rsidRPr="00665F0D">
        <w:rPr>
          <w:i/>
          <w:iCs/>
          <w:color w:val="A8ABB0"/>
        </w:rPr>
        <w:t>of</w:t>
      </w:r>
      <w:r w:rsidRPr="00665F0D">
        <w:rPr>
          <w:color w:val="BEC0C2"/>
        </w:rPr>
        <w:t xml:space="preserve"> </w:t>
      </w:r>
      <w:r w:rsidRPr="00665F0D">
        <w:rPr>
          <w:i/>
          <w:iCs/>
          <w:color w:val="A8ABB0"/>
        </w:rPr>
        <w:t>the</w:t>
      </w:r>
      <w:r w:rsidRPr="00665F0D">
        <w:rPr>
          <w:color w:val="BEC0C2"/>
        </w:rPr>
        <w:t xml:space="preserve"> </w:t>
      </w:r>
      <w:r w:rsidRPr="00665F0D">
        <w:rPr>
          <w:i/>
          <w:iCs/>
          <w:color w:val="A8ABB0"/>
        </w:rPr>
        <w:t>first</w:t>
      </w:r>
      <w:r w:rsidRPr="00665F0D">
        <w:rPr>
          <w:color w:val="BEC0C2"/>
        </w:rPr>
        <w:t xml:space="preserve"> </w:t>
      </w:r>
      <w:r w:rsidRPr="00665F0D">
        <w:rPr>
          <w:i/>
          <w:iCs/>
          <w:color w:val="A8ABB0"/>
        </w:rPr>
        <w:t>character</w:t>
      </w:r>
      <w:r w:rsidRPr="00665F0D">
        <w:rPr>
          <w:color w:val="BEC0C2"/>
        </w:rPr>
        <w:t xml:space="preserve"> </w:t>
      </w:r>
      <w:r w:rsidRPr="00665F0D">
        <w:rPr>
          <w:i/>
          <w:iCs/>
          <w:color w:val="A8ABB0"/>
        </w:rPr>
        <w:t>of</w:t>
      </w:r>
      <w:r w:rsidRPr="00665F0D">
        <w:rPr>
          <w:color w:val="BEC0C2"/>
        </w:rPr>
        <w:t xml:space="preserve"> </w:t>
      </w:r>
      <w:r w:rsidRPr="00665F0D">
        <w:rPr>
          <w:i/>
          <w:iCs/>
          <w:color w:val="A8ABB0"/>
        </w:rPr>
        <w:t>the</w:t>
      </w:r>
      <w:r w:rsidRPr="00665F0D">
        <w:rPr>
          <w:color w:val="BEC0C2"/>
        </w:rPr>
        <w:t xml:space="preserve"> </w:t>
      </w:r>
      <w:r w:rsidRPr="00665F0D">
        <w:rPr>
          <w:i/>
          <w:iCs/>
          <w:color w:val="A8ABB0"/>
        </w:rPr>
        <w:t>found</w:t>
      </w:r>
      <w:r w:rsidRPr="00665F0D">
        <w:rPr>
          <w:color w:val="BEC0C2"/>
        </w:rPr>
        <w:t xml:space="preserve"> </w:t>
      </w:r>
      <w:proofErr w:type="gramStart"/>
      <w:r w:rsidRPr="00665F0D">
        <w:rPr>
          <w:i/>
          <w:iCs/>
          <w:color w:val="A8ABB0"/>
        </w:rPr>
        <w:t>substring</w:t>
      </w:r>
      <w:proofErr w:type="gramEnd"/>
    </w:p>
    <w:p w14:paraId="40F45D6D" w14:textId="2756E4C1" w:rsidR="00665F0D" w:rsidRPr="00665F0D" w:rsidRDefault="00665F0D" w:rsidP="00665F0D">
      <w:pPr>
        <w:pStyle w:val="af"/>
      </w:pPr>
      <w:r w:rsidRPr="00665F0D">
        <w:rPr>
          <w:szCs w:val="24"/>
        </w:rPr>
        <w:t>}</w:t>
      </w:r>
    </w:p>
    <w:p w14:paraId="77DA83DC" w14:textId="77777777" w:rsidR="00665F0D" w:rsidRPr="00665F0D" w:rsidRDefault="00665F0D" w:rsidP="00665F0D">
      <w:pPr>
        <w:rPr>
          <w:lang w:val="en-US"/>
        </w:rPr>
      </w:pPr>
    </w:p>
    <w:p w14:paraId="07DA3594" w14:textId="77777777" w:rsidR="00665F0D" w:rsidRPr="00665F0D" w:rsidRDefault="00665F0D" w:rsidP="00665F0D">
      <w:pPr>
        <w:rPr>
          <w:b/>
          <w:bCs/>
          <w:lang w:val="en-US"/>
        </w:rPr>
      </w:pPr>
      <w:proofErr w:type="spellStart"/>
      <w:r w:rsidRPr="00665F0D">
        <w:rPr>
          <w:b/>
          <w:bCs/>
          <w:lang w:val="en-US"/>
        </w:rPr>
        <w:t>size_t</w:t>
      </w:r>
      <w:proofErr w:type="spellEnd"/>
      <w:r w:rsidRPr="00665F0D">
        <w:rPr>
          <w:b/>
          <w:bCs/>
          <w:lang w:val="en-US"/>
        </w:rPr>
        <w:t xml:space="preserve"> find(const </w:t>
      </w:r>
      <w:proofErr w:type="gramStart"/>
      <w:r w:rsidRPr="00665F0D">
        <w:rPr>
          <w:b/>
          <w:bCs/>
          <w:lang w:val="en-US"/>
        </w:rPr>
        <w:t>std::</w:t>
      </w:r>
      <w:proofErr w:type="gramEnd"/>
      <w:r w:rsidRPr="00665F0D">
        <w:rPr>
          <w:b/>
          <w:bCs/>
          <w:lang w:val="en-US"/>
        </w:rPr>
        <w:t xml:space="preserve">string&amp; </w:t>
      </w:r>
      <w:proofErr w:type="spellStart"/>
      <w:r w:rsidRPr="00665F0D">
        <w:rPr>
          <w:b/>
          <w:bCs/>
          <w:lang w:val="en-US"/>
        </w:rPr>
        <w:t>arr</w:t>
      </w:r>
      <w:proofErr w:type="spellEnd"/>
      <w:r w:rsidRPr="00665F0D">
        <w:rPr>
          <w:b/>
          <w:bCs/>
          <w:lang w:val="en-US"/>
        </w:rPr>
        <w:t>) const</w:t>
      </w:r>
    </w:p>
    <w:p w14:paraId="1501761A" w14:textId="511E0608" w:rsidR="00665F0D" w:rsidRDefault="00665F0D" w:rsidP="00665F0D">
      <w:pPr>
        <w:rPr>
          <w:lang w:val="en-US"/>
        </w:rPr>
      </w:pPr>
      <w:r w:rsidRPr="00665F0D">
        <w:rPr>
          <w:lang w:val="en-US"/>
        </w:rPr>
        <w:t xml:space="preserve">This method performs a search for the first occurrence of the specified </w:t>
      </w:r>
      <w:proofErr w:type="gramStart"/>
      <w:r w:rsidRPr="00665F0D">
        <w:rPr>
          <w:lang w:val="en-US"/>
        </w:rPr>
        <w:t>std::</w:t>
      </w:r>
      <w:proofErr w:type="gramEnd"/>
      <w:r w:rsidRPr="00665F0D">
        <w:rPr>
          <w:lang w:val="en-US"/>
        </w:rPr>
        <w:t xml:space="preserve">string </w:t>
      </w:r>
      <w:proofErr w:type="spellStart"/>
      <w:r w:rsidRPr="00665F0D">
        <w:rPr>
          <w:lang w:val="en-US"/>
        </w:rPr>
        <w:t>arr</w:t>
      </w:r>
      <w:proofErr w:type="spellEnd"/>
      <w:r w:rsidRPr="00665F0D">
        <w:rPr>
          <w:lang w:val="en-US"/>
        </w:rPr>
        <w:t xml:space="preserve"> within the </w:t>
      </w:r>
      <w:proofErr w:type="spellStart"/>
      <w:r w:rsidRPr="00665F0D">
        <w:rPr>
          <w:lang w:val="en-US"/>
        </w:rPr>
        <w:t>MyString</w:t>
      </w:r>
      <w:proofErr w:type="spellEnd"/>
      <w:r w:rsidRPr="00665F0D">
        <w:rPr>
          <w:lang w:val="en-US"/>
        </w:rPr>
        <w:t xml:space="preserve"> object. It returns the position of the found substring if it exists or zero if not.</w:t>
      </w:r>
    </w:p>
    <w:p w14:paraId="113C8434" w14:textId="77777777" w:rsidR="00665F0D" w:rsidRPr="00665F0D" w:rsidRDefault="00665F0D" w:rsidP="00665F0D">
      <w:pPr>
        <w:pStyle w:val="af"/>
      </w:pPr>
      <w:proofErr w:type="spellStart"/>
      <w:r w:rsidRPr="00665F0D">
        <w:t>size_t</w:t>
      </w:r>
      <w:proofErr w:type="spellEnd"/>
      <w:r w:rsidRPr="00665F0D">
        <w:rPr>
          <w:color w:val="BEC0C2"/>
        </w:rPr>
        <w:t xml:space="preserve"> </w:t>
      </w:r>
      <w:proofErr w:type="spellStart"/>
      <w:proofErr w:type="gramStart"/>
      <w:r w:rsidRPr="00665F0D">
        <w:t>MyString</w:t>
      </w:r>
      <w:proofErr w:type="spellEnd"/>
      <w:r w:rsidRPr="00665F0D">
        <w:t>::</w:t>
      </w:r>
      <w:proofErr w:type="gramEnd"/>
      <w:r w:rsidRPr="00665F0D">
        <w:rPr>
          <w:b/>
          <w:bCs/>
        </w:rPr>
        <w:t>find</w:t>
      </w:r>
      <w:r w:rsidRPr="00665F0D">
        <w:t>(</w:t>
      </w:r>
      <w:r w:rsidRPr="00665F0D">
        <w:rPr>
          <w:i/>
          <w:iCs/>
          <w:color w:val="45C6D6"/>
        </w:rPr>
        <w:t>const</w:t>
      </w:r>
      <w:r w:rsidRPr="00665F0D">
        <w:rPr>
          <w:color w:val="BEC0C2"/>
        </w:rPr>
        <w:t xml:space="preserve"> </w:t>
      </w:r>
      <w:r w:rsidRPr="00665F0D">
        <w:t>std::string&amp;</w:t>
      </w:r>
      <w:r w:rsidRPr="00665F0D">
        <w:rPr>
          <w:color w:val="BEC0C2"/>
        </w:rPr>
        <w:t xml:space="preserve"> </w:t>
      </w:r>
      <w:proofErr w:type="spellStart"/>
      <w:r w:rsidRPr="00665F0D">
        <w:rPr>
          <w:color w:val="D6BB9A"/>
        </w:rPr>
        <w:t>arr</w:t>
      </w:r>
      <w:proofErr w:type="spellEnd"/>
      <w:r w:rsidRPr="00665F0D">
        <w:t>)</w:t>
      </w:r>
      <w:r w:rsidRPr="00665F0D">
        <w:rPr>
          <w:color w:val="BEC0C2"/>
        </w:rPr>
        <w:t xml:space="preserve"> </w:t>
      </w:r>
      <w:r w:rsidRPr="00665F0D">
        <w:rPr>
          <w:i/>
          <w:iCs/>
          <w:color w:val="45C6D6"/>
        </w:rPr>
        <w:t>const</w:t>
      </w:r>
    </w:p>
    <w:p w14:paraId="59A873CA" w14:textId="77777777" w:rsidR="00665F0D" w:rsidRPr="00665F0D" w:rsidRDefault="00665F0D" w:rsidP="00665F0D">
      <w:pPr>
        <w:pStyle w:val="af"/>
      </w:pPr>
      <w:r w:rsidRPr="00665F0D">
        <w:t>{</w:t>
      </w:r>
    </w:p>
    <w:p w14:paraId="2E6EEF5D" w14:textId="77777777" w:rsidR="00665F0D" w:rsidRPr="00665F0D" w:rsidRDefault="00665F0D" w:rsidP="00665F0D">
      <w:pPr>
        <w:pStyle w:val="af"/>
      </w:pPr>
      <w:r w:rsidRPr="00665F0D">
        <w:rPr>
          <w:color w:val="BEC0C2"/>
        </w:rPr>
        <w:t xml:space="preserve">    </w:t>
      </w:r>
      <w:r w:rsidRPr="00665F0D">
        <w:rPr>
          <w:i/>
          <w:iCs/>
          <w:color w:val="45C6D6"/>
        </w:rPr>
        <w:t>return</w:t>
      </w:r>
      <w:r w:rsidRPr="00665F0D">
        <w:rPr>
          <w:color w:val="BEC0C2"/>
        </w:rPr>
        <w:t xml:space="preserve"> </w:t>
      </w:r>
      <w:r w:rsidRPr="00665F0D">
        <w:t>find(</w:t>
      </w:r>
      <w:proofErr w:type="spellStart"/>
      <w:r w:rsidRPr="00665F0D">
        <w:rPr>
          <w:color w:val="D6BB9A"/>
        </w:rPr>
        <w:t>arr</w:t>
      </w:r>
      <w:r w:rsidRPr="00665F0D">
        <w:t>.c_str</w:t>
      </w:r>
      <w:proofErr w:type="spellEnd"/>
      <w:r w:rsidRPr="00665F0D">
        <w:t>(),</w:t>
      </w:r>
      <w:r w:rsidRPr="00665F0D">
        <w:rPr>
          <w:color w:val="BEC0C2"/>
        </w:rPr>
        <w:t xml:space="preserve"> </w:t>
      </w:r>
      <w:r w:rsidRPr="00665F0D">
        <w:rPr>
          <w:color w:val="8A602C"/>
        </w:rPr>
        <w:t>0</w:t>
      </w:r>
      <w:r w:rsidRPr="00665F0D">
        <w:t>);</w:t>
      </w:r>
    </w:p>
    <w:p w14:paraId="6E0154B0" w14:textId="70E19A99" w:rsidR="00665F0D" w:rsidRPr="00665F0D" w:rsidRDefault="00665F0D" w:rsidP="00665F0D">
      <w:pPr>
        <w:pStyle w:val="af"/>
      </w:pPr>
      <w:r w:rsidRPr="00665F0D">
        <w:rPr>
          <w:szCs w:val="24"/>
        </w:rPr>
        <w:t>}</w:t>
      </w:r>
    </w:p>
    <w:p w14:paraId="741C7B90" w14:textId="77777777" w:rsidR="00665F0D" w:rsidRPr="00665F0D" w:rsidRDefault="00665F0D" w:rsidP="00665F0D">
      <w:pPr>
        <w:rPr>
          <w:lang w:val="en-US"/>
        </w:rPr>
      </w:pPr>
    </w:p>
    <w:p w14:paraId="2D27113F" w14:textId="77777777" w:rsidR="00665F0D" w:rsidRPr="00665F0D" w:rsidRDefault="00665F0D" w:rsidP="00665F0D">
      <w:pPr>
        <w:rPr>
          <w:b/>
          <w:bCs/>
          <w:lang w:val="en-US"/>
        </w:rPr>
      </w:pPr>
      <w:proofErr w:type="spellStart"/>
      <w:r w:rsidRPr="00665F0D">
        <w:rPr>
          <w:b/>
          <w:bCs/>
          <w:lang w:val="en-US"/>
        </w:rPr>
        <w:t>size_t</w:t>
      </w:r>
      <w:proofErr w:type="spellEnd"/>
      <w:r w:rsidRPr="00665F0D">
        <w:rPr>
          <w:b/>
          <w:bCs/>
          <w:lang w:val="en-US"/>
        </w:rPr>
        <w:t xml:space="preserve"> find(const </w:t>
      </w:r>
      <w:proofErr w:type="gramStart"/>
      <w:r w:rsidRPr="00665F0D">
        <w:rPr>
          <w:b/>
          <w:bCs/>
          <w:lang w:val="en-US"/>
        </w:rPr>
        <w:t>std::</w:t>
      </w:r>
      <w:proofErr w:type="gramEnd"/>
      <w:r w:rsidRPr="00665F0D">
        <w:rPr>
          <w:b/>
          <w:bCs/>
          <w:lang w:val="en-US"/>
        </w:rPr>
        <w:t xml:space="preserve">string&amp; </w:t>
      </w:r>
      <w:proofErr w:type="spellStart"/>
      <w:r w:rsidRPr="00665F0D">
        <w:rPr>
          <w:b/>
          <w:bCs/>
          <w:lang w:val="en-US"/>
        </w:rPr>
        <w:t>arr</w:t>
      </w:r>
      <w:proofErr w:type="spellEnd"/>
      <w:r w:rsidRPr="00665F0D">
        <w:rPr>
          <w:b/>
          <w:bCs/>
          <w:lang w:val="en-US"/>
        </w:rPr>
        <w:t xml:space="preserve">, </w:t>
      </w:r>
      <w:proofErr w:type="spellStart"/>
      <w:r w:rsidRPr="00665F0D">
        <w:rPr>
          <w:b/>
          <w:bCs/>
          <w:lang w:val="en-US"/>
        </w:rPr>
        <w:t>size_t</w:t>
      </w:r>
      <w:proofErr w:type="spellEnd"/>
      <w:r w:rsidRPr="00665F0D">
        <w:rPr>
          <w:b/>
          <w:bCs/>
          <w:lang w:val="en-US"/>
        </w:rPr>
        <w:t xml:space="preserve"> index) const</w:t>
      </w:r>
    </w:p>
    <w:p w14:paraId="387E999C" w14:textId="7730FB56" w:rsidR="00665F0D" w:rsidRDefault="00665F0D" w:rsidP="00665F0D">
      <w:pPr>
        <w:rPr>
          <w:lang w:val="en-US"/>
        </w:rPr>
      </w:pPr>
      <w:proofErr w:type="gramStart"/>
      <w:r w:rsidRPr="00665F0D">
        <w:rPr>
          <w:lang w:val="en-US"/>
        </w:rPr>
        <w:t>Similar to</w:t>
      </w:r>
      <w:proofErr w:type="gramEnd"/>
      <w:r w:rsidRPr="00665F0D">
        <w:rPr>
          <w:lang w:val="en-US"/>
        </w:rPr>
        <w:t xml:space="preserve"> the previous method, this variant lets you specify a starting index for the search. It searches for the substring starting from the given index position.</w:t>
      </w:r>
    </w:p>
    <w:p w14:paraId="7487FF64" w14:textId="77777777" w:rsidR="00665F0D" w:rsidRPr="00665F0D" w:rsidRDefault="00665F0D" w:rsidP="00665F0D">
      <w:pPr>
        <w:pStyle w:val="af"/>
      </w:pPr>
      <w:proofErr w:type="spellStart"/>
      <w:r w:rsidRPr="00665F0D">
        <w:t>size_t</w:t>
      </w:r>
      <w:proofErr w:type="spellEnd"/>
      <w:r w:rsidRPr="00665F0D">
        <w:rPr>
          <w:color w:val="BEC0C2"/>
        </w:rPr>
        <w:t xml:space="preserve"> </w:t>
      </w:r>
      <w:proofErr w:type="spellStart"/>
      <w:proofErr w:type="gramStart"/>
      <w:r w:rsidRPr="00665F0D">
        <w:t>MyString</w:t>
      </w:r>
      <w:proofErr w:type="spellEnd"/>
      <w:r w:rsidRPr="00665F0D">
        <w:t>::</w:t>
      </w:r>
      <w:proofErr w:type="gramEnd"/>
      <w:r w:rsidRPr="00665F0D">
        <w:rPr>
          <w:b/>
          <w:bCs/>
        </w:rPr>
        <w:t>find</w:t>
      </w:r>
      <w:r w:rsidRPr="00665F0D">
        <w:t>(</w:t>
      </w:r>
      <w:r w:rsidRPr="00665F0D">
        <w:rPr>
          <w:i/>
          <w:iCs/>
          <w:color w:val="45C6D6"/>
        </w:rPr>
        <w:t>const</w:t>
      </w:r>
      <w:r w:rsidRPr="00665F0D">
        <w:rPr>
          <w:color w:val="BEC0C2"/>
        </w:rPr>
        <w:t xml:space="preserve"> </w:t>
      </w:r>
      <w:r w:rsidRPr="00665F0D">
        <w:t>std::string&amp;</w:t>
      </w:r>
      <w:r w:rsidRPr="00665F0D">
        <w:rPr>
          <w:color w:val="BEC0C2"/>
        </w:rPr>
        <w:t xml:space="preserve"> </w:t>
      </w:r>
      <w:proofErr w:type="spellStart"/>
      <w:r w:rsidRPr="00665F0D">
        <w:rPr>
          <w:color w:val="D6BB9A"/>
        </w:rPr>
        <w:t>arr</w:t>
      </w:r>
      <w:proofErr w:type="spellEnd"/>
      <w:r w:rsidRPr="00665F0D">
        <w:t>,</w:t>
      </w:r>
      <w:r w:rsidRPr="00665F0D">
        <w:rPr>
          <w:color w:val="BEC0C2"/>
        </w:rPr>
        <w:t xml:space="preserve"> </w:t>
      </w:r>
      <w:proofErr w:type="spellStart"/>
      <w:r w:rsidRPr="00665F0D">
        <w:t>size_t</w:t>
      </w:r>
      <w:proofErr w:type="spellEnd"/>
      <w:r w:rsidRPr="00665F0D">
        <w:rPr>
          <w:color w:val="BEC0C2"/>
        </w:rPr>
        <w:t xml:space="preserve"> </w:t>
      </w:r>
      <w:r w:rsidRPr="00665F0D">
        <w:rPr>
          <w:color w:val="D6BB9A"/>
        </w:rPr>
        <w:t>index</w:t>
      </w:r>
      <w:r w:rsidRPr="00665F0D">
        <w:t>)</w:t>
      </w:r>
      <w:r w:rsidRPr="00665F0D">
        <w:rPr>
          <w:color w:val="BEC0C2"/>
        </w:rPr>
        <w:t xml:space="preserve"> </w:t>
      </w:r>
      <w:r w:rsidRPr="00665F0D">
        <w:rPr>
          <w:i/>
          <w:iCs/>
          <w:color w:val="45C6D6"/>
        </w:rPr>
        <w:t>const</w:t>
      </w:r>
    </w:p>
    <w:p w14:paraId="205D9FE8" w14:textId="77777777" w:rsidR="00665F0D" w:rsidRPr="00665F0D" w:rsidRDefault="00665F0D" w:rsidP="00665F0D">
      <w:pPr>
        <w:pStyle w:val="af"/>
      </w:pPr>
      <w:r w:rsidRPr="00665F0D">
        <w:t>{</w:t>
      </w:r>
    </w:p>
    <w:p w14:paraId="42CC556E" w14:textId="77777777" w:rsidR="00665F0D" w:rsidRPr="00665F0D" w:rsidRDefault="00665F0D" w:rsidP="00665F0D">
      <w:pPr>
        <w:pStyle w:val="af"/>
      </w:pPr>
      <w:r w:rsidRPr="00665F0D">
        <w:rPr>
          <w:color w:val="BEC0C2"/>
        </w:rPr>
        <w:t xml:space="preserve">    </w:t>
      </w:r>
      <w:r w:rsidRPr="00665F0D">
        <w:rPr>
          <w:i/>
          <w:iCs/>
          <w:color w:val="45C6D6"/>
        </w:rPr>
        <w:t>return</w:t>
      </w:r>
      <w:r w:rsidRPr="00665F0D">
        <w:rPr>
          <w:color w:val="BEC0C2"/>
        </w:rPr>
        <w:t xml:space="preserve"> </w:t>
      </w:r>
      <w:r w:rsidRPr="00665F0D">
        <w:t>find(</w:t>
      </w:r>
      <w:proofErr w:type="spellStart"/>
      <w:r w:rsidRPr="00665F0D">
        <w:rPr>
          <w:color w:val="D6BB9A"/>
        </w:rPr>
        <w:t>arr</w:t>
      </w:r>
      <w:r w:rsidRPr="00665F0D">
        <w:t>.c_str</w:t>
      </w:r>
      <w:proofErr w:type="spellEnd"/>
      <w:r w:rsidRPr="00665F0D">
        <w:t>(),</w:t>
      </w:r>
      <w:r w:rsidRPr="00665F0D">
        <w:rPr>
          <w:color w:val="BEC0C2"/>
        </w:rPr>
        <w:t xml:space="preserve"> </w:t>
      </w:r>
      <w:r w:rsidRPr="00665F0D">
        <w:rPr>
          <w:color w:val="D6BB9A"/>
        </w:rPr>
        <w:t>index</w:t>
      </w:r>
      <w:r w:rsidRPr="00665F0D">
        <w:t>);</w:t>
      </w:r>
    </w:p>
    <w:p w14:paraId="710D28F0" w14:textId="33F6481C" w:rsidR="00665F0D" w:rsidRDefault="00665F0D" w:rsidP="00665F0D">
      <w:pPr>
        <w:pStyle w:val="af"/>
      </w:pPr>
      <w:r w:rsidRPr="00665F0D">
        <w:rPr>
          <w:szCs w:val="24"/>
        </w:rPr>
        <w:t>}</w:t>
      </w:r>
    </w:p>
    <w:p w14:paraId="15229772" w14:textId="77777777" w:rsidR="00924200" w:rsidRDefault="00924200" w:rsidP="00665F0D">
      <w:pPr>
        <w:rPr>
          <w:lang w:val="en-US"/>
        </w:rPr>
      </w:pPr>
      <w:r>
        <w:rPr>
          <w:lang w:val="en-US"/>
        </w:rPr>
        <w:br w:type="page"/>
      </w:r>
    </w:p>
    <w:p w14:paraId="6B18B678" w14:textId="3EFD4BC3" w:rsidR="00924200" w:rsidRDefault="00924200" w:rsidP="00924200">
      <w:pPr>
        <w:pStyle w:val="afb"/>
        <w:rPr>
          <w:lang w:val="en-US"/>
        </w:rPr>
      </w:pPr>
      <w:r w:rsidRPr="00094BA2">
        <w:rPr>
          <w:lang w:val="en-US"/>
        </w:rPr>
        <w:lastRenderedPageBreak/>
        <w:t>2.</w:t>
      </w:r>
      <w:r>
        <w:rPr>
          <w:lang w:val="en-US"/>
        </w:rPr>
        <w:t xml:space="preserve">8   OTHER </w:t>
      </w:r>
      <w:r w:rsidRPr="00924200">
        <w:rPr>
          <w:lang w:val="en-US"/>
        </w:rPr>
        <w:t>OPERATIONS</w:t>
      </w:r>
    </w:p>
    <w:p w14:paraId="5B4B40BD" w14:textId="77777777" w:rsidR="00F85F7C" w:rsidRDefault="00F85F7C" w:rsidP="00F85F7C">
      <w:pPr>
        <w:rPr>
          <w:lang w:val="en-US"/>
        </w:rPr>
      </w:pPr>
    </w:p>
    <w:p w14:paraId="16684846" w14:textId="4053E6F0" w:rsidR="00924200" w:rsidRPr="00736665" w:rsidRDefault="00924200" w:rsidP="00F85F7C">
      <w:pPr>
        <w:rPr>
          <w:b/>
          <w:bCs/>
          <w:lang w:val="en-US"/>
        </w:rPr>
      </w:pPr>
      <w:proofErr w:type="spellStart"/>
      <w:r w:rsidRPr="00736665">
        <w:rPr>
          <w:b/>
          <w:bCs/>
          <w:lang w:val="en-US"/>
        </w:rPr>
        <w:t>c_str</w:t>
      </w:r>
      <w:proofErr w:type="spellEnd"/>
      <w:r w:rsidRPr="00736665">
        <w:rPr>
          <w:b/>
          <w:bCs/>
          <w:lang w:val="en-US"/>
        </w:rPr>
        <w:t>() Method</w:t>
      </w:r>
    </w:p>
    <w:p w14:paraId="22269436" w14:textId="40CBE13D" w:rsidR="00924200" w:rsidRDefault="00924200" w:rsidP="00F85F7C">
      <w:pPr>
        <w:rPr>
          <w:lang w:val="en-US"/>
        </w:rPr>
      </w:pPr>
      <w:r w:rsidRPr="00924200">
        <w:rPr>
          <w:lang w:val="en-US"/>
        </w:rPr>
        <w:t xml:space="preserve">The </w:t>
      </w:r>
      <w:proofErr w:type="spellStart"/>
      <w:r w:rsidRPr="00924200">
        <w:rPr>
          <w:lang w:val="en-US"/>
        </w:rPr>
        <w:t>c_str</w:t>
      </w:r>
      <w:proofErr w:type="spellEnd"/>
      <w:r w:rsidRPr="00924200">
        <w:rPr>
          <w:lang w:val="en-US"/>
        </w:rPr>
        <w:t xml:space="preserve">() method returns a pointer to a null-terminated character array representing the content of the </w:t>
      </w:r>
      <w:proofErr w:type="spellStart"/>
      <w:r w:rsidRPr="00924200">
        <w:rPr>
          <w:lang w:val="en-US"/>
        </w:rPr>
        <w:t>MyString</w:t>
      </w:r>
      <w:proofErr w:type="spellEnd"/>
      <w:r w:rsidRPr="00924200">
        <w:rPr>
          <w:lang w:val="en-US"/>
        </w:rPr>
        <w:t xml:space="preserve"> object.</w:t>
      </w:r>
    </w:p>
    <w:p w14:paraId="069B28D3" w14:textId="77777777" w:rsidR="00736665" w:rsidRPr="00736665" w:rsidRDefault="00736665" w:rsidP="00736665">
      <w:pPr>
        <w:pStyle w:val="af"/>
      </w:pPr>
      <w:r w:rsidRPr="00736665">
        <w:rPr>
          <w:color w:val="45C6D6"/>
        </w:rPr>
        <w:t>const</w:t>
      </w:r>
      <w:r w:rsidRPr="00736665">
        <w:rPr>
          <w:color w:val="BEC0C2"/>
        </w:rPr>
        <w:t xml:space="preserve"> </w:t>
      </w:r>
      <w:r w:rsidRPr="00736665">
        <w:rPr>
          <w:color w:val="D69AA7"/>
        </w:rPr>
        <w:t>char</w:t>
      </w:r>
      <w:r w:rsidRPr="00736665">
        <w:t>*</w:t>
      </w:r>
      <w:r w:rsidRPr="00736665">
        <w:rPr>
          <w:color w:val="BEC0C2"/>
        </w:rPr>
        <w:t xml:space="preserve"> </w:t>
      </w:r>
      <w:proofErr w:type="spellStart"/>
      <w:proofErr w:type="gramStart"/>
      <w:r w:rsidRPr="00736665">
        <w:rPr>
          <w:color w:val="FF8080"/>
        </w:rPr>
        <w:t>MyString</w:t>
      </w:r>
      <w:proofErr w:type="spellEnd"/>
      <w:r w:rsidRPr="00736665">
        <w:t>::</w:t>
      </w:r>
      <w:proofErr w:type="spellStart"/>
      <w:proofErr w:type="gramEnd"/>
      <w:r w:rsidRPr="00736665">
        <w:rPr>
          <w:b/>
          <w:bCs/>
        </w:rPr>
        <w:t>c_str</w:t>
      </w:r>
      <w:proofErr w:type="spellEnd"/>
      <w:r w:rsidRPr="00736665">
        <w:t>()</w:t>
      </w:r>
      <w:r w:rsidRPr="00736665">
        <w:rPr>
          <w:color w:val="BEC0C2"/>
        </w:rPr>
        <w:t xml:space="preserve"> </w:t>
      </w:r>
      <w:r w:rsidRPr="00736665">
        <w:rPr>
          <w:color w:val="45C6D6"/>
        </w:rPr>
        <w:t>const</w:t>
      </w:r>
      <w:r w:rsidRPr="00736665">
        <w:rPr>
          <w:color w:val="BEC0C2"/>
        </w:rPr>
        <w:t xml:space="preserve"> </w:t>
      </w:r>
      <w:r w:rsidRPr="00736665">
        <w:t>//</w:t>
      </w:r>
      <w:r w:rsidRPr="00736665">
        <w:rPr>
          <w:color w:val="BEC0C2"/>
        </w:rPr>
        <w:t xml:space="preserve"> </w:t>
      </w:r>
      <w:r w:rsidRPr="00736665">
        <w:t>return</w:t>
      </w:r>
      <w:r w:rsidRPr="00736665">
        <w:rPr>
          <w:color w:val="BEC0C2"/>
        </w:rPr>
        <w:t xml:space="preserve"> </w:t>
      </w:r>
      <w:r w:rsidRPr="00736665">
        <w:t>a</w:t>
      </w:r>
      <w:r w:rsidRPr="00736665">
        <w:rPr>
          <w:color w:val="BEC0C2"/>
        </w:rPr>
        <w:t xml:space="preserve"> </w:t>
      </w:r>
      <w:r w:rsidRPr="00736665">
        <w:t>pointer</w:t>
      </w:r>
      <w:r w:rsidRPr="00736665">
        <w:rPr>
          <w:color w:val="BEC0C2"/>
        </w:rPr>
        <w:t xml:space="preserve"> </w:t>
      </w:r>
      <w:r w:rsidRPr="00736665">
        <w:t>to</w:t>
      </w:r>
      <w:r w:rsidRPr="00736665">
        <w:rPr>
          <w:color w:val="BEC0C2"/>
        </w:rPr>
        <w:t xml:space="preserve"> </w:t>
      </w:r>
      <w:r w:rsidRPr="00736665">
        <w:t>null-terminated</w:t>
      </w:r>
      <w:r w:rsidRPr="00736665">
        <w:rPr>
          <w:color w:val="BEC0C2"/>
        </w:rPr>
        <w:t xml:space="preserve"> </w:t>
      </w:r>
      <w:r w:rsidRPr="00736665">
        <w:t>character</w:t>
      </w:r>
      <w:r w:rsidRPr="00736665">
        <w:rPr>
          <w:color w:val="BEC0C2"/>
        </w:rPr>
        <w:t xml:space="preserve"> </w:t>
      </w:r>
      <w:r w:rsidRPr="00736665">
        <w:t>array</w:t>
      </w:r>
    </w:p>
    <w:p w14:paraId="0979CEAB" w14:textId="77777777" w:rsidR="00736665" w:rsidRPr="00736665" w:rsidRDefault="00736665" w:rsidP="00736665">
      <w:pPr>
        <w:pStyle w:val="af"/>
      </w:pPr>
      <w:r w:rsidRPr="00736665">
        <w:t>{</w:t>
      </w:r>
    </w:p>
    <w:p w14:paraId="20FA2973" w14:textId="77777777" w:rsidR="00736665" w:rsidRPr="00736665" w:rsidRDefault="00736665" w:rsidP="00736665">
      <w:pPr>
        <w:pStyle w:val="af"/>
      </w:pPr>
      <w:r w:rsidRPr="00736665">
        <w:rPr>
          <w:color w:val="BEC0C2"/>
        </w:rPr>
        <w:t xml:space="preserve">    </w:t>
      </w:r>
      <w:r w:rsidRPr="00736665">
        <w:rPr>
          <w:color w:val="45C6D6"/>
        </w:rPr>
        <w:t>return</w:t>
      </w:r>
      <w:r w:rsidRPr="00736665">
        <w:rPr>
          <w:color w:val="BEC0C2"/>
        </w:rPr>
        <w:t xml:space="preserve"> </w:t>
      </w:r>
      <w:r w:rsidRPr="00736665">
        <w:t>str_;</w:t>
      </w:r>
    </w:p>
    <w:p w14:paraId="7753DEAC" w14:textId="3814E483" w:rsidR="00736665" w:rsidRPr="00736665" w:rsidRDefault="00736665" w:rsidP="00736665">
      <w:pPr>
        <w:pStyle w:val="af"/>
      </w:pPr>
      <w:r w:rsidRPr="00736665">
        <w:rPr>
          <w:szCs w:val="24"/>
        </w:rPr>
        <w:t>}</w:t>
      </w:r>
    </w:p>
    <w:p w14:paraId="2546944B" w14:textId="77777777" w:rsidR="00924200" w:rsidRDefault="00924200" w:rsidP="00F85F7C">
      <w:pPr>
        <w:rPr>
          <w:lang w:val="en-US"/>
        </w:rPr>
      </w:pPr>
    </w:p>
    <w:p w14:paraId="030F8AF0" w14:textId="564F401C" w:rsidR="00924200" w:rsidRPr="00736665" w:rsidRDefault="00924200" w:rsidP="00F85F7C">
      <w:pPr>
        <w:rPr>
          <w:b/>
          <w:bCs/>
          <w:lang w:val="en-US"/>
        </w:rPr>
      </w:pPr>
      <w:r w:rsidRPr="00736665">
        <w:rPr>
          <w:b/>
          <w:bCs/>
          <w:lang w:val="en-US"/>
        </w:rPr>
        <w:t>data() Method</w:t>
      </w:r>
    </w:p>
    <w:p w14:paraId="4D03650D" w14:textId="79EE53F2" w:rsidR="00924200" w:rsidRDefault="00924200" w:rsidP="00F85F7C">
      <w:pPr>
        <w:rPr>
          <w:lang w:val="en-US"/>
        </w:rPr>
      </w:pPr>
      <w:r w:rsidRPr="00924200">
        <w:rPr>
          <w:lang w:val="en-US"/>
        </w:rPr>
        <w:t xml:space="preserve">The data() method returns a pointer to the character data stored in the </w:t>
      </w:r>
      <w:proofErr w:type="spellStart"/>
      <w:r w:rsidRPr="00924200">
        <w:rPr>
          <w:lang w:val="en-US"/>
        </w:rPr>
        <w:t>MyString</w:t>
      </w:r>
      <w:proofErr w:type="spellEnd"/>
      <w:r w:rsidRPr="00924200">
        <w:rPr>
          <w:lang w:val="en-US"/>
        </w:rPr>
        <w:t xml:space="preserve"> object. Unlike </w:t>
      </w:r>
      <w:proofErr w:type="spellStart"/>
      <w:r w:rsidRPr="00924200">
        <w:rPr>
          <w:lang w:val="en-US"/>
        </w:rPr>
        <w:t>c_str</w:t>
      </w:r>
      <w:proofErr w:type="spellEnd"/>
      <w:r w:rsidRPr="00924200">
        <w:rPr>
          <w:lang w:val="en-US"/>
        </w:rPr>
        <w:t xml:space="preserve">(), it does not necessarily have to be </w:t>
      </w:r>
      <w:proofErr w:type="gramStart"/>
      <w:r w:rsidRPr="00924200">
        <w:rPr>
          <w:lang w:val="en-US"/>
        </w:rPr>
        <w:t>null-terminated</w:t>
      </w:r>
      <w:proofErr w:type="gramEnd"/>
      <w:r w:rsidRPr="00924200">
        <w:rPr>
          <w:lang w:val="en-US"/>
        </w:rPr>
        <w:t>.</w:t>
      </w:r>
    </w:p>
    <w:p w14:paraId="2D47AB36" w14:textId="77777777" w:rsidR="00736665" w:rsidRPr="00736665" w:rsidRDefault="00736665" w:rsidP="00736665">
      <w:pPr>
        <w:pStyle w:val="af"/>
      </w:pPr>
      <w:r w:rsidRPr="00736665">
        <w:rPr>
          <w:color w:val="45C6D6"/>
        </w:rPr>
        <w:t>const</w:t>
      </w:r>
      <w:r w:rsidRPr="00736665">
        <w:rPr>
          <w:color w:val="BEC0C2"/>
        </w:rPr>
        <w:t xml:space="preserve"> </w:t>
      </w:r>
      <w:r w:rsidRPr="00736665">
        <w:rPr>
          <w:color w:val="D69AA7"/>
        </w:rPr>
        <w:t>char</w:t>
      </w:r>
      <w:r w:rsidRPr="00736665">
        <w:t>*</w:t>
      </w:r>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data</w:t>
      </w:r>
      <w:r w:rsidRPr="00736665">
        <w:t>()</w:t>
      </w:r>
      <w:r w:rsidRPr="00736665">
        <w:rPr>
          <w:color w:val="BEC0C2"/>
        </w:rPr>
        <w:t xml:space="preserve"> </w:t>
      </w:r>
      <w:r w:rsidRPr="00736665">
        <w:rPr>
          <w:color w:val="45C6D6"/>
        </w:rPr>
        <w:t>const</w:t>
      </w:r>
      <w:r w:rsidRPr="00736665">
        <w:rPr>
          <w:color w:val="BEC0C2"/>
        </w:rPr>
        <w:t xml:space="preserve"> </w:t>
      </w:r>
      <w:r w:rsidRPr="00736665">
        <w:t>//</w:t>
      </w:r>
      <w:r w:rsidRPr="00736665">
        <w:rPr>
          <w:color w:val="BEC0C2"/>
        </w:rPr>
        <w:t xml:space="preserve"> </w:t>
      </w:r>
      <w:r w:rsidRPr="00736665">
        <w:t>return</w:t>
      </w:r>
      <w:r w:rsidRPr="00736665">
        <w:rPr>
          <w:color w:val="BEC0C2"/>
        </w:rPr>
        <w:t xml:space="preserve"> </w:t>
      </w:r>
      <w:r w:rsidRPr="00736665">
        <w:t>a</w:t>
      </w:r>
      <w:r w:rsidRPr="00736665">
        <w:rPr>
          <w:color w:val="BEC0C2"/>
        </w:rPr>
        <w:t xml:space="preserve"> </w:t>
      </w:r>
      <w:r w:rsidRPr="00736665">
        <w:t>pointer</w:t>
      </w:r>
      <w:r w:rsidRPr="00736665">
        <w:rPr>
          <w:color w:val="BEC0C2"/>
        </w:rPr>
        <w:t xml:space="preserve"> </w:t>
      </w:r>
      <w:r w:rsidRPr="00736665">
        <w:t>to</w:t>
      </w:r>
      <w:r w:rsidRPr="00736665">
        <w:rPr>
          <w:color w:val="BEC0C2"/>
        </w:rPr>
        <w:t xml:space="preserve"> </w:t>
      </w:r>
      <w:r w:rsidRPr="00736665">
        <w:t>array</w:t>
      </w:r>
      <w:r w:rsidRPr="00736665">
        <w:rPr>
          <w:color w:val="BEC0C2"/>
        </w:rPr>
        <w:t xml:space="preserve"> </w:t>
      </w:r>
      <w:r w:rsidRPr="00736665">
        <w:t>data</w:t>
      </w:r>
      <w:r w:rsidRPr="00736665">
        <w:rPr>
          <w:color w:val="BEC0C2"/>
        </w:rPr>
        <w:t xml:space="preserve"> </w:t>
      </w:r>
      <w:r w:rsidRPr="00736665">
        <w:t>that</w:t>
      </w:r>
      <w:r w:rsidRPr="00736665">
        <w:rPr>
          <w:color w:val="BEC0C2"/>
        </w:rPr>
        <w:t xml:space="preserve"> </w:t>
      </w:r>
      <w:r w:rsidRPr="00736665">
        <w:t>not</w:t>
      </w:r>
      <w:r w:rsidRPr="00736665">
        <w:rPr>
          <w:color w:val="BEC0C2"/>
        </w:rPr>
        <w:t xml:space="preserve"> </w:t>
      </w:r>
      <w:r w:rsidRPr="00736665">
        <w:t>required</w:t>
      </w:r>
      <w:r w:rsidRPr="00736665">
        <w:rPr>
          <w:color w:val="BEC0C2"/>
        </w:rPr>
        <w:t xml:space="preserve"> </w:t>
      </w:r>
      <w:r w:rsidRPr="00736665">
        <w:t>to</w:t>
      </w:r>
      <w:r w:rsidRPr="00736665">
        <w:rPr>
          <w:color w:val="BEC0C2"/>
        </w:rPr>
        <w:t xml:space="preserve"> </w:t>
      </w:r>
      <w:r w:rsidRPr="00736665">
        <w:t>be</w:t>
      </w:r>
      <w:r w:rsidRPr="00736665">
        <w:rPr>
          <w:color w:val="BEC0C2"/>
        </w:rPr>
        <w:t xml:space="preserve"> </w:t>
      </w:r>
      <w:r w:rsidRPr="00736665">
        <w:t>null-terminated</w:t>
      </w:r>
    </w:p>
    <w:p w14:paraId="318003CB" w14:textId="77777777" w:rsidR="00736665" w:rsidRPr="00736665" w:rsidRDefault="00736665" w:rsidP="00736665">
      <w:pPr>
        <w:pStyle w:val="af"/>
      </w:pPr>
      <w:r w:rsidRPr="00736665">
        <w:t>{</w:t>
      </w:r>
    </w:p>
    <w:p w14:paraId="171E6009" w14:textId="77777777" w:rsidR="00736665" w:rsidRPr="00736665" w:rsidRDefault="00736665" w:rsidP="00736665">
      <w:pPr>
        <w:pStyle w:val="af"/>
      </w:pPr>
    </w:p>
    <w:p w14:paraId="0356F238" w14:textId="77777777" w:rsidR="00736665" w:rsidRPr="00736665" w:rsidRDefault="00736665" w:rsidP="00736665">
      <w:pPr>
        <w:pStyle w:val="af"/>
      </w:pPr>
      <w:r w:rsidRPr="00736665">
        <w:rPr>
          <w:color w:val="BEC0C2"/>
        </w:rPr>
        <w:t xml:space="preserve">    </w:t>
      </w:r>
      <w:r w:rsidRPr="00736665">
        <w:rPr>
          <w:color w:val="45C6D6"/>
        </w:rPr>
        <w:t>return</w:t>
      </w:r>
      <w:r w:rsidRPr="00736665">
        <w:rPr>
          <w:color w:val="BEC0C2"/>
        </w:rPr>
        <w:t xml:space="preserve"> </w:t>
      </w:r>
      <w:r w:rsidRPr="00736665">
        <w:t>str_;</w:t>
      </w:r>
    </w:p>
    <w:p w14:paraId="29BF8C86" w14:textId="3997039E" w:rsidR="00736665" w:rsidRDefault="00736665" w:rsidP="00736665">
      <w:pPr>
        <w:pStyle w:val="af"/>
      </w:pPr>
      <w:r w:rsidRPr="00736665">
        <w:rPr>
          <w:szCs w:val="24"/>
        </w:rPr>
        <w:t>}</w:t>
      </w:r>
    </w:p>
    <w:p w14:paraId="1EEF9130" w14:textId="77777777" w:rsidR="00924200" w:rsidRDefault="00924200" w:rsidP="00F85F7C">
      <w:pPr>
        <w:rPr>
          <w:lang w:val="en-US"/>
        </w:rPr>
      </w:pPr>
    </w:p>
    <w:p w14:paraId="264C7645" w14:textId="12E9636A" w:rsidR="00924200" w:rsidRPr="00D46471" w:rsidRDefault="00924200" w:rsidP="00F85F7C">
      <w:pPr>
        <w:rPr>
          <w:b/>
          <w:bCs/>
          <w:lang w:val="en-US"/>
        </w:rPr>
      </w:pPr>
      <w:r w:rsidRPr="00736665">
        <w:rPr>
          <w:b/>
          <w:bCs/>
          <w:lang w:val="en-US"/>
        </w:rPr>
        <w:t>size() Method</w:t>
      </w:r>
      <w:r w:rsidR="00736665" w:rsidRPr="00D46471">
        <w:rPr>
          <w:b/>
          <w:bCs/>
          <w:lang w:val="en-US"/>
        </w:rPr>
        <w:t xml:space="preserve"> </w:t>
      </w:r>
      <w:r w:rsidR="00736665" w:rsidRPr="00736665">
        <w:rPr>
          <w:b/>
          <w:bCs/>
          <w:lang w:val="en-US"/>
        </w:rPr>
        <w:t>(length()</w:t>
      </w:r>
      <w:r w:rsidR="00736665" w:rsidRPr="00D46471">
        <w:rPr>
          <w:b/>
          <w:bCs/>
          <w:lang w:val="en-US"/>
        </w:rPr>
        <w:t xml:space="preserve"> </w:t>
      </w:r>
      <w:r w:rsidR="00736665" w:rsidRPr="00736665">
        <w:rPr>
          <w:b/>
          <w:bCs/>
          <w:lang w:val="en-US"/>
        </w:rPr>
        <w:t>Method)</w:t>
      </w:r>
    </w:p>
    <w:p w14:paraId="3E58D94F" w14:textId="7E60DE6F" w:rsidR="00924200" w:rsidRDefault="00924200" w:rsidP="00F85F7C">
      <w:pPr>
        <w:rPr>
          <w:lang w:val="en-US"/>
        </w:rPr>
      </w:pPr>
      <w:r w:rsidRPr="00924200">
        <w:rPr>
          <w:lang w:val="en-US"/>
        </w:rPr>
        <w:t>The size() method</w:t>
      </w:r>
      <w:r w:rsidR="00736665" w:rsidRPr="00736665">
        <w:rPr>
          <w:lang w:val="en-US"/>
        </w:rPr>
        <w:t xml:space="preserve"> (length())</w:t>
      </w:r>
      <w:r w:rsidRPr="00924200">
        <w:rPr>
          <w:lang w:val="en-US"/>
        </w:rPr>
        <w:t xml:space="preserve"> returns the number of characters in the </w:t>
      </w:r>
      <w:proofErr w:type="spellStart"/>
      <w:r w:rsidRPr="00924200">
        <w:rPr>
          <w:lang w:val="en-US"/>
        </w:rPr>
        <w:t>MyString</w:t>
      </w:r>
      <w:proofErr w:type="spellEnd"/>
      <w:r w:rsidRPr="00924200">
        <w:rPr>
          <w:lang w:val="en-US"/>
        </w:rPr>
        <w:t xml:space="preserve"> object, excluding the </w:t>
      </w:r>
      <w:proofErr w:type="gramStart"/>
      <w:r w:rsidRPr="00924200">
        <w:rPr>
          <w:lang w:val="en-US"/>
        </w:rPr>
        <w:t>null-terminator</w:t>
      </w:r>
      <w:proofErr w:type="gramEnd"/>
      <w:r w:rsidRPr="00924200">
        <w:rPr>
          <w:lang w:val="en-US"/>
        </w:rPr>
        <w:t>.</w:t>
      </w:r>
    </w:p>
    <w:p w14:paraId="10CA0EFF" w14:textId="77777777" w:rsidR="00736665" w:rsidRPr="00736665" w:rsidRDefault="00736665" w:rsidP="00736665">
      <w:pPr>
        <w:pStyle w:val="af"/>
      </w:pPr>
      <w:proofErr w:type="spellStart"/>
      <w:r w:rsidRPr="00736665">
        <w:rPr>
          <w:color w:val="FF8080"/>
        </w:rPr>
        <w:t>size_t</w:t>
      </w:r>
      <w:proofErr w:type="spellEnd"/>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size</w:t>
      </w:r>
      <w:r w:rsidRPr="00736665">
        <w:t>()</w:t>
      </w:r>
      <w:r w:rsidRPr="00736665">
        <w:rPr>
          <w:color w:val="BEC0C2"/>
        </w:rPr>
        <w:t xml:space="preserve"> </w:t>
      </w:r>
      <w:r w:rsidRPr="00736665">
        <w:rPr>
          <w:color w:val="45C6D6"/>
        </w:rPr>
        <w:t>const</w:t>
      </w:r>
      <w:r w:rsidRPr="00736665">
        <w:rPr>
          <w:color w:val="BEC0C2"/>
        </w:rPr>
        <w:t xml:space="preserve"> </w:t>
      </w:r>
      <w:r w:rsidRPr="00736665">
        <w:t>//</w:t>
      </w:r>
      <w:r w:rsidRPr="00736665">
        <w:rPr>
          <w:color w:val="BEC0C2"/>
        </w:rPr>
        <w:t xml:space="preserve"> </w:t>
      </w:r>
      <w:r w:rsidRPr="00736665">
        <w:t>return</w:t>
      </w:r>
      <w:r w:rsidRPr="00736665">
        <w:rPr>
          <w:color w:val="BEC0C2"/>
        </w:rPr>
        <w:t xml:space="preserve"> </w:t>
      </w:r>
      <w:r w:rsidRPr="00736665">
        <w:t>the</w:t>
      </w:r>
      <w:r w:rsidRPr="00736665">
        <w:rPr>
          <w:color w:val="BEC0C2"/>
        </w:rPr>
        <w:t xml:space="preserve"> </w:t>
      </w:r>
      <w:r w:rsidRPr="00736665">
        <w:t>number</w:t>
      </w:r>
      <w:r w:rsidRPr="00736665">
        <w:rPr>
          <w:color w:val="BEC0C2"/>
        </w:rPr>
        <w:t xml:space="preserve"> </w:t>
      </w:r>
      <w:r w:rsidRPr="00736665">
        <w:t>of</w:t>
      </w:r>
      <w:r w:rsidRPr="00736665">
        <w:rPr>
          <w:color w:val="BEC0C2"/>
        </w:rPr>
        <w:t xml:space="preserve"> </w:t>
      </w:r>
      <w:r w:rsidRPr="00736665">
        <w:t>char</w:t>
      </w:r>
      <w:r w:rsidRPr="00736665">
        <w:rPr>
          <w:color w:val="BEC0C2"/>
        </w:rPr>
        <w:t xml:space="preserve"> </w:t>
      </w:r>
      <w:r w:rsidRPr="00736665">
        <w:t>elements</w:t>
      </w:r>
      <w:r w:rsidRPr="00736665">
        <w:rPr>
          <w:color w:val="BEC0C2"/>
        </w:rPr>
        <w:t xml:space="preserve"> </w:t>
      </w:r>
      <w:r w:rsidRPr="00736665">
        <w:t>in</w:t>
      </w:r>
      <w:r w:rsidRPr="00736665">
        <w:rPr>
          <w:color w:val="BEC0C2"/>
        </w:rPr>
        <w:t xml:space="preserve"> </w:t>
      </w:r>
      <w:r w:rsidRPr="00736665">
        <w:t>string</w:t>
      </w:r>
    </w:p>
    <w:p w14:paraId="32ADFB2B" w14:textId="77777777" w:rsidR="00736665" w:rsidRPr="00736665" w:rsidRDefault="00736665" w:rsidP="00736665">
      <w:pPr>
        <w:pStyle w:val="af"/>
      </w:pPr>
      <w:r w:rsidRPr="00736665">
        <w:t>{</w:t>
      </w:r>
    </w:p>
    <w:p w14:paraId="578972BE" w14:textId="77777777" w:rsidR="00736665" w:rsidRPr="00736665" w:rsidRDefault="00736665" w:rsidP="00736665">
      <w:pPr>
        <w:pStyle w:val="af"/>
      </w:pPr>
      <w:r w:rsidRPr="00736665">
        <w:rPr>
          <w:color w:val="BEC0C2"/>
        </w:rPr>
        <w:t xml:space="preserve">    </w:t>
      </w:r>
      <w:r w:rsidRPr="00736665">
        <w:rPr>
          <w:color w:val="45C6D6"/>
        </w:rPr>
        <w:t>return</w:t>
      </w:r>
      <w:r w:rsidRPr="00736665">
        <w:rPr>
          <w:color w:val="BEC0C2"/>
        </w:rPr>
        <w:t xml:space="preserve"> </w:t>
      </w:r>
      <w:r w:rsidRPr="00736665">
        <w:t>size_;</w:t>
      </w:r>
    </w:p>
    <w:p w14:paraId="54A6E5B1" w14:textId="4F03BFDC" w:rsidR="00736665" w:rsidRDefault="00736665" w:rsidP="00736665">
      <w:pPr>
        <w:pStyle w:val="af"/>
        <w:rPr>
          <w:szCs w:val="24"/>
        </w:rPr>
      </w:pPr>
      <w:r w:rsidRPr="00736665">
        <w:rPr>
          <w:szCs w:val="24"/>
        </w:rPr>
        <w:t>}</w:t>
      </w:r>
    </w:p>
    <w:p w14:paraId="09EDE1D4" w14:textId="34F6C189" w:rsidR="00736665" w:rsidRPr="00736665" w:rsidRDefault="00736665" w:rsidP="00736665">
      <w:pPr>
        <w:pStyle w:val="af"/>
      </w:pPr>
      <w:proofErr w:type="spellStart"/>
      <w:r w:rsidRPr="00736665">
        <w:rPr>
          <w:color w:val="FF8080"/>
        </w:rPr>
        <w:t>size_t</w:t>
      </w:r>
      <w:proofErr w:type="spellEnd"/>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 xml:space="preserve"> length</w:t>
      </w:r>
      <w:r w:rsidRPr="00736665">
        <w:t>()</w:t>
      </w:r>
      <w:r w:rsidRPr="00736665">
        <w:rPr>
          <w:color w:val="BEC0C2"/>
        </w:rPr>
        <w:t xml:space="preserve"> </w:t>
      </w:r>
      <w:r w:rsidRPr="00736665">
        <w:rPr>
          <w:color w:val="45C6D6"/>
        </w:rPr>
        <w:t>const</w:t>
      </w:r>
      <w:r w:rsidRPr="00736665">
        <w:rPr>
          <w:color w:val="BEC0C2"/>
        </w:rPr>
        <w:t xml:space="preserve"> </w:t>
      </w:r>
      <w:r w:rsidRPr="00736665">
        <w:t>//</w:t>
      </w:r>
      <w:r w:rsidRPr="00736665">
        <w:rPr>
          <w:color w:val="BEC0C2"/>
        </w:rPr>
        <w:t xml:space="preserve"> </w:t>
      </w:r>
      <w:r w:rsidRPr="00736665">
        <w:t>same</w:t>
      </w:r>
      <w:r w:rsidRPr="00736665">
        <w:rPr>
          <w:color w:val="BEC0C2"/>
        </w:rPr>
        <w:t xml:space="preserve"> </w:t>
      </w:r>
      <w:r w:rsidRPr="00736665">
        <w:t>as</w:t>
      </w:r>
      <w:r w:rsidRPr="00736665">
        <w:rPr>
          <w:color w:val="BEC0C2"/>
        </w:rPr>
        <w:t xml:space="preserve"> </w:t>
      </w:r>
      <w:r w:rsidRPr="00736665">
        <w:t>size</w:t>
      </w:r>
    </w:p>
    <w:p w14:paraId="05FD4621" w14:textId="77777777" w:rsidR="00736665" w:rsidRPr="00736665" w:rsidRDefault="00736665" w:rsidP="00736665">
      <w:pPr>
        <w:pStyle w:val="af"/>
      </w:pPr>
      <w:r w:rsidRPr="00736665">
        <w:t>{</w:t>
      </w:r>
    </w:p>
    <w:p w14:paraId="607817BC" w14:textId="77777777" w:rsidR="00736665" w:rsidRPr="00736665" w:rsidRDefault="00736665" w:rsidP="00736665">
      <w:pPr>
        <w:pStyle w:val="af"/>
      </w:pPr>
      <w:r w:rsidRPr="00736665">
        <w:rPr>
          <w:color w:val="BEC0C2"/>
        </w:rPr>
        <w:t xml:space="preserve">    </w:t>
      </w:r>
      <w:r w:rsidRPr="00736665">
        <w:rPr>
          <w:color w:val="45C6D6"/>
        </w:rPr>
        <w:t>return</w:t>
      </w:r>
      <w:r w:rsidRPr="00736665">
        <w:rPr>
          <w:color w:val="BEC0C2"/>
        </w:rPr>
        <w:t xml:space="preserve"> </w:t>
      </w:r>
      <w:r w:rsidRPr="00736665">
        <w:t>size_;</w:t>
      </w:r>
    </w:p>
    <w:p w14:paraId="655AE211" w14:textId="7A336687" w:rsidR="00736665" w:rsidRDefault="00736665" w:rsidP="00736665">
      <w:pPr>
        <w:pStyle w:val="af"/>
      </w:pPr>
      <w:r w:rsidRPr="00736665">
        <w:rPr>
          <w:szCs w:val="24"/>
        </w:rPr>
        <w:t>}</w:t>
      </w:r>
    </w:p>
    <w:p w14:paraId="69BCB4F2" w14:textId="77777777" w:rsidR="00924200" w:rsidRDefault="00924200" w:rsidP="00F85F7C">
      <w:pPr>
        <w:rPr>
          <w:lang w:val="en-US"/>
        </w:rPr>
      </w:pPr>
    </w:p>
    <w:p w14:paraId="6C3BF54F" w14:textId="1D1E6615" w:rsidR="00736665" w:rsidRPr="00736665" w:rsidRDefault="00736665" w:rsidP="00F85F7C">
      <w:pPr>
        <w:rPr>
          <w:b/>
          <w:bCs/>
          <w:lang w:val="en-US"/>
        </w:rPr>
      </w:pPr>
      <w:r w:rsidRPr="00736665">
        <w:rPr>
          <w:b/>
          <w:bCs/>
          <w:lang w:val="en-US"/>
        </w:rPr>
        <w:t>capacity() Method</w:t>
      </w:r>
    </w:p>
    <w:p w14:paraId="11BAFA4F" w14:textId="7ABE2BD9" w:rsidR="00736665" w:rsidRDefault="00736665" w:rsidP="00F85F7C">
      <w:pPr>
        <w:rPr>
          <w:lang w:val="en-US"/>
        </w:rPr>
      </w:pPr>
      <w:r w:rsidRPr="00736665">
        <w:rPr>
          <w:lang w:val="en-US"/>
        </w:rPr>
        <w:t xml:space="preserve">The capacity() method returns the current amount of memory allocated for the </w:t>
      </w:r>
      <w:proofErr w:type="spellStart"/>
      <w:r w:rsidRPr="00736665">
        <w:rPr>
          <w:lang w:val="en-US"/>
        </w:rPr>
        <w:t>MyString</w:t>
      </w:r>
      <w:proofErr w:type="spellEnd"/>
      <w:r w:rsidRPr="00736665">
        <w:rPr>
          <w:lang w:val="en-US"/>
        </w:rPr>
        <w:t xml:space="preserve"> object, which can be larger than its actual size. It provides insight into how much memory is reserved for future string operations, including appending characters. The capacity may be greater than or equal to the size.</w:t>
      </w:r>
    </w:p>
    <w:p w14:paraId="250D9EC1" w14:textId="77777777" w:rsidR="00736665" w:rsidRPr="00736665" w:rsidRDefault="00736665" w:rsidP="00736665">
      <w:pPr>
        <w:pStyle w:val="af"/>
      </w:pPr>
      <w:proofErr w:type="spellStart"/>
      <w:r w:rsidRPr="00736665">
        <w:rPr>
          <w:color w:val="FF8080"/>
        </w:rPr>
        <w:t>size_t</w:t>
      </w:r>
      <w:proofErr w:type="spellEnd"/>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capacity</w:t>
      </w:r>
      <w:r w:rsidRPr="00736665">
        <w:t>()</w:t>
      </w:r>
      <w:r w:rsidRPr="00736665">
        <w:rPr>
          <w:color w:val="BEC0C2"/>
        </w:rPr>
        <w:t xml:space="preserve"> </w:t>
      </w:r>
      <w:r w:rsidRPr="00736665">
        <w:rPr>
          <w:color w:val="45C6D6"/>
        </w:rPr>
        <w:t>const</w:t>
      </w:r>
      <w:r w:rsidRPr="00736665">
        <w:rPr>
          <w:color w:val="BEC0C2"/>
        </w:rPr>
        <w:t xml:space="preserve"> </w:t>
      </w:r>
      <w:r w:rsidRPr="00736665">
        <w:t>//</w:t>
      </w:r>
      <w:r w:rsidRPr="00736665">
        <w:rPr>
          <w:color w:val="BEC0C2"/>
        </w:rPr>
        <w:t xml:space="preserve"> </w:t>
      </w:r>
      <w:r w:rsidRPr="00736665">
        <w:t>return</w:t>
      </w:r>
      <w:r w:rsidRPr="00736665">
        <w:rPr>
          <w:color w:val="BEC0C2"/>
        </w:rPr>
        <w:t xml:space="preserve"> </w:t>
      </w:r>
      <w:r w:rsidRPr="00736665">
        <w:t>the</w:t>
      </w:r>
      <w:r w:rsidRPr="00736665">
        <w:rPr>
          <w:color w:val="BEC0C2"/>
        </w:rPr>
        <w:t xml:space="preserve"> </w:t>
      </w:r>
      <w:r w:rsidRPr="00736665">
        <w:t>current</w:t>
      </w:r>
      <w:r w:rsidRPr="00736665">
        <w:rPr>
          <w:color w:val="BEC0C2"/>
        </w:rPr>
        <w:t xml:space="preserve"> </w:t>
      </w:r>
      <w:r w:rsidRPr="00736665">
        <w:t>amount</w:t>
      </w:r>
      <w:r w:rsidRPr="00736665">
        <w:rPr>
          <w:color w:val="BEC0C2"/>
        </w:rPr>
        <w:t xml:space="preserve"> </w:t>
      </w:r>
      <w:r w:rsidRPr="00736665">
        <w:t>of</w:t>
      </w:r>
      <w:r w:rsidRPr="00736665">
        <w:rPr>
          <w:color w:val="BEC0C2"/>
        </w:rPr>
        <w:t xml:space="preserve"> </w:t>
      </w:r>
      <w:r w:rsidRPr="00736665">
        <w:t>allocated</w:t>
      </w:r>
      <w:r w:rsidRPr="00736665">
        <w:rPr>
          <w:color w:val="BEC0C2"/>
        </w:rPr>
        <w:t xml:space="preserve"> </w:t>
      </w:r>
      <w:r w:rsidRPr="00736665">
        <w:t>memory</w:t>
      </w:r>
      <w:r w:rsidRPr="00736665">
        <w:rPr>
          <w:color w:val="BEC0C2"/>
        </w:rPr>
        <w:t xml:space="preserve"> </w:t>
      </w:r>
      <w:r w:rsidRPr="00736665">
        <w:t>for</w:t>
      </w:r>
      <w:r w:rsidRPr="00736665">
        <w:rPr>
          <w:color w:val="BEC0C2"/>
        </w:rPr>
        <w:t xml:space="preserve"> </w:t>
      </w:r>
      <w:r w:rsidRPr="00736665">
        <w:t>array</w:t>
      </w:r>
    </w:p>
    <w:p w14:paraId="16900F68" w14:textId="77777777" w:rsidR="00736665" w:rsidRPr="00736665" w:rsidRDefault="00736665" w:rsidP="00736665">
      <w:pPr>
        <w:pStyle w:val="af"/>
      </w:pPr>
      <w:r w:rsidRPr="00736665">
        <w:t>{</w:t>
      </w:r>
    </w:p>
    <w:p w14:paraId="2FABD296" w14:textId="77777777" w:rsidR="00736665" w:rsidRPr="00736665" w:rsidRDefault="00736665" w:rsidP="00736665">
      <w:pPr>
        <w:pStyle w:val="af"/>
      </w:pPr>
      <w:r w:rsidRPr="00736665">
        <w:rPr>
          <w:color w:val="BEC0C2"/>
        </w:rPr>
        <w:t xml:space="preserve">    </w:t>
      </w:r>
      <w:r w:rsidRPr="00736665">
        <w:rPr>
          <w:color w:val="45C6D6"/>
        </w:rPr>
        <w:t>return</w:t>
      </w:r>
      <w:r w:rsidRPr="00736665">
        <w:rPr>
          <w:color w:val="BEC0C2"/>
        </w:rPr>
        <w:t xml:space="preserve"> </w:t>
      </w:r>
      <w:r w:rsidRPr="00736665">
        <w:t>capacity_;</w:t>
      </w:r>
    </w:p>
    <w:p w14:paraId="76BA6764" w14:textId="6DBA9B1B" w:rsidR="00736665" w:rsidRDefault="00736665" w:rsidP="00736665">
      <w:pPr>
        <w:pStyle w:val="af"/>
      </w:pPr>
      <w:r w:rsidRPr="00736665">
        <w:rPr>
          <w:szCs w:val="24"/>
        </w:rPr>
        <w:t>}</w:t>
      </w:r>
    </w:p>
    <w:p w14:paraId="0EF9EFF5" w14:textId="77777777" w:rsidR="00736665" w:rsidRDefault="00736665" w:rsidP="00F85F7C">
      <w:pPr>
        <w:rPr>
          <w:lang w:val="en-US"/>
        </w:rPr>
      </w:pPr>
    </w:p>
    <w:p w14:paraId="697EEDB9" w14:textId="5C3E52E1" w:rsidR="00924200" w:rsidRPr="00736665" w:rsidRDefault="00924200" w:rsidP="00F85F7C">
      <w:pPr>
        <w:rPr>
          <w:b/>
          <w:bCs/>
          <w:lang w:val="en-US"/>
        </w:rPr>
      </w:pPr>
      <w:r w:rsidRPr="00736665">
        <w:rPr>
          <w:b/>
          <w:bCs/>
          <w:lang w:val="en-US"/>
        </w:rPr>
        <w:t>empty() Method</w:t>
      </w:r>
    </w:p>
    <w:p w14:paraId="505F2A0C" w14:textId="6CD57F63" w:rsidR="00924200" w:rsidRDefault="00924200" w:rsidP="00F85F7C">
      <w:pPr>
        <w:rPr>
          <w:lang w:val="en-US"/>
        </w:rPr>
      </w:pPr>
      <w:r w:rsidRPr="00924200">
        <w:rPr>
          <w:lang w:val="en-US"/>
        </w:rPr>
        <w:t xml:space="preserve">The empty() method returns true if the </w:t>
      </w:r>
      <w:proofErr w:type="spellStart"/>
      <w:r w:rsidRPr="00924200">
        <w:rPr>
          <w:lang w:val="en-US"/>
        </w:rPr>
        <w:t>MyString</w:t>
      </w:r>
      <w:proofErr w:type="spellEnd"/>
      <w:r w:rsidRPr="00924200">
        <w:rPr>
          <w:lang w:val="en-US"/>
        </w:rPr>
        <w:t xml:space="preserve"> object is empty (contains no characters), and false otherwise.</w:t>
      </w:r>
    </w:p>
    <w:p w14:paraId="497F9EFA" w14:textId="77777777" w:rsidR="00736665" w:rsidRPr="00736665" w:rsidRDefault="00736665" w:rsidP="00736665">
      <w:pPr>
        <w:pStyle w:val="af"/>
      </w:pPr>
      <w:r w:rsidRPr="00736665">
        <w:rPr>
          <w:color w:val="D69AA7"/>
        </w:rPr>
        <w:t>bool</w:t>
      </w:r>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empty</w:t>
      </w:r>
      <w:r w:rsidRPr="00736665">
        <w:t>()</w:t>
      </w:r>
      <w:r w:rsidRPr="00736665">
        <w:rPr>
          <w:color w:val="BEC0C2"/>
        </w:rPr>
        <w:t xml:space="preserve"> </w:t>
      </w:r>
      <w:r w:rsidRPr="00736665">
        <w:rPr>
          <w:i/>
          <w:iCs/>
          <w:color w:val="45C6D6"/>
        </w:rPr>
        <w:t>const</w:t>
      </w:r>
      <w:r w:rsidRPr="00736665">
        <w:rPr>
          <w:color w:val="BEC0C2"/>
        </w:rPr>
        <w:t xml:space="preserve"> </w:t>
      </w:r>
      <w:r w:rsidRPr="00736665">
        <w:rPr>
          <w:i/>
          <w:iCs/>
        </w:rPr>
        <w:t>//</w:t>
      </w:r>
      <w:r w:rsidRPr="00736665">
        <w:rPr>
          <w:color w:val="BEC0C2"/>
        </w:rPr>
        <w:t xml:space="preserve"> </w:t>
      </w:r>
      <w:r w:rsidRPr="00736665">
        <w:rPr>
          <w:i/>
          <w:iCs/>
        </w:rPr>
        <w:t>true</w:t>
      </w:r>
      <w:r w:rsidRPr="00736665">
        <w:rPr>
          <w:color w:val="BEC0C2"/>
        </w:rPr>
        <w:t xml:space="preserve"> </w:t>
      </w:r>
      <w:r w:rsidRPr="00736665">
        <w:rPr>
          <w:i/>
          <w:iCs/>
        </w:rPr>
        <w:t>if</w:t>
      </w:r>
      <w:r w:rsidRPr="00736665">
        <w:rPr>
          <w:color w:val="BEC0C2"/>
        </w:rPr>
        <w:t xml:space="preserve"> </w:t>
      </w:r>
      <w:r w:rsidRPr="00736665">
        <w:rPr>
          <w:i/>
          <w:iCs/>
        </w:rPr>
        <w:t>string</w:t>
      </w:r>
      <w:r w:rsidRPr="00736665">
        <w:rPr>
          <w:color w:val="BEC0C2"/>
        </w:rPr>
        <w:t xml:space="preserve"> </w:t>
      </w:r>
      <w:r w:rsidRPr="00736665">
        <w:rPr>
          <w:i/>
          <w:iCs/>
        </w:rPr>
        <w:t>is</w:t>
      </w:r>
      <w:r w:rsidRPr="00736665">
        <w:rPr>
          <w:color w:val="BEC0C2"/>
        </w:rPr>
        <w:t xml:space="preserve"> </w:t>
      </w:r>
      <w:r w:rsidRPr="00736665">
        <w:rPr>
          <w:i/>
          <w:iCs/>
        </w:rPr>
        <w:t>empty</w:t>
      </w:r>
    </w:p>
    <w:p w14:paraId="4002C7F8" w14:textId="77777777" w:rsidR="00736665" w:rsidRPr="00736665" w:rsidRDefault="00736665" w:rsidP="00736665">
      <w:pPr>
        <w:pStyle w:val="af"/>
      </w:pPr>
      <w:r w:rsidRPr="00736665">
        <w:t>{</w:t>
      </w:r>
    </w:p>
    <w:p w14:paraId="45BE4531" w14:textId="77777777" w:rsidR="00736665" w:rsidRPr="00736665" w:rsidRDefault="00736665" w:rsidP="00736665">
      <w:pPr>
        <w:pStyle w:val="af"/>
      </w:pPr>
      <w:r w:rsidRPr="00736665">
        <w:rPr>
          <w:color w:val="BEC0C2"/>
        </w:rPr>
        <w:t xml:space="preserve">    </w:t>
      </w:r>
      <w:r w:rsidRPr="00736665">
        <w:rPr>
          <w:i/>
          <w:iCs/>
          <w:color w:val="45C6D6"/>
        </w:rPr>
        <w:t>return</w:t>
      </w:r>
      <w:r w:rsidRPr="00736665">
        <w:rPr>
          <w:color w:val="BEC0C2"/>
        </w:rPr>
        <w:t xml:space="preserve"> </w:t>
      </w:r>
      <w:r w:rsidRPr="00736665">
        <w:t>(</w:t>
      </w:r>
      <w:r w:rsidRPr="00736665">
        <w:rPr>
          <w:color w:val="D6BB9A"/>
        </w:rPr>
        <w:t>!</w:t>
      </w:r>
      <w:r w:rsidRPr="00736665">
        <w:t>str_);</w:t>
      </w:r>
    </w:p>
    <w:p w14:paraId="770EAE55" w14:textId="2F71494F" w:rsidR="00736665" w:rsidRDefault="00736665" w:rsidP="00736665">
      <w:pPr>
        <w:pStyle w:val="af"/>
      </w:pPr>
      <w:r w:rsidRPr="00736665">
        <w:rPr>
          <w:szCs w:val="24"/>
        </w:rPr>
        <w:t>}</w:t>
      </w:r>
    </w:p>
    <w:p w14:paraId="1CB5E15B" w14:textId="77777777" w:rsidR="00924200" w:rsidRDefault="00924200" w:rsidP="00F85F7C">
      <w:pPr>
        <w:rPr>
          <w:lang w:val="en-US"/>
        </w:rPr>
      </w:pPr>
    </w:p>
    <w:p w14:paraId="0DEE1A1C" w14:textId="101B4280" w:rsidR="00924200" w:rsidRPr="00736665" w:rsidRDefault="00924200" w:rsidP="00F85F7C">
      <w:pPr>
        <w:rPr>
          <w:b/>
          <w:bCs/>
          <w:lang w:val="en-US"/>
        </w:rPr>
      </w:pPr>
      <w:r w:rsidRPr="00736665">
        <w:rPr>
          <w:b/>
          <w:bCs/>
          <w:lang w:val="en-US"/>
        </w:rPr>
        <w:t>clear() Method</w:t>
      </w:r>
    </w:p>
    <w:p w14:paraId="3862DEC7" w14:textId="23989A78" w:rsidR="00924200" w:rsidRDefault="00924200" w:rsidP="00F85F7C">
      <w:pPr>
        <w:rPr>
          <w:lang w:val="en-US"/>
        </w:rPr>
      </w:pPr>
      <w:r w:rsidRPr="00924200">
        <w:rPr>
          <w:lang w:val="en-US"/>
        </w:rPr>
        <w:t xml:space="preserve">The clear() method removes all characters from the </w:t>
      </w:r>
      <w:proofErr w:type="spellStart"/>
      <w:r w:rsidRPr="00924200">
        <w:rPr>
          <w:lang w:val="en-US"/>
        </w:rPr>
        <w:t>MyString</w:t>
      </w:r>
      <w:proofErr w:type="spellEnd"/>
      <w:r w:rsidRPr="00924200">
        <w:rPr>
          <w:lang w:val="en-US"/>
        </w:rPr>
        <w:t xml:space="preserve"> object, making it empty. It also deallocates any memory previously allocated for the string.</w:t>
      </w:r>
    </w:p>
    <w:p w14:paraId="2CDF2CA8" w14:textId="77777777" w:rsidR="00736665" w:rsidRPr="00736665" w:rsidRDefault="00736665" w:rsidP="00736665">
      <w:pPr>
        <w:pStyle w:val="af"/>
      </w:pPr>
      <w:r w:rsidRPr="00736665">
        <w:rPr>
          <w:color w:val="D69AA7"/>
        </w:rPr>
        <w:t>void</w:t>
      </w:r>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clear</w:t>
      </w:r>
      <w:r w:rsidRPr="00736665">
        <w:t>()</w:t>
      </w:r>
      <w:r w:rsidRPr="00736665">
        <w:rPr>
          <w:color w:val="BEC0C2"/>
        </w:rPr>
        <w:t xml:space="preserve"> </w:t>
      </w:r>
      <w:r w:rsidRPr="00736665">
        <w:t>//</w:t>
      </w:r>
      <w:r w:rsidRPr="00736665">
        <w:rPr>
          <w:color w:val="BEC0C2"/>
        </w:rPr>
        <w:t xml:space="preserve"> </w:t>
      </w:r>
      <w:r w:rsidRPr="00736665">
        <w:t>remove</w:t>
      </w:r>
      <w:r w:rsidRPr="00736665">
        <w:rPr>
          <w:color w:val="BEC0C2"/>
        </w:rPr>
        <w:t xml:space="preserve"> </w:t>
      </w:r>
      <w:r w:rsidRPr="00736665">
        <w:t>all</w:t>
      </w:r>
      <w:r w:rsidRPr="00736665">
        <w:rPr>
          <w:color w:val="BEC0C2"/>
        </w:rPr>
        <w:t xml:space="preserve"> </w:t>
      </w:r>
      <w:r w:rsidRPr="00736665">
        <w:t>char</w:t>
      </w:r>
      <w:r w:rsidRPr="00736665">
        <w:rPr>
          <w:color w:val="BEC0C2"/>
        </w:rPr>
        <w:t xml:space="preserve"> </w:t>
      </w:r>
      <w:r w:rsidRPr="00736665">
        <w:t>element</w:t>
      </w:r>
      <w:r w:rsidRPr="00736665">
        <w:rPr>
          <w:color w:val="BEC0C2"/>
        </w:rPr>
        <w:t xml:space="preserve"> </w:t>
      </w:r>
      <w:r w:rsidRPr="00736665">
        <w:t>in</w:t>
      </w:r>
      <w:r w:rsidRPr="00736665">
        <w:rPr>
          <w:color w:val="BEC0C2"/>
        </w:rPr>
        <w:t xml:space="preserve"> </w:t>
      </w:r>
      <w:r w:rsidRPr="00736665">
        <w:t>string</w:t>
      </w:r>
    </w:p>
    <w:p w14:paraId="08C0E5A7" w14:textId="77777777" w:rsidR="00736665" w:rsidRPr="00736665" w:rsidRDefault="00736665" w:rsidP="00736665">
      <w:pPr>
        <w:pStyle w:val="af"/>
      </w:pPr>
      <w:r w:rsidRPr="00736665">
        <w:t>{</w:t>
      </w:r>
    </w:p>
    <w:p w14:paraId="6B36E91E" w14:textId="77777777" w:rsidR="00736665" w:rsidRPr="00736665" w:rsidRDefault="00736665" w:rsidP="00736665">
      <w:pPr>
        <w:pStyle w:val="af"/>
      </w:pPr>
      <w:r w:rsidRPr="00736665">
        <w:rPr>
          <w:color w:val="BEC0C2"/>
        </w:rPr>
        <w:t xml:space="preserve">    </w:t>
      </w:r>
      <w:r w:rsidRPr="00736665">
        <w:rPr>
          <w:color w:val="45C6D6"/>
        </w:rPr>
        <w:t>if</w:t>
      </w:r>
      <w:r w:rsidRPr="00736665">
        <w:rPr>
          <w:color w:val="BEC0C2"/>
        </w:rPr>
        <w:t xml:space="preserve"> </w:t>
      </w:r>
      <w:r w:rsidRPr="00736665">
        <w:t>(str_)</w:t>
      </w:r>
    </w:p>
    <w:p w14:paraId="349A1F9B" w14:textId="77777777" w:rsidR="00736665" w:rsidRPr="00736665" w:rsidRDefault="00736665" w:rsidP="00736665">
      <w:pPr>
        <w:pStyle w:val="af"/>
      </w:pPr>
      <w:r w:rsidRPr="00736665">
        <w:rPr>
          <w:color w:val="BEC0C2"/>
        </w:rPr>
        <w:t xml:space="preserve">    </w:t>
      </w:r>
      <w:r w:rsidRPr="00736665">
        <w:t>{</w:t>
      </w:r>
    </w:p>
    <w:p w14:paraId="17BB52F4" w14:textId="77777777" w:rsidR="00736665" w:rsidRPr="00736665" w:rsidRDefault="00736665" w:rsidP="00736665">
      <w:pPr>
        <w:pStyle w:val="af"/>
      </w:pPr>
      <w:r w:rsidRPr="00736665">
        <w:rPr>
          <w:color w:val="BEC0C2"/>
        </w:rPr>
        <w:t xml:space="preserve">        </w:t>
      </w:r>
      <w:r w:rsidRPr="00736665">
        <w:rPr>
          <w:color w:val="45C6D6"/>
        </w:rPr>
        <w:t>delete</w:t>
      </w:r>
      <w:r w:rsidRPr="00736665">
        <w:t>[]</w:t>
      </w:r>
      <w:r w:rsidRPr="00736665">
        <w:rPr>
          <w:color w:val="BEC0C2"/>
        </w:rPr>
        <w:t xml:space="preserve"> </w:t>
      </w:r>
      <w:r w:rsidRPr="00736665">
        <w:t>str_;</w:t>
      </w:r>
    </w:p>
    <w:p w14:paraId="086A25B9" w14:textId="77777777" w:rsidR="00736665" w:rsidRPr="00736665" w:rsidRDefault="00736665" w:rsidP="00736665">
      <w:pPr>
        <w:pStyle w:val="af"/>
      </w:pPr>
      <w:r w:rsidRPr="00736665">
        <w:rPr>
          <w:color w:val="BEC0C2"/>
        </w:rPr>
        <w:t xml:space="preserve">        </w:t>
      </w:r>
      <w:r w:rsidRPr="00736665">
        <w:t>str_</w:t>
      </w:r>
      <w:r w:rsidRPr="00736665">
        <w:rPr>
          <w:color w:val="BEC0C2"/>
        </w:rPr>
        <w:t xml:space="preserve"> </w:t>
      </w:r>
      <w:r w:rsidRPr="00736665">
        <w:rPr>
          <w:color w:val="D6BB9A"/>
        </w:rPr>
        <w:t>=</w:t>
      </w:r>
      <w:r w:rsidRPr="00736665">
        <w:rPr>
          <w:color w:val="BEC0C2"/>
        </w:rPr>
        <w:t xml:space="preserve"> </w:t>
      </w:r>
      <w:proofErr w:type="spellStart"/>
      <w:r w:rsidRPr="00736665">
        <w:rPr>
          <w:color w:val="45C6D6"/>
        </w:rPr>
        <w:t>nullptr</w:t>
      </w:r>
      <w:proofErr w:type="spellEnd"/>
      <w:r w:rsidRPr="00736665">
        <w:t>;</w:t>
      </w:r>
    </w:p>
    <w:p w14:paraId="6B35DDD5" w14:textId="77777777" w:rsidR="00736665" w:rsidRPr="00736665" w:rsidRDefault="00736665" w:rsidP="00736665">
      <w:pPr>
        <w:pStyle w:val="af"/>
      </w:pPr>
      <w:r w:rsidRPr="00736665">
        <w:rPr>
          <w:color w:val="BEC0C2"/>
        </w:rPr>
        <w:t xml:space="preserve">        </w:t>
      </w:r>
      <w:r w:rsidRPr="00736665">
        <w:t>size_</w:t>
      </w:r>
      <w:r w:rsidRPr="00736665">
        <w:rPr>
          <w:color w:val="BEC0C2"/>
        </w:rPr>
        <w:t xml:space="preserve"> </w:t>
      </w:r>
      <w:r w:rsidRPr="00736665">
        <w:rPr>
          <w:color w:val="D6BB9A"/>
        </w:rPr>
        <w:t>=</w:t>
      </w:r>
      <w:r w:rsidRPr="00736665">
        <w:rPr>
          <w:color w:val="BEC0C2"/>
        </w:rPr>
        <w:t xml:space="preserve"> </w:t>
      </w:r>
      <w:r w:rsidRPr="00736665">
        <w:rPr>
          <w:color w:val="8A602C"/>
        </w:rPr>
        <w:t>0</w:t>
      </w:r>
      <w:r w:rsidRPr="00736665">
        <w:t>;</w:t>
      </w:r>
    </w:p>
    <w:p w14:paraId="0C8C13FE" w14:textId="77777777" w:rsidR="00736665" w:rsidRPr="00736665" w:rsidRDefault="00736665" w:rsidP="00736665">
      <w:pPr>
        <w:pStyle w:val="af"/>
      </w:pPr>
      <w:r w:rsidRPr="00736665">
        <w:rPr>
          <w:color w:val="BEC0C2"/>
        </w:rPr>
        <w:t xml:space="preserve">        </w:t>
      </w:r>
      <w:r w:rsidRPr="00736665">
        <w:t>capacity_</w:t>
      </w:r>
      <w:r w:rsidRPr="00736665">
        <w:rPr>
          <w:color w:val="BEC0C2"/>
        </w:rPr>
        <w:t xml:space="preserve"> </w:t>
      </w:r>
      <w:r w:rsidRPr="00736665">
        <w:rPr>
          <w:color w:val="D6BB9A"/>
        </w:rPr>
        <w:t>=</w:t>
      </w:r>
      <w:r w:rsidRPr="00736665">
        <w:rPr>
          <w:color w:val="BEC0C2"/>
        </w:rPr>
        <w:t xml:space="preserve"> </w:t>
      </w:r>
      <w:r w:rsidRPr="00736665">
        <w:rPr>
          <w:color w:val="8A602C"/>
        </w:rPr>
        <w:t>0</w:t>
      </w:r>
      <w:r w:rsidRPr="00736665">
        <w:t>;</w:t>
      </w:r>
    </w:p>
    <w:p w14:paraId="74E7A20E" w14:textId="77777777" w:rsidR="00736665" w:rsidRPr="00736665" w:rsidRDefault="00736665" w:rsidP="00736665">
      <w:pPr>
        <w:pStyle w:val="af"/>
      </w:pPr>
      <w:r w:rsidRPr="00736665">
        <w:rPr>
          <w:color w:val="BEC0C2"/>
        </w:rPr>
        <w:t xml:space="preserve">    </w:t>
      </w:r>
      <w:r w:rsidRPr="00736665">
        <w:t>}</w:t>
      </w:r>
    </w:p>
    <w:p w14:paraId="75369034" w14:textId="77777777" w:rsidR="00736665" w:rsidRDefault="00736665" w:rsidP="00736665">
      <w:pPr>
        <w:pStyle w:val="af"/>
        <w:rPr>
          <w:szCs w:val="24"/>
        </w:rPr>
      </w:pPr>
      <w:r w:rsidRPr="00736665">
        <w:rPr>
          <w:szCs w:val="24"/>
        </w:rPr>
        <w:t>}</w:t>
      </w:r>
    </w:p>
    <w:p w14:paraId="4C0A60CD" w14:textId="61F4538F" w:rsidR="00924200" w:rsidRDefault="00924200" w:rsidP="00736665">
      <w:pPr>
        <w:tabs>
          <w:tab w:val="left" w:pos="3441"/>
        </w:tabs>
        <w:rPr>
          <w:lang w:val="en-US"/>
        </w:rPr>
      </w:pPr>
      <w:r>
        <w:rPr>
          <w:lang w:val="en-US"/>
        </w:rPr>
        <w:lastRenderedPageBreak/>
        <w:tab/>
      </w:r>
    </w:p>
    <w:p w14:paraId="6F8FADDE" w14:textId="23C4A156" w:rsidR="00924200" w:rsidRPr="00736665" w:rsidRDefault="00924200" w:rsidP="00F85F7C">
      <w:pPr>
        <w:rPr>
          <w:b/>
          <w:bCs/>
          <w:lang w:val="en-US"/>
        </w:rPr>
      </w:pPr>
      <w:proofErr w:type="spellStart"/>
      <w:r w:rsidRPr="00736665">
        <w:rPr>
          <w:b/>
          <w:bCs/>
          <w:lang w:val="en-US"/>
        </w:rPr>
        <w:t>shrink_to_fit</w:t>
      </w:r>
      <w:proofErr w:type="spellEnd"/>
      <w:r w:rsidRPr="00736665">
        <w:rPr>
          <w:b/>
          <w:bCs/>
          <w:lang w:val="en-US"/>
        </w:rPr>
        <w:t xml:space="preserve">() </w:t>
      </w:r>
      <w:proofErr w:type="gramStart"/>
      <w:r w:rsidRPr="00736665">
        <w:rPr>
          <w:b/>
          <w:bCs/>
          <w:lang w:val="en-US"/>
        </w:rPr>
        <w:t>Method</w:t>
      </w:r>
      <w:proofErr w:type="gramEnd"/>
    </w:p>
    <w:p w14:paraId="45905199" w14:textId="5694C97B" w:rsidR="00924200" w:rsidRDefault="00924200" w:rsidP="00F85F7C">
      <w:pPr>
        <w:rPr>
          <w:lang w:val="en-US"/>
        </w:rPr>
      </w:pPr>
      <w:r w:rsidRPr="00924200">
        <w:rPr>
          <w:lang w:val="en-US"/>
        </w:rPr>
        <w:t xml:space="preserve">The </w:t>
      </w:r>
      <w:proofErr w:type="spellStart"/>
      <w:r w:rsidRPr="00924200">
        <w:rPr>
          <w:lang w:val="en-US"/>
        </w:rPr>
        <w:t>shrink_to_fit</w:t>
      </w:r>
      <w:proofErr w:type="spellEnd"/>
      <w:r w:rsidRPr="00924200">
        <w:rPr>
          <w:lang w:val="en-US"/>
        </w:rPr>
        <w:t xml:space="preserve">() method reduces the capacity of the </w:t>
      </w:r>
      <w:proofErr w:type="spellStart"/>
      <w:r w:rsidRPr="00924200">
        <w:rPr>
          <w:lang w:val="en-US"/>
        </w:rPr>
        <w:t>MyString</w:t>
      </w:r>
      <w:proofErr w:type="spellEnd"/>
      <w:r w:rsidRPr="00924200">
        <w:rPr>
          <w:lang w:val="en-US"/>
        </w:rPr>
        <w:t xml:space="preserve"> object to match its size. It can be used to release excess memory that may have been allocated due to previous operations.</w:t>
      </w:r>
    </w:p>
    <w:p w14:paraId="5BBC4D0E" w14:textId="77777777" w:rsidR="00736665" w:rsidRPr="00736665" w:rsidRDefault="00736665" w:rsidP="00736665">
      <w:pPr>
        <w:pStyle w:val="af"/>
      </w:pPr>
      <w:r w:rsidRPr="00736665">
        <w:rPr>
          <w:color w:val="D69AA7"/>
        </w:rPr>
        <w:t>void</w:t>
      </w:r>
      <w:r w:rsidRPr="00736665">
        <w:rPr>
          <w:color w:val="BEC0C2"/>
        </w:rPr>
        <w:t xml:space="preserve"> </w:t>
      </w:r>
      <w:proofErr w:type="spellStart"/>
      <w:proofErr w:type="gramStart"/>
      <w:r w:rsidRPr="00736665">
        <w:rPr>
          <w:color w:val="FF8080"/>
        </w:rPr>
        <w:t>MyString</w:t>
      </w:r>
      <w:proofErr w:type="spellEnd"/>
      <w:r w:rsidRPr="00736665">
        <w:t>::</w:t>
      </w:r>
      <w:proofErr w:type="spellStart"/>
      <w:proofErr w:type="gramEnd"/>
      <w:r w:rsidRPr="00736665">
        <w:rPr>
          <w:b/>
          <w:bCs/>
        </w:rPr>
        <w:t>shrink_to_fit</w:t>
      </w:r>
      <w:proofErr w:type="spellEnd"/>
      <w:r w:rsidRPr="00736665">
        <w:t>()</w:t>
      </w:r>
      <w:r w:rsidRPr="00736665">
        <w:rPr>
          <w:color w:val="BEC0C2"/>
        </w:rPr>
        <w:t xml:space="preserve"> </w:t>
      </w:r>
      <w:r w:rsidRPr="00736665">
        <w:rPr>
          <w:i/>
          <w:iCs/>
        </w:rPr>
        <w:t>//</w:t>
      </w:r>
      <w:r w:rsidRPr="00736665">
        <w:rPr>
          <w:color w:val="BEC0C2"/>
        </w:rPr>
        <w:t xml:space="preserve"> </w:t>
      </w:r>
      <w:r w:rsidRPr="00736665">
        <w:rPr>
          <w:i/>
          <w:iCs/>
        </w:rPr>
        <w:t>reduce</w:t>
      </w:r>
      <w:r w:rsidRPr="00736665">
        <w:rPr>
          <w:color w:val="BEC0C2"/>
        </w:rPr>
        <w:t xml:space="preserve"> </w:t>
      </w:r>
      <w:r w:rsidRPr="00736665">
        <w:rPr>
          <w:i/>
          <w:iCs/>
        </w:rPr>
        <w:t>the</w:t>
      </w:r>
      <w:r w:rsidRPr="00736665">
        <w:rPr>
          <w:color w:val="BEC0C2"/>
        </w:rPr>
        <w:t xml:space="preserve"> </w:t>
      </w:r>
      <w:r w:rsidRPr="00736665">
        <w:rPr>
          <w:i/>
          <w:iCs/>
        </w:rPr>
        <w:t>capacity</w:t>
      </w:r>
      <w:r w:rsidRPr="00736665">
        <w:rPr>
          <w:color w:val="BEC0C2"/>
        </w:rPr>
        <w:t xml:space="preserve"> </w:t>
      </w:r>
      <w:r w:rsidRPr="00736665">
        <w:rPr>
          <w:i/>
          <w:iCs/>
        </w:rPr>
        <w:t>to</w:t>
      </w:r>
      <w:r w:rsidRPr="00736665">
        <w:rPr>
          <w:color w:val="BEC0C2"/>
        </w:rPr>
        <w:t xml:space="preserve"> </w:t>
      </w:r>
      <w:r w:rsidRPr="00736665">
        <w:rPr>
          <w:i/>
          <w:iCs/>
        </w:rPr>
        <w:t>size</w:t>
      </w:r>
    </w:p>
    <w:p w14:paraId="61E507A6" w14:textId="77777777" w:rsidR="00736665" w:rsidRPr="00736665" w:rsidRDefault="00736665" w:rsidP="00736665">
      <w:pPr>
        <w:pStyle w:val="af"/>
      </w:pPr>
      <w:r w:rsidRPr="00736665">
        <w:t>{</w:t>
      </w:r>
    </w:p>
    <w:p w14:paraId="2A6344EC" w14:textId="77777777" w:rsidR="00736665" w:rsidRPr="00736665" w:rsidRDefault="00736665" w:rsidP="00736665">
      <w:pPr>
        <w:pStyle w:val="af"/>
      </w:pPr>
      <w:r w:rsidRPr="00736665">
        <w:rPr>
          <w:color w:val="BEC0C2"/>
        </w:rPr>
        <w:t xml:space="preserve">    </w:t>
      </w:r>
      <w:r w:rsidRPr="00736665">
        <w:rPr>
          <w:i/>
          <w:iCs/>
          <w:color w:val="45C6D6"/>
        </w:rPr>
        <w:t>if</w:t>
      </w:r>
      <w:r w:rsidRPr="00736665">
        <w:rPr>
          <w:color w:val="BEC0C2"/>
        </w:rPr>
        <w:t xml:space="preserve"> </w:t>
      </w:r>
      <w:r w:rsidRPr="00736665">
        <w:t>(capacity_</w:t>
      </w:r>
      <w:r w:rsidRPr="00736665">
        <w:rPr>
          <w:color w:val="BEC0C2"/>
        </w:rPr>
        <w:t xml:space="preserve"> </w:t>
      </w:r>
      <w:r w:rsidRPr="00736665">
        <w:rPr>
          <w:color w:val="D6BB9A"/>
        </w:rPr>
        <w:t>-</w:t>
      </w:r>
      <w:r w:rsidRPr="00736665">
        <w:rPr>
          <w:color w:val="BEC0C2"/>
        </w:rPr>
        <w:t xml:space="preserve"> </w:t>
      </w:r>
      <w:r w:rsidRPr="00736665">
        <w:t>size_</w:t>
      </w:r>
      <w:r w:rsidRPr="00736665">
        <w:rPr>
          <w:color w:val="BEC0C2"/>
        </w:rPr>
        <w:t xml:space="preserve"> </w:t>
      </w:r>
      <w:r w:rsidRPr="00736665">
        <w:rPr>
          <w:color w:val="D6BB9A"/>
        </w:rPr>
        <w:t>&gt;</w:t>
      </w:r>
      <w:r w:rsidRPr="00736665">
        <w:rPr>
          <w:color w:val="BEC0C2"/>
        </w:rPr>
        <w:t xml:space="preserve"> </w:t>
      </w:r>
      <w:r w:rsidRPr="00736665">
        <w:rPr>
          <w:color w:val="8A602C"/>
        </w:rPr>
        <w:t>1</w:t>
      </w:r>
      <w:r w:rsidRPr="00736665">
        <w:t>)</w:t>
      </w:r>
    </w:p>
    <w:p w14:paraId="3D57CE80" w14:textId="77777777" w:rsidR="00736665" w:rsidRPr="00736665" w:rsidRDefault="00736665" w:rsidP="00736665">
      <w:pPr>
        <w:pStyle w:val="af"/>
      </w:pPr>
      <w:r w:rsidRPr="00736665">
        <w:rPr>
          <w:color w:val="BEC0C2"/>
        </w:rPr>
        <w:t xml:space="preserve">    </w:t>
      </w:r>
      <w:r w:rsidRPr="00736665">
        <w:t>{</w:t>
      </w:r>
    </w:p>
    <w:p w14:paraId="6C99EA40" w14:textId="77777777" w:rsidR="00736665" w:rsidRPr="00736665" w:rsidRDefault="00736665" w:rsidP="00736665">
      <w:pPr>
        <w:pStyle w:val="af"/>
      </w:pPr>
      <w:r w:rsidRPr="00736665">
        <w:rPr>
          <w:color w:val="BEC0C2"/>
        </w:rPr>
        <w:t xml:space="preserve">        </w:t>
      </w:r>
      <w:proofErr w:type="spellStart"/>
      <w:r w:rsidRPr="00736665">
        <w:rPr>
          <w:color w:val="FF8080"/>
        </w:rPr>
        <w:t>size_t</w:t>
      </w:r>
      <w:proofErr w:type="spellEnd"/>
      <w:r w:rsidRPr="00736665">
        <w:rPr>
          <w:color w:val="BEC0C2"/>
        </w:rPr>
        <w:t xml:space="preserve"> </w:t>
      </w:r>
      <w:proofErr w:type="spellStart"/>
      <w:r w:rsidRPr="00736665">
        <w:rPr>
          <w:color w:val="D6BB9A"/>
        </w:rPr>
        <w:t>tmp_size</w:t>
      </w:r>
      <w:proofErr w:type="spellEnd"/>
      <w:r w:rsidRPr="00736665">
        <w:rPr>
          <w:color w:val="D6BB9A"/>
        </w:rPr>
        <w:t>_</w:t>
      </w:r>
      <w:r w:rsidRPr="00736665">
        <w:rPr>
          <w:color w:val="BEC0C2"/>
        </w:rPr>
        <w:t xml:space="preserve"> </w:t>
      </w:r>
      <w:r w:rsidRPr="00736665">
        <w:t>=</w:t>
      </w:r>
      <w:r w:rsidRPr="00736665">
        <w:rPr>
          <w:color w:val="BEC0C2"/>
        </w:rPr>
        <w:t xml:space="preserve"> </w:t>
      </w:r>
      <w:r w:rsidRPr="00736665">
        <w:t>size_;</w:t>
      </w:r>
    </w:p>
    <w:p w14:paraId="67BC8CB6" w14:textId="77777777" w:rsidR="00736665" w:rsidRPr="00736665" w:rsidRDefault="00736665" w:rsidP="00736665">
      <w:pPr>
        <w:pStyle w:val="af"/>
      </w:pPr>
      <w:r w:rsidRPr="00736665">
        <w:rPr>
          <w:color w:val="BEC0C2"/>
        </w:rPr>
        <w:t xml:space="preserve">        </w:t>
      </w:r>
      <w:r w:rsidRPr="00736665">
        <w:rPr>
          <w:color w:val="D69AA7"/>
        </w:rPr>
        <w:t>char</w:t>
      </w:r>
      <w:r w:rsidRPr="00736665">
        <w:t>*</w:t>
      </w:r>
      <w:r w:rsidRPr="00736665">
        <w:rPr>
          <w:color w:val="BEC0C2"/>
        </w:rPr>
        <w:t xml:space="preserve"> </w:t>
      </w:r>
      <w:proofErr w:type="spellStart"/>
      <w:r w:rsidRPr="00736665">
        <w:rPr>
          <w:color w:val="D6BB9A"/>
        </w:rPr>
        <w:t>tmp_str</w:t>
      </w:r>
      <w:proofErr w:type="spellEnd"/>
      <w:r w:rsidRPr="00736665">
        <w:rPr>
          <w:color w:val="D6BB9A"/>
        </w:rPr>
        <w:t>_</w:t>
      </w:r>
      <w:r w:rsidRPr="00736665">
        <w:rPr>
          <w:color w:val="BEC0C2"/>
        </w:rPr>
        <w:t xml:space="preserve"> </w:t>
      </w:r>
      <w:r w:rsidRPr="00736665">
        <w:t>=</w:t>
      </w:r>
      <w:r w:rsidRPr="00736665">
        <w:rPr>
          <w:color w:val="BEC0C2"/>
        </w:rPr>
        <w:t xml:space="preserve"> </w:t>
      </w:r>
      <w:r w:rsidRPr="00736665">
        <w:rPr>
          <w:i/>
          <w:iCs/>
          <w:color w:val="45C6D6"/>
        </w:rPr>
        <w:t>new</w:t>
      </w:r>
      <w:r w:rsidRPr="00736665">
        <w:rPr>
          <w:color w:val="BEC0C2"/>
        </w:rPr>
        <w:t xml:space="preserve"> </w:t>
      </w:r>
      <w:r w:rsidRPr="00736665">
        <w:rPr>
          <w:color w:val="D69AA7"/>
        </w:rPr>
        <w:t>char</w:t>
      </w:r>
      <w:r w:rsidRPr="00736665">
        <w:t>[</w:t>
      </w:r>
      <w:proofErr w:type="spellStart"/>
      <w:r w:rsidRPr="00736665">
        <w:rPr>
          <w:color w:val="D6BB9A"/>
        </w:rPr>
        <w:t>tmp_size</w:t>
      </w:r>
      <w:proofErr w:type="spellEnd"/>
      <w:r w:rsidRPr="00736665">
        <w:rPr>
          <w:color w:val="D6BB9A"/>
        </w:rPr>
        <w:t>_</w:t>
      </w:r>
      <w:r w:rsidRPr="00736665">
        <w:rPr>
          <w:color w:val="BEC0C2"/>
        </w:rPr>
        <w:t xml:space="preserve"> </w:t>
      </w:r>
      <w:r w:rsidRPr="00736665">
        <w:rPr>
          <w:color w:val="D6BB9A"/>
        </w:rPr>
        <w:t>+</w:t>
      </w:r>
      <w:r w:rsidRPr="00736665">
        <w:rPr>
          <w:color w:val="BEC0C2"/>
        </w:rPr>
        <w:t xml:space="preserve"> </w:t>
      </w:r>
      <w:r w:rsidRPr="00736665">
        <w:rPr>
          <w:color w:val="8A602C"/>
        </w:rPr>
        <w:t>1</w:t>
      </w:r>
      <w:r w:rsidRPr="00736665">
        <w:t>];</w:t>
      </w:r>
    </w:p>
    <w:p w14:paraId="476F1EDF" w14:textId="77777777" w:rsidR="00736665" w:rsidRPr="00736665" w:rsidRDefault="00736665" w:rsidP="00736665">
      <w:pPr>
        <w:pStyle w:val="af"/>
      </w:pPr>
      <w:r w:rsidRPr="00736665">
        <w:rPr>
          <w:color w:val="BEC0C2"/>
        </w:rPr>
        <w:t xml:space="preserve">        </w:t>
      </w:r>
      <w:proofErr w:type="spellStart"/>
      <w:r w:rsidRPr="00736665">
        <w:t>strcpy_s</w:t>
      </w:r>
      <w:proofErr w:type="spellEnd"/>
      <w:r w:rsidRPr="00736665">
        <w:t>(</w:t>
      </w:r>
      <w:proofErr w:type="spellStart"/>
      <w:r w:rsidRPr="00736665">
        <w:rPr>
          <w:i/>
          <w:iCs/>
          <w:color w:val="D6BB9A"/>
        </w:rPr>
        <w:t>tmp_str</w:t>
      </w:r>
      <w:proofErr w:type="spellEnd"/>
      <w:r w:rsidRPr="00736665">
        <w:rPr>
          <w:i/>
          <w:iCs/>
          <w:color w:val="D6BB9A"/>
        </w:rPr>
        <w:t>_</w:t>
      </w:r>
      <w:r w:rsidRPr="00736665">
        <w:t>,</w:t>
      </w:r>
      <w:r w:rsidRPr="00736665">
        <w:rPr>
          <w:color w:val="BEC0C2"/>
        </w:rPr>
        <w:t xml:space="preserve"> </w:t>
      </w:r>
      <w:r w:rsidRPr="00736665">
        <w:t>capacity_,</w:t>
      </w:r>
      <w:r w:rsidRPr="00736665">
        <w:rPr>
          <w:color w:val="BEC0C2"/>
        </w:rPr>
        <w:t xml:space="preserve"> </w:t>
      </w:r>
      <w:r w:rsidRPr="00736665">
        <w:t>str_);</w:t>
      </w:r>
    </w:p>
    <w:p w14:paraId="0D003B6A" w14:textId="77777777" w:rsidR="00736665" w:rsidRPr="00736665" w:rsidRDefault="00736665" w:rsidP="00736665">
      <w:pPr>
        <w:pStyle w:val="af"/>
      </w:pPr>
      <w:r w:rsidRPr="00736665">
        <w:rPr>
          <w:color w:val="BEC0C2"/>
        </w:rPr>
        <w:t xml:space="preserve">        </w:t>
      </w:r>
      <w:r w:rsidRPr="00736665">
        <w:t>clear();</w:t>
      </w:r>
    </w:p>
    <w:p w14:paraId="5CF40249" w14:textId="77777777" w:rsidR="00736665" w:rsidRPr="00736665" w:rsidRDefault="00736665" w:rsidP="00736665">
      <w:pPr>
        <w:pStyle w:val="af"/>
      </w:pPr>
      <w:r w:rsidRPr="00736665">
        <w:rPr>
          <w:color w:val="BEC0C2"/>
        </w:rPr>
        <w:t xml:space="preserve">        </w:t>
      </w:r>
      <w:r w:rsidRPr="00736665">
        <w:t>capacity_</w:t>
      </w:r>
      <w:r w:rsidRPr="00736665">
        <w:rPr>
          <w:color w:val="BEC0C2"/>
        </w:rPr>
        <w:t xml:space="preserve"> </w:t>
      </w:r>
      <w:r w:rsidRPr="00736665">
        <w:rPr>
          <w:color w:val="D6BB9A"/>
        </w:rPr>
        <w:t>=</w:t>
      </w:r>
      <w:r w:rsidRPr="00736665">
        <w:rPr>
          <w:color w:val="BEC0C2"/>
        </w:rPr>
        <w:t xml:space="preserve"> </w:t>
      </w:r>
      <w:proofErr w:type="spellStart"/>
      <w:r w:rsidRPr="00736665">
        <w:rPr>
          <w:color w:val="D6BB9A"/>
        </w:rPr>
        <w:t>tmp_size</w:t>
      </w:r>
      <w:proofErr w:type="spellEnd"/>
      <w:r w:rsidRPr="00736665">
        <w:rPr>
          <w:color w:val="D6BB9A"/>
        </w:rPr>
        <w:t>_</w:t>
      </w:r>
      <w:r w:rsidRPr="00736665">
        <w:rPr>
          <w:color w:val="BEC0C2"/>
        </w:rPr>
        <w:t xml:space="preserve"> </w:t>
      </w:r>
      <w:r w:rsidRPr="00736665">
        <w:rPr>
          <w:color w:val="D6BB9A"/>
        </w:rPr>
        <w:t>+</w:t>
      </w:r>
      <w:r w:rsidRPr="00736665">
        <w:rPr>
          <w:color w:val="BEC0C2"/>
        </w:rPr>
        <w:t xml:space="preserve"> </w:t>
      </w:r>
      <w:r w:rsidRPr="00736665">
        <w:rPr>
          <w:color w:val="8A602C"/>
        </w:rPr>
        <w:t>1</w:t>
      </w:r>
      <w:r w:rsidRPr="00736665">
        <w:t>;</w:t>
      </w:r>
    </w:p>
    <w:p w14:paraId="18088DE1" w14:textId="77777777" w:rsidR="00736665" w:rsidRPr="00736665" w:rsidRDefault="00736665" w:rsidP="00736665">
      <w:pPr>
        <w:pStyle w:val="af"/>
      </w:pPr>
      <w:r w:rsidRPr="00736665">
        <w:rPr>
          <w:color w:val="BEC0C2"/>
        </w:rPr>
        <w:t xml:space="preserve">        </w:t>
      </w:r>
      <w:proofErr w:type="spellStart"/>
      <w:r w:rsidRPr="00736665">
        <w:t>CreateCopyArray</w:t>
      </w:r>
      <w:proofErr w:type="spellEnd"/>
      <w:r w:rsidRPr="00736665">
        <w:t>(</w:t>
      </w:r>
      <w:proofErr w:type="spellStart"/>
      <w:r w:rsidRPr="00736665">
        <w:rPr>
          <w:color w:val="D6BB9A"/>
        </w:rPr>
        <w:t>tmp_str</w:t>
      </w:r>
      <w:proofErr w:type="spellEnd"/>
      <w:r w:rsidRPr="00736665">
        <w:rPr>
          <w:color w:val="D6BB9A"/>
        </w:rPr>
        <w:t>_</w:t>
      </w:r>
      <w:r w:rsidRPr="00736665">
        <w:t>,</w:t>
      </w:r>
      <w:r w:rsidRPr="00736665">
        <w:rPr>
          <w:color w:val="BEC0C2"/>
        </w:rPr>
        <w:t xml:space="preserve"> </w:t>
      </w:r>
      <w:r w:rsidRPr="00736665">
        <w:t>capacity_);</w:t>
      </w:r>
    </w:p>
    <w:p w14:paraId="1B379EAC" w14:textId="77777777" w:rsidR="00736665" w:rsidRPr="00736665" w:rsidRDefault="00736665" w:rsidP="00736665">
      <w:pPr>
        <w:pStyle w:val="af"/>
      </w:pPr>
      <w:r w:rsidRPr="00736665">
        <w:rPr>
          <w:color w:val="BEC0C2"/>
        </w:rPr>
        <w:t xml:space="preserve">        </w:t>
      </w:r>
      <w:r w:rsidRPr="00736665">
        <w:t>size_</w:t>
      </w:r>
      <w:r w:rsidRPr="00736665">
        <w:rPr>
          <w:color w:val="BEC0C2"/>
        </w:rPr>
        <w:t xml:space="preserve"> </w:t>
      </w:r>
      <w:r w:rsidRPr="00736665">
        <w:rPr>
          <w:color w:val="D6BB9A"/>
        </w:rPr>
        <w:t>=</w:t>
      </w:r>
      <w:r w:rsidRPr="00736665">
        <w:rPr>
          <w:color w:val="BEC0C2"/>
        </w:rPr>
        <w:t xml:space="preserve"> </w:t>
      </w:r>
      <w:proofErr w:type="spellStart"/>
      <w:r w:rsidRPr="00736665">
        <w:rPr>
          <w:color w:val="D6BB9A"/>
        </w:rPr>
        <w:t>tmp_size</w:t>
      </w:r>
      <w:proofErr w:type="spellEnd"/>
      <w:r w:rsidRPr="00736665">
        <w:rPr>
          <w:color w:val="D6BB9A"/>
        </w:rPr>
        <w:t>_</w:t>
      </w:r>
      <w:r w:rsidRPr="00736665">
        <w:t>;</w:t>
      </w:r>
    </w:p>
    <w:p w14:paraId="3FCEED39" w14:textId="77777777" w:rsidR="00736665" w:rsidRPr="00736665" w:rsidRDefault="00736665" w:rsidP="00736665">
      <w:pPr>
        <w:pStyle w:val="af"/>
      </w:pPr>
      <w:r w:rsidRPr="00736665">
        <w:rPr>
          <w:color w:val="BEC0C2"/>
        </w:rPr>
        <w:t xml:space="preserve">        </w:t>
      </w:r>
      <w:r w:rsidRPr="00736665">
        <w:rPr>
          <w:i/>
          <w:iCs/>
          <w:color w:val="45C6D6"/>
        </w:rPr>
        <w:t>delete</w:t>
      </w:r>
      <w:r w:rsidRPr="00736665">
        <w:t>[]</w:t>
      </w:r>
      <w:r w:rsidRPr="00736665">
        <w:rPr>
          <w:color w:val="BEC0C2"/>
        </w:rPr>
        <w:t xml:space="preserve"> </w:t>
      </w:r>
      <w:proofErr w:type="spellStart"/>
      <w:r w:rsidRPr="00736665">
        <w:rPr>
          <w:color w:val="D6BB9A"/>
        </w:rPr>
        <w:t>tmp_str</w:t>
      </w:r>
      <w:proofErr w:type="spellEnd"/>
      <w:r w:rsidRPr="00736665">
        <w:rPr>
          <w:color w:val="D6BB9A"/>
        </w:rPr>
        <w:t>_</w:t>
      </w:r>
      <w:r w:rsidRPr="00736665">
        <w:t>;</w:t>
      </w:r>
    </w:p>
    <w:p w14:paraId="006F7B27" w14:textId="77777777" w:rsidR="00736665" w:rsidRPr="00736665" w:rsidRDefault="00736665" w:rsidP="00736665">
      <w:pPr>
        <w:pStyle w:val="af"/>
      </w:pPr>
      <w:r w:rsidRPr="00736665">
        <w:rPr>
          <w:color w:val="BEC0C2"/>
        </w:rPr>
        <w:t xml:space="preserve">    </w:t>
      </w:r>
      <w:r w:rsidRPr="00736665">
        <w:t>}</w:t>
      </w:r>
    </w:p>
    <w:p w14:paraId="46BF26B6" w14:textId="4FD439AB" w:rsidR="00736665" w:rsidRDefault="00736665" w:rsidP="00736665">
      <w:pPr>
        <w:pStyle w:val="af"/>
      </w:pPr>
      <w:r w:rsidRPr="00736665">
        <w:rPr>
          <w:szCs w:val="24"/>
        </w:rPr>
        <w:t>}</w:t>
      </w:r>
    </w:p>
    <w:p w14:paraId="5DEC82AB" w14:textId="77777777" w:rsidR="00924200" w:rsidRDefault="00924200" w:rsidP="00F85F7C">
      <w:pPr>
        <w:rPr>
          <w:lang w:val="en-US"/>
        </w:rPr>
      </w:pPr>
    </w:p>
    <w:p w14:paraId="087A02C6" w14:textId="2770164A" w:rsidR="00924200" w:rsidRPr="00D46471" w:rsidRDefault="00924200" w:rsidP="00F85F7C">
      <w:pPr>
        <w:rPr>
          <w:b/>
          <w:bCs/>
          <w:lang w:val="en-US"/>
        </w:rPr>
      </w:pPr>
      <w:proofErr w:type="spellStart"/>
      <w:r w:rsidRPr="00D46471">
        <w:rPr>
          <w:b/>
          <w:bCs/>
          <w:lang w:val="en-US"/>
        </w:rPr>
        <w:t>substr</w:t>
      </w:r>
      <w:proofErr w:type="spellEnd"/>
      <w:r w:rsidRPr="00D46471">
        <w:rPr>
          <w:b/>
          <w:bCs/>
          <w:lang w:val="en-US"/>
        </w:rPr>
        <w:t>() Method</w:t>
      </w:r>
    </w:p>
    <w:p w14:paraId="4CBA9C84" w14:textId="1A3885B9" w:rsidR="00924200" w:rsidRDefault="00924200" w:rsidP="00F85F7C">
      <w:pPr>
        <w:rPr>
          <w:lang w:val="en-US"/>
        </w:rPr>
      </w:pPr>
      <w:r w:rsidRPr="00924200">
        <w:rPr>
          <w:lang w:val="en-US"/>
        </w:rPr>
        <w:t xml:space="preserve">The </w:t>
      </w:r>
      <w:proofErr w:type="spellStart"/>
      <w:r w:rsidRPr="00924200">
        <w:rPr>
          <w:lang w:val="en-US"/>
        </w:rPr>
        <w:t>substr</w:t>
      </w:r>
      <w:proofErr w:type="spellEnd"/>
      <w:r w:rsidRPr="00924200">
        <w:rPr>
          <w:lang w:val="en-US"/>
        </w:rPr>
        <w:t xml:space="preserve">() method returns a new </w:t>
      </w:r>
      <w:proofErr w:type="spellStart"/>
      <w:r w:rsidRPr="00924200">
        <w:rPr>
          <w:lang w:val="en-US"/>
        </w:rPr>
        <w:t>MyString</w:t>
      </w:r>
      <w:proofErr w:type="spellEnd"/>
      <w:r w:rsidRPr="00924200">
        <w:rPr>
          <w:lang w:val="en-US"/>
        </w:rPr>
        <w:t xml:space="preserve"> object that contains a substring of the original string.</w:t>
      </w:r>
    </w:p>
    <w:p w14:paraId="4EBE6B5C" w14:textId="77777777" w:rsidR="00736665" w:rsidRPr="00736665" w:rsidRDefault="00736665" w:rsidP="0073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rPr>
      </w:pPr>
      <w:proofErr w:type="spellStart"/>
      <w:r w:rsidRPr="00736665">
        <w:rPr>
          <w:rFonts w:ascii="Courier New" w:eastAsia="Times New Roman" w:hAnsi="Courier New" w:cs="Courier New"/>
          <w:color w:val="FF8080"/>
          <w:sz w:val="20"/>
          <w:szCs w:val="20"/>
          <w:lang w:val="en-US"/>
        </w:rPr>
        <w:t>MyString</w:t>
      </w:r>
      <w:proofErr w:type="spellEnd"/>
      <w:r w:rsidRPr="00736665">
        <w:rPr>
          <w:rFonts w:ascii="Courier New" w:eastAsia="Times New Roman" w:hAnsi="Courier New" w:cs="Courier New"/>
          <w:color w:val="BEC0C2"/>
          <w:sz w:val="20"/>
          <w:szCs w:val="20"/>
          <w:lang w:val="en-US"/>
        </w:rPr>
        <w:t xml:space="preserve"> </w:t>
      </w:r>
      <w:proofErr w:type="spellStart"/>
      <w:proofErr w:type="gramStart"/>
      <w:r w:rsidRPr="00736665">
        <w:rPr>
          <w:rFonts w:ascii="Courier New" w:eastAsia="Times New Roman" w:hAnsi="Courier New" w:cs="Courier New"/>
          <w:color w:val="FF8080"/>
          <w:sz w:val="20"/>
          <w:szCs w:val="20"/>
          <w:lang w:val="en-US"/>
        </w:rPr>
        <w:t>MyString</w:t>
      </w:r>
      <w:proofErr w:type="spellEnd"/>
      <w:r w:rsidRPr="00736665">
        <w:rPr>
          <w:rFonts w:ascii="Courier New" w:eastAsia="Times New Roman" w:hAnsi="Courier New" w:cs="Courier New"/>
          <w:sz w:val="20"/>
          <w:szCs w:val="20"/>
          <w:lang w:val="en-US"/>
        </w:rPr>
        <w:t>::</w:t>
      </w:r>
      <w:proofErr w:type="spellStart"/>
      <w:proofErr w:type="gramEnd"/>
      <w:r w:rsidRPr="00736665">
        <w:rPr>
          <w:rFonts w:ascii="Courier New" w:eastAsia="Times New Roman" w:hAnsi="Courier New" w:cs="Courier New"/>
          <w:b/>
          <w:bCs/>
          <w:sz w:val="20"/>
          <w:szCs w:val="20"/>
          <w:lang w:val="en-US"/>
        </w:rPr>
        <w:t>substr</w:t>
      </w:r>
      <w:proofErr w:type="spellEnd"/>
      <w:r w:rsidRPr="00736665">
        <w:rPr>
          <w:rFonts w:ascii="Courier New" w:eastAsia="Times New Roman" w:hAnsi="Courier New" w:cs="Courier New"/>
          <w:sz w:val="20"/>
          <w:szCs w:val="20"/>
          <w:lang w:val="en-US"/>
        </w:rPr>
        <w:t>(</w:t>
      </w:r>
      <w:proofErr w:type="spellStart"/>
      <w:r w:rsidRPr="00736665">
        <w:rPr>
          <w:rFonts w:ascii="Courier New" w:eastAsia="Times New Roman" w:hAnsi="Courier New" w:cs="Courier New"/>
          <w:color w:val="FF8080"/>
          <w:sz w:val="20"/>
          <w:szCs w:val="20"/>
          <w:lang w:val="en-US"/>
        </w:rPr>
        <w:t>size_t</w:t>
      </w:r>
      <w:proofErr w:type="spellEnd"/>
      <w:r w:rsidRPr="00736665">
        <w:rPr>
          <w:rFonts w:ascii="Courier New" w:eastAsia="Times New Roman" w:hAnsi="Courier New" w:cs="Courier New"/>
          <w:color w:val="BEC0C2"/>
          <w:sz w:val="20"/>
          <w:szCs w:val="20"/>
          <w:lang w:val="en-US"/>
        </w:rPr>
        <w:t xml:space="preserve"> </w:t>
      </w:r>
      <w:r w:rsidRPr="00736665">
        <w:rPr>
          <w:rFonts w:ascii="Courier New" w:eastAsia="Times New Roman" w:hAnsi="Courier New" w:cs="Courier New"/>
          <w:color w:val="D6BB9A"/>
          <w:sz w:val="20"/>
          <w:szCs w:val="20"/>
          <w:lang w:val="en-US"/>
        </w:rPr>
        <w:t>index</w:t>
      </w:r>
      <w:r w:rsidRPr="00736665">
        <w:rPr>
          <w:rFonts w:ascii="Courier New" w:eastAsia="Times New Roman" w:hAnsi="Courier New" w:cs="Courier New"/>
          <w:sz w:val="20"/>
          <w:szCs w:val="20"/>
          <w:lang w:val="en-US"/>
        </w:rPr>
        <w:t>)</w:t>
      </w:r>
      <w:r w:rsidRPr="00736665">
        <w:rPr>
          <w:rFonts w:ascii="Courier New" w:eastAsia="Times New Roman" w:hAnsi="Courier New" w:cs="Courier New"/>
          <w:color w:val="BEC0C2"/>
          <w:sz w:val="20"/>
          <w:szCs w:val="20"/>
          <w:lang w:val="en-US"/>
        </w:rPr>
        <w:t xml:space="preserve"> </w:t>
      </w:r>
      <w:r w:rsidRPr="00736665">
        <w:rPr>
          <w:rFonts w:ascii="Courier New" w:eastAsia="Times New Roman" w:hAnsi="Courier New" w:cs="Courier New"/>
          <w:i/>
          <w:iCs/>
          <w:color w:val="45C6D6"/>
          <w:sz w:val="20"/>
          <w:szCs w:val="20"/>
          <w:lang w:val="en-US"/>
        </w:rPr>
        <w:t>const</w:t>
      </w:r>
    </w:p>
    <w:p w14:paraId="7A298182" w14:textId="77777777" w:rsidR="00736665" w:rsidRPr="00736665" w:rsidRDefault="00736665" w:rsidP="00736665">
      <w:pPr>
        <w:pStyle w:val="af"/>
      </w:pPr>
      <w:r w:rsidRPr="00736665">
        <w:t>{</w:t>
      </w:r>
    </w:p>
    <w:p w14:paraId="255A574F" w14:textId="77777777" w:rsidR="00736665" w:rsidRPr="00736665" w:rsidRDefault="00736665" w:rsidP="00736665">
      <w:pPr>
        <w:pStyle w:val="af"/>
      </w:pPr>
      <w:r w:rsidRPr="00736665">
        <w:rPr>
          <w:color w:val="BEC0C2"/>
        </w:rPr>
        <w:t xml:space="preserve">    </w:t>
      </w:r>
      <w:r w:rsidRPr="00736665">
        <w:rPr>
          <w:i/>
          <w:iCs/>
          <w:color w:val="45C6D6"/>
        </w:rPr>
        <w:t>if</w:t>
      </w:r>
      <w:r w:rsidRPr="00736665">
        <w:rPr>
          <w:color w:val="BEC0C2"/>
        </w:rPr>
        <w:t xml:space="preserve"> </w:t>
      </w:r>
      <w:r w:rsidRPr="00736665">
        <w:t>(</w:t>
      </w:r>
      <w:r w:rsidRPr="00736665">
        <w:rPr>
          <w:color w:val="D6BB9A"/>
        </w:rPr>
        <w:t>index</w:t>
      </w:r>
      <w:r w:rsidRPr="00736665">
        <w:rPr>
          <w:color w:val="BEC0C2"/>
        </w:rPr>
        <w:t xml:space="preserve"> </w:t>
      </w:r>
      <w:r w:rsidRPr="00736665">
        <w:rPr>
          <w:color w:val="D6BB9A"/>
        </w:rPr>
        <w:t>&gt;=</w:t>
      </w:r>
      <w:r w:rsidRPr="00736665">
        <w:rPr>
          <w:color w:val="BEC0C2"/>
        </w:rPr>
        <w:t xml:space="preserve"> </w:t>
      </w:r>
      <w:r w:rsidRPr="00736665">
        <w:t>size_)</w:t>
      </w:r>
    </w:p>
    <w:p w14:paraId="15D42793" w14:textId="77777777" w:rsidR="00736665" w:rsidRPr="00736665" w:rsidRDefault="00736665" w:rsidP="00736665">
      <w:pPr>
        <w:pStyle w:val="af"/>
      </w:pPr>
      <w:r w:rsidRPr="00736665">
        <w:rPr>
          <w:color w:val="BEC0C2"/>
        </w:rPr>
        <w:t xml:space="preserve">    </w:t>
      </w:r>
      <w:r w:rsidRPr="00736665">
        <w:t>{</w:t>
      </w:r>
    </w:p>
    <w:p w14:paraId="06FEFCE3" w14:textId="77777777" w:rsidR="00736665" w:rsidRPr="00736665" w:rsidRDefault="00736665" w:rsidP="00736665">
      <w:pPr>
        <w:pStyle w:val="af"/>
      </w:pPr>
      <w:r w:rsidRPr="00736665">
        <w:rPr>
          <w:color w:val="BEC0C2"/>
        </w:rPr>
        <w:t xml:space="preserve">        </w:t>
      </w:r>
      <w:r w:rsidRPr="00736665">
        <w:rPr>
          <w:i/>
          <w:iCs/>
          <w:color w:val="45C6D6"/>
        </w:rPr>
        <w:t>return</w:t>
      </w:r>
      <w:r w:rsidRPr="00736665">
        <w:rPr>
          <w:color w:val="BEC0C2"/>
        </w:rPr>
        <w:t xml:space="preserve"> </w:t>
      </w:r>
      <w:proofErr w:type="spellStart"/>
      <w:r w:rsidRPr="00736665">
        <w:rPr>
          <w:color w:val="FF8080"/>
        </w:rPr>
        <w:t>MyString</w:t>
      </w:r>
      <w:proofErr w:type="spellEnd"/>
      <w:r w:rsidRPr="00736665">
        <w:t>();</w:t>
      </w:r>
    </w:p>
    <w:p w14:paraId="7F3832B4" w14:textId="77777777" w:rsidR="00736665" w:rsidRPr="00736665" w:rsidRDefault="00736665" w:rsidP="00736665">
      <w:pPr>
        <w:pStyle w:val="af"/>
      </w:pPr>
      <w:r w:rsidRPr="00736665">
        <w:rPr>
          <w:color w:val="BEC0C2"/>
        </w:rPr>
        <w:t xml:space="preserve">    </w:t>
      </w:r>
      <w:r w:rsidRPr="00736665">
        <w:t>}</w:t>
      </w:r>
    </w:p>
    <w:p w14:paraId="29FE23F8" w14:textId="77777777" w:rsidR="00736665" w:rsidRPr="00736665" w:rsidRDefault="00736665" w:rsidP="00736665">
      <w:pPr>
        <w:pStyle w:val="af"/>
      </w:pPr>
    </w:p>
    <w:p w14:paraId="15B6AF3F" w14:textId="77777777" w:rsidR="00736665" w:rsidRPr="00736665" w:rsidRDefault="00736665" w:rsidP="00736665">
      <w:pPr>
        <w:pStyle w:val="af"/>
      </w:pPr>
      <w:r w:rsidRPr="00736665">
        <w:rPr>
          <w:color w:val="BEC0C2"/>
        </w:rPr>
        <w:t xml:space="preserve">    </w:t>
      </w:r>
      <w:r w:rsidRPr="00736665">
        <w:rPr>
          <w:i/>
          <w:iCs/>
          <w:color w:val="45C6D6"/>
        </w:rPr>
        <w:t>return</w:t>
      </w:r>
      <w:r w:rsidRPr="00736665">
        <w:rPr>
          <w:color w:val="BEC0C2"/>
        </w:rPr>
        <w:t xml:space="preserve"> </w:t>
      </w:r>
      <w:proofErr w:type="spellStart"/>
      <w:r w:rsidRPr="00736665">
        <w:rPr>
          <w:color w:val="FF8080"/>
        </w:rPr>
        <w:t>MyString</w:t>
      </w:r>
      <w:proofErr w:type="spellEnd"/>
      <w:r w:rsidRPr="00736665">
        <w:t>(str_</w:t>
      </w:r>
      <w:r w:rsidRPr="00736665">
        <w:rPr>
          <w:color w:val="BEC0C2"/>
        </w:rPr>
        <w:t xml:space="preserve"> </w:t>
      </w:r>
      <w:r w:rsidRPr="00736665">
        <w:rPr>
          <w:color w:val="D6BB9A"/>
        </w:rPr>
        <w:t>+</w:t>
      </w:r>
      <w:r w:rsidRPr="00736665">
        <w:rPr>
          <w:color w:val="BEC0C2"/>
        </w:rPr>
        <w:t xml:space="preserve"> </w:t>
      </w:r>
      <w:r w:rsidRPr="00736665">
        <w:rPr>
          <w:color w:val="D6BB9A"/>
        </w:rPr>
        <w:t>index</w:t>
      </w:r>
      <w:r w:rsidRPr="00736665">
        <w:t>);</w:t>
      </w:r>
      <w:r w:rsidRPr="00736665">
        <w:rPr>
          <w:color w:val="BEC0C2"/>
        </w:rPr>
        <w:t xml:space="preserve"> </w:t>
      </w:r>
      <w:r w:rsidRPr="00736665">
        <w:rPr>
          <w:i/>
          <w:iCs/>
          <w:color w:val="A8ABB0"/>
        </w:rPr>
        <w:t>//</w:t>
      </w:r>
      <w:r w:rsidRPr="00736665">
        <w:rPr>
          <w:color w:val="BEC0C2"/>
        </w:rPr>
        <w:t xml:space="preserve"> </w:t>
      </w:r>
      <w:r w:rsidRPr="00736665">
        <w:rPr>
          <w:i/>
          <w:iCs/>
          <w:color w:val="A8ABB0"/>
        </w:rPr>
        <w:t>Returning</w:t>
      </w:r>
      <w:r w:rsidRPr="00736665">
        <w:rPr>
          <w:color w:val="BEC0C2"/>
        </w:rPr>
        <w:t xml:space="preserve"> </w:t>
      </w:r>
      <w:r w:rsidRPr="00736665">
        <w:rPr>
          <w:i/>
          <w:iCs/>
          <w:color w:val="A8ABB0"/>
        </w:rPr>
        <w:t>a</w:t>
      </w:r>
      <w:r w:rsidRPr="00736665">
        <w:rPr>
          <w:color w:val="BEC0C2"/>
        </w:rPr>
        <w:t xml:space="preserve"> </w:t>
      </w:r>
      <w:r w:rsidRPr="00736665">
        <w:rPr>
          <w:i/>
          <w:iCs/>
          <w:color w:val="A8ABB0"/>
        </w:rPr>
        <w:t>new</w:t>
      </w:r>
      <w:r w:rsidRPr="00736665">
        <w:rPr>
          <w:color w:val="BEC0C2"/>
        </w:rPr>
        <w:t xml:space="preserve"> </w:t>
      </w:r>
      <w:proofErr w:type="spellStart"/>
      <w:r w:rsidRPr="00736665">
        <w:rPr>
          <w:i/>
          <w:iCs/>
          <w:color w:val="A8ABB0"/>
        </w:rPr>
        <w:t>MyString</w:t>
      </w:r>
      <w:proofErr w:type="spellEnd"/>
      <w:r w:rsidRPr="00736665">
        <w:rPr>
          <w:color w:val="BEC0C2"/>
        </w:rPr>
        <w:t xml:space="preserve"> </w:t>
      </w:r>
      <w:r w:rsidRPr="00736665">
        <w:rPr>
          <w:i/>
          <w:iCs/>
          <w:color w:val="A8ABB0"/>
        </w:rPr>
        <w:t>starting</w:t>
      </w:r>
      <w:r w:rsidRPr="00736665">
        <w:rPr>
          <w:color w:val="BEC0C2"/>
        </w:rPr>
        <w:t xml:space="preserve"> </w:t>
      </w:r>
      <w:r w:rsidRPr="00736665">
        <w:rPr>
          <w:i/>
          <w:iCs/>
          <w:color w:val="A8ABB0"/>
        </w:rPr>
        <w:t>from</w:t>
      </w:r>
      <w:r w:rsidRPr="00736665">
        <w:rPr>
          <w:color w:val="BEC0C2"/>
        </w:rPr>
        <w:t xml:space="preserve"> </w:t>
      </w:r>
      <w:r w:rsidRPr="00736665">
        <w:rPr>
          <w:i/>
          <w:iCs/>
          <w:color w:val="A8ABB0"/>
        </w:rPr>
        <w:t>the</w:t>
      </w:r>
      <w:r w:rsidRPr="00736665">
        <w:rPr>
          <w:color w:val="BEC0C2"/>
        </w:rPr>
        <w:t xml:space="preserve"> </w:t>
      </w:r>
      <w:r w:rsidRPr="00736665">
        <w:rPr>
          <w:i/>
          <w:iCs/>
          <w:color w:val="A8ABB0"/>
        </w:rPr>
        <w:t>given</w:t>
      </w:r>
      <w:r w:rsidRPr="00736665">
        <w:rPr>
          <w:color w:val="BEC0C2"/>
        </w:rPr>
        <w:t xml:space="preserve"> </w:t>
      </w:r>
      <w:proofErr w:type="gramStart"/>
      <w:r w:rsidRPr="00736665">
        <w:rPr>
          <w:i/>
          <w:iCs/>
          <w:color w:val="A8ABB0"/>
        </w:rPr>
        <w:t>position</w:t>
      </w:r>
      <w:proofErr w:type="gramEnd"/>
    </w:p>
    <w:p w14:paraId="1C6DC8AC" w14:textId="77777777" w:rsidR="00736665" w:rsidRPr="00736665" w:rsidRDefault="00736665" w:rsidP="00736665">
      <w:pPr>
        <w:pStyle w:val="af"/>
      </w:pPr>
      <w:r w:rsidRPr="00736665">
        <w:t>}</w:t>
      </w:r>
    </w:p>
    <w:p w14:paraId="3AB83E95" w14:textId="77777777" w:rsidR="00736665" w:rsidRPr="00736665" w:rsidRDefault="00736665" w:rsidP="00736665">
      <w:pPr>
        <w:pStyle w:val="af"/>
      </w:pPr>
    </w:p>
    <w:p w14:paraId="4945BAA3" w14:textId="77777777" w:rsidR="00736665" w:rsidRPr="00736665" w:rsidRDefault="00736665" w:rsidP="00736665">
      <w:pPr>
        <w:pStyle w:val="af"/>
      </w:pPr>
      <w:proofErr w:type="spellStart"/>
      <w:r w:rsidRPr="00736665">
        <w:rPr>
          <w:color w:val="FF8080"/>
        </w:rPr>
        <w:lastRenderedPageBreak/>
        <w:t>MyString</w:t>
      </w:r>
      <w:proofErr w:type="spellEnd"/>
      <w:r w:rsidRPr="00736665">
        <w:rPr>
          <w:color w:val="BEC0C2"/>
        </w:rPr>
        <w:t xml:space="preserve"> </w:t>
      </w:r>
      <w:proofErr w:type="spellStart"/>
      <w:proofErr w:type="gramStart"/>
      <w:r w:rsidRPr="00736665">
        <w:rPr>
          <w:color w:val="FF8080"/>
        </w:rPr>
        <w:t>MyString</w:t>
      </w:r>
      <w:proofErr w:type="spellEnd"/>
      <w:r w:rsidRPr="00736665">
        <w:t>::</w:t>
      </w:r>
      <w:proofErr w:type="spellStart"/>
      <w:proofErr w:type="gramEnd"/>
      <w:r w:rsidRPr="00736665">
        <w:rPr>
          <w:b/>
          <w:bCs/>
        </w:rPr>
        <w:t>substr</w:t>
      </w:r>
      <w:proofErr w:type="spellEnd"/>
      <w:r w:rsidRPr="00736665">
        <w:t>(</w:t>
      </w:r>
      <w:proofErr w:type="spellStart"/>
      <w:r w:rsidRPr="00736665">
        <w:rPr>
          <w:color w:val="FF8080"/>
        </w:rPr>
        <w:t>size_t</w:t>
      </w:r>
      <w:proofErr w:type="spellEnd"/>
      <w:r w:rsidRPr="00736665">
        <w:rPr>
          <w:color w:val="BEC0C2"/>
        </w:rPr>
        <w:t xml:space="preserve"> </w:t>
      </w:r>
      <w:r w:rsidRPr="00736665">
        <w:rPr>
          <w:color w:val="D6BB9A"/>
        </w:rPr>
        <w:t>index</w:t>
      </w:r>
      <w:r w:rsidRPr="00736665">
        <w:t>,</w:t>
      </w:r>
      <w:r w:rsidRPr="00736665">
        <w:rPr>
          <w:color w:val="BEC0C2"/>
        </w:rPr>
        <w:t xml:space="preserve"> </w:t>
      </w:r>
      <w:proofErr w:type="spellStart"/>
      <w:r w:rsidRPr="00736665">
        <w:rPr>
          <w:color w:val="FF8080"/>
        </w:rPr>
        <w:t>size_t</w:t>
      </w:r>
      <w:proofErr w:type="spellEnd"/>
      <w:r w:rsidRPr="00736665">
        <w:rPr>
          <w:color w:val="BEC0C2"/>
        </w:rPr>
        <w:t xml:space="preserve"> </w:t>
      </w:r>
      <w:r w:rsidRPr="00736665">
        <w:rPr>
          <w:color w:val="D6BB9A"/>
        </w:rPr>
        <w:t>count</w:t>
      </w:r>
      <w:r w:rsidRPr="00736665">
        <w:t>)</w:t>
      </w:r>
      <w:r w:rsidRPr="00736665">
        <w:rPr>
          <w:color w:val="BEC0C2"/>
        </w:rPr>
        <w:t xml:space="preserve"> </w:t>
      </w:r>
      <w:r w:rsidRPr="00736665">
        <w:rPr>
          <w:i/>
          <w:iCs/>
          <w:color w:val="45C6D6"/>
        </w:rPr>
        <w:t>const</w:t>
      </w:r>
    </w:p>
    <w:p w14:paraId="1315D742" w14:textId="77777777" w:rsidR="00736665" w:rsidRPr="00736665" w:rsidRDefault="00736665" w:rsidP="00736665">
      <w:pPr>
        <w:pStyle w:val="af"/>
      </w:pPr>
      <w:r w:rsidRPr="00736665">
        <w:t>{</w:t>
      </w:r>
    </w:p>
    <w:p w14:paraId="47EFC2DD" w14:textId="77777777" w:rsidR="00736665" w:rsidRPr="00736665" w:rsidRDefault="00736665" w:rsidP="00736665">
      <w:pPr>
        <w:pStyle w:val="af"/>
      </w:pPr>
      <w:r w:rsidRPr="00736665">
        <w:rPr>
          <w:color w:val="BEC0C2"/>
        </w:rPr>
        <w:t xml:space="preserve">    </w:t>
      </w:r>
      <w:r w:rsidRPr="00736665">
        <w:rPr>
          <w:i/>
          <w:iCs/>
          <w:color w:val="45C6D6"/>
        </w:rPr>
        <w:t>if</w:t>
      </w:r>
      <w:r w:rsidRPr="00736665">
        <w:rPr>
          <w:color w:val="BEC0C2"/>
        </w:rPr>
        <w:t xml:space="preserve"> </w:t>
      </w:r>
      <w:r w:rsidRPr="00736665">
        <w:t>(</w:t>
      </w:r>
      <w:r w:rsidRPr="00736665">
        <w:rPr>
          <w:color w:val="D6BB9A"/>
        </w:rPr>
        <w:t>index</w:t>
      </w:r>
      <w:r w:rsidRPr="00736665">
        <w:rPr>
          <w:color w:val="BEC0C2"/>
        </w:rPr>
        <w:t xml:space="preserve"> </w:t>
      </w:r>
      <w:r w:rsidRPr="00736665">
        <w:rPr>
          <w:color w:val="D6BB9A"/>
        </w:rPr>
        <w:t>&gt;=</w:t>
      </w:r>
      <w:r w:rsidRPr="00736665">
        <w:rPr>
          <w:color w:val="BEC0C2"/>
        </w:rPr>
        <w:t xml:space="preserve"> </w:t>
      </w:r>
      <w:r w:rsidRPr="00736665">
        <w:t>size_)</w:t>
      </w:r>
    </w:p>
    <w:p w14:paraId="5413617D" w14:textId="77777777" w:rsidR="00736665" w:rsidRPr="00736665" w:rsidRDefault="00736665" w:rsidP="00736665">
      <w:pPr>
        <w:pStyle w:val="af"/>
      </w:pPr>
      <w:r w:rsidRPr="00736665">
        <w:rPr>
          <w:color w:val="BEC0C2"/>
        </w:rPr>
        <w:t xml:space="preserve">    </w:t>
      </w:r>
      <w:r w:rsidRPr="00736665">
        <w:t>{</w:t>
      </w:r>
    </w:p>
    <w:p w14:paraId="068FE403" w14:textId="77777777" w:rsidR="00736665" w:rsidRPr="00736665" w:rsidRDefault="00736665" w:rsidP="00736665">
      <w:pPr>
        <w:pStyle w:val="af"/>
      </w:pPr>
      <w:r w:rsidRPr="00736665">
        <w:rPr>
          <w:color w:val="BEC0C2"/>
        </w:rPr>
        <w:t xml:space="preserve">        </w:t>
      </w:r>
      <w:r w:rsidRPr="00736665">
        <w:rPr>
          <w:i/>
          <w:iCs/>
          <w:color w:val="45C6D6"/>
        </w:rPr>
        <w:t>return</w:t>
      </w:r>
      <w:r w:rsidRPr="00736665">
        <w:rPr>
          <w:color w:val="BEC0C2"/>
        </w:rPr>
        <w:t xml:space="preserve"> </w:t>
      </w:r>
      <w:proofErr w:type="spellStart"/>
      <w:r w:rsidRPr="00736665">
        <w:rPr>
          <w:color w:val="FF8080"/>
        </w:rPr>
        <w:t>MyString</w:t>
      </w:r>
      <w:proofErr w:type="spellEnd"/>
      <w:r w:rsidRPr="00736665">
        <w:t>();</w:t>
      </w:r>
    </w:p>
    <w:p w14:paraId="592AF445" w14:textId="77777777" w:rsidR="00736665" w:rsidRPr="00736665" w:rsidRDefault="00736665" w:rsidP="00736665">
      <w:pPr>
        <w:pStyle w:val="af"/>
      </w:pPr>
      <w:r w:rsidRPr="00736665">
        <w:rPr>
          <w:color w:val="BEC0C2"/>
        </w:rPr>
        <w:t xml:space="preserve">    </w:t>
      </w:r>
      <w:r w:rsidRPr="00736665">
        <w:t>}</w:t>
      </w:r>
    </w:p>
    <w:p w14:paraId="5FE9E936" w14:textId="77777777" w:rsidR="00736665" w:rsidRPr="00736665" w:rsidRDefault="00736665" w:rsidP="00736665">
      <w:pPr>
        <w:pStyle w:val="af"/>
      </w:pPr>
    </w:p>
    <w:p w14:paraId="2BA496E8" w14:textId="77777777" w:rsidR="00736665" w:rsidRPr="00736665" w:rsidRDefault="00736665" w:rsidP="00736665">
      <w:pPr>
        <w:pStyle w:val="af"/>
      </w:pPr>
      <w:r w:rsidRPr="00736665">
        <w:rPr>
          <w:color w:val="BEC0C2"/>
        </w:rPr>
        <w:t xml:space="preserve">    </w:t>
      </w:r>
      <w:r w:rsidRPr="00736665">
        <w:rPr>
          <w:i/>
          <w:iCs/>
          <w:color w:val="A8ABB0"/>
        </w:rPr>
        <w:t>//</w:t>
      </w:r>
      <w:r w:rsidRPr="00736665">
        <w:rPr>
          <w:color w:val="BEC0C2"/>
        </w:rPr>
        <w:t xml:space="preserve"> </w:t>
      </w:r>
      <w:r w:rsidRPr="00736665">
        <w:rPr>
          <w:i/>
          <w:iCs/>
          <w:color w:val="A8ABB0"/>
        </w:rPr>
        <w:t>We</w:t>
      </w:r>
      <w:r w:rsidRPr="00736665">
        <w:rPr>
          <w:color w:val="BEC0C2"/>
        </w:rPr>
        <w:t xml:space="preserve"> </w:t>
      </w:r>
      <w:r w:rsidRPr="00736665">
        <w:rPr>
          <w:i/>
          <w:iCs/>
          <w:color w:val="A8ABB0"/>
        </w:rPr>
        <w:t>limit</w:t>
      </w:r>
      <w:r w:rsidRPr="00736665">
        <w:rPr>
          <w:color w:val="BEC0C2"/>
        </w:rPr>
        <w:t xml:space="preserve"> </w:t>
      </w:r>
      <w:r w:rsidRPr="00736665">
        <w:rPr>
          <w:i/>
          <w:iCs/>
          <w:color w:val="A8ABB0"/>
        </w:rPr>
        <w:t>the</w:t>
      </w:r>
      <w:r w:rsidRPr="00736665">
        <w:rPr>
          <w:color w:val="BEC0C2"/>
        </w:rPr>
        <w:t xml:space="preserve"> </w:t>
      </w:r>
      <w:r w:rsidRPr="00736665">
        <w:rPr>
          <w:i/>
          <w:iCs/>
          <w:color w:val="A8ABB0"/>
        </w:rPr>
        <w:t>value</w:t>
      </w:r>
      <w:r w:rsidRPr="00736665">
        <w:rPr>
          <w:color w:val="BEC0C2"/>
        </w:rPr>
        <w:t xml:space="preserve"> </w:t>
      </w:r>
      <w:r w:rsidRPr="00736665">
        <w:rPr>
          <w:i/>
          <w:iCs/>
          <w:color w:val="A8ABB0"/>
        </w:rPr>
        <w:t>of</w:t>
      </w:r>
      <w:r w:rsidRPr="00736665">
        <w:rPr>
          <w:color w:val="BEC0C2"/>
        </w:rPr>
        <w:t xml:space="preserve"> </w:t>
      </w:r>
      <w:r w:rsidRPr="00736665">
        <w:rPr>
          <w:i/>
          <w:iCs/>
          <w:color w:val="A8ABB0"/>
        </w:rPr>
        <w:t>count</w:t>
      </w:r>
      <w:r w:rsidRPr="00736665">
        <w:rPr>
          <w:color w:val="BEC0C2"/>
        </w:rPr>
        <w:t xml:space="preserve"> </w:t>
      </w:r>
      <w:r w:rsidRPr="00736665">
        <w:rPr>
          <w:i/>
          <w:iCs/>
          <w:color w:val="A8ABB0"/>
        </w:rPr>
        <w:t>so</w:t>
      </w:r>
      <w:r w:rsidRPr="00736665">
        <w:rPr>
          <w:color w:val="BEC0C2"/>
        </w:rPr>
        <w:t xml:space="preserve"> </w:t>
      </w:r>
      <w:r w:rsidRPr="00736665">
        <w:rPr>
          <w:i/>
          <w:iCs/>
          <w:color w:val="A8ABB0"/>
        </w:rPr>
        <w:t>as</w:t>
      </w:r>
      <w:r w:rsidRPr="00736665">
        <w:rPr>
          <w:color w:val="BEC0C2"/>
        </w:rPr>
        <w:t xml:space="preserve"> </w:t>
      </w:r>
      <w:r w:rsidRPr="00736665">
        <w:rPr>
          <w:i/>
          <w:iCs/>
          <w:color w:val="A8ABB0"/>
        </w:rPr>
        <w:t>not</w:t>
      </w:r>
      <w:r w:rsidRPr="00736665">
        <w:rPr>
          <w:color w:val="BEC0C2"/>
        </w:rPr>
        <w:t xml:space="preserve"> </w:t>
      </w:r>
      <w:r w:rsidRPr="00736665">
        <w:rPr>
          <w:i/>
          <w:iCs/>
          <w:color w:val="A8ABB0"/>
        </w:rPr>
        <w:t>to</w:t>
      </w:r>
      <w:r w:rsidRPr="00736665">
        <w:rPr>
          <w:color w:val="BEC0C2"/>
        </w:rPr>
        <w:t xml:space="preserve"> </w:t>
      </w:r>
      <w:r w:rsidRPr="00736665">
        <w:rPr>
          <w:i/>
          <w:iCs/>
          <w:color w:val="A8ABB0"/>
        </w:rPr>
        <w:t>go</w:t>
      </w:r>
      <w:r w:rsidRPr="00736665">
        <w:rPr>
          <w:color w:val="BEC0C2"/>
        </w:rPr>
        <w:t xml:space="preserve"> </w:t>
      </w:r>
      <w:r w:rsidRPr="00736665">
        <w:rPr>
          <w:i/>
          <w:iCs/>
          <w:color w:val="A8ABB0"/>
        </w:rPr>
        <w:t>beyond</w:t>
      </w:r>
      <w:r w:rsidRPr="00736665">
        <w:rPr>
          <w:color w:val="BEC0C2"/>
        </w:rPr>
        <w:t xml:space="preserve"> </w:t>
      </w:r>
      <w:r w:rsidRPr="00736665">
        <w:rPr>
          <w:i/>
          <w:iCs/>
          <w:color w:val="A8ABB0"/>
        </w:rPr>
        <w:t>the</w:t>
      </w:r>
      <w:r w:rsidRPr="00736665">
        <w:rPr>
          <w:color w:val="BEC0C2"/>
        </w:rPr>
        <w:t xml:space="preserve"> </w:t>
      </w:r>
      <w:r w:rsidRPr="00736665">
        <w:rPr>
          <w:i/>
          <w:iCs/>
          <w:color w:val="A8ABB0"/>
        </w:rPr>
        <w:t>line</w:t>
      </w:r>
    </w:p>
    <w:p w14:paraId="643E1766" w14:textId="77777777" w:rsidR="00736665" w:rsidRPr="00736665" w:rsidRDefault="00736665" w:rsidP="00736665">
      <w:pPr>
        <w:pStyle w:val="af"/>
      </w:pPr>
      <w:r w:rsidRPr="00736665">
        <w:rPr>
          <w:color w:val="BEC0C2"/>
        </w:rPr>
        <w:t xml:space="preserve">    </w:t>
      </w:r>
      <w:r w:rsidRPr="00736665">
        <w:rPr>
          <w:color w:val="D6BB9A"/>
        </w:rPr>
        <w:t>count</w:t>
      </w:r>
      <w:r w:rsidRPr="00736665">
        <w:rPr>
          <w:color w:val="BEC0C2"/>
        </w:rPr>
        <w:t xml:space="preserve"> </w:t>
      </w:r>
      <w:r w:rsidRPr="00736665">
        <w:rPr>
          <w:color w:val="D6BB9A"/>
        </w:rPr>
        <w:t>=</w:t>
      </w:r>
      <w:r w:rsidRPr="00736665">
        <w:rPr>
          <w:color w:val="BEC0C2"/>
        </w:rPr>
        <w:t xml:space="preserve"> </w:t>
      </w:r>
      <w:proofErr w:type="gramStart"/>
      <w:r w:rsidRPr="00736665">
        <w:rPr>
          <w:color w:val="FF8080"/>
        </w:rPr>
        <w:t>std</w:t>
      </w:r>
      <w:r w:rsidRPr="00736665">
        <w:t>::</w:t>
      </w:r>
      <w:proofErr w:type="gramEnd"/>
      <w:r w:rsidRPr="00736665">
        <w:t>min(</w:t>
      </w:r>
      <w:r w:rsidRPr="00736665">
        <w:rPr>
          <w:color w:val="D6BB9A"/>
        </w:rPr>
        <w:t>count</w:t>
      </w:r>
      <w:r w:rsidRPr="00736665">
        <w:t>,</w:t>
      </w:r>
      <w:r w:rsidRPr="00736665">
        <w:rPr>
          <w:color w:val="BEC0C2"/>
        </w:rPr>
        <w:t xml:space="preserve"> </w:t>
      </w:r>
      <w:r w:rsidRPr="00736665">
        <w:t>size_</w:t>
      </w:r>
      <w:r w:rsidRPr="00736665">
        <w:rPr>
          <w:color w:val="BEC0C2"/>
        </w:rPr>
        <w:t xml:space="preserve"> </w:t>
      </w:r>
      <w:r w:rsidRPr="00736665">
        <w:rPr>
          <w:color w:val="D6BB9A"/>
        </w:rPr>
        <w:t>-</w:t>
      </w:r>
      <w:r w:rsidRPr="00736665">
        <w:rPr>
          <w:color w:val="BEC0C2"/>
        </w:rPr>
        <w:t xml:space="preserve"> </w:t>
      </w:r>
      <w:r w:rsidRPr="00736665">
        <w:rPr>
          <w:color w:val="D6BB9A"/>
        </w:rPr>
        <w:t>index</w:t>
      </w:r>
      <w:r w:rsidRPr="00736665">
        <w:t>);</w:t>
      </w:r>
    </w:p>
    <w:p w14:paraId="3D148B15" w14:textId="77777777" w:rsidR="00736665" w:rsidRPr="00736665" w:rsidRDefault="00736665" w:rsidP="00736665">
      <w:pPr>
        <w:pStyle w:val="af"/>
      </w:pPr>
    </w:p>
    <w:p w14:paraId="5828751A" w14:textId="77777777" w:rsidR="00736665" w:rsidRPr="00736665" w:rsidRDefault="00736665" w:rsidP="00736665">
      <w:pPr>
        <w:pStyle w:val="af"/>
      </w:pPr>
      <w:r w:rsidRPr="00736665">
        <w:rPr>
          <w:color w:val="BEC0C2"/>
        </w:rPr>
        <w:t xml:space="preserve">    </w:t>
      </w:r>
      <w:r w:rsidRPr="00736665">
        <w:rPr>
          <w:i/>
          <w:iCs/>
          <w:color w:val="45C6D6"/>
        </w:rPr>
        <w:t>return</w:t>
      </w:r>
      <w:r w:rsidRPr="00736665">
        <w:rPr>
          <w:color w:val="BEC0C2"/>
        </w:rPr>
        <w:t xml:space="preserve"> </w:t>
      </w:r>
      <w:proofErr w:type="spellStart"/>
      <w:r w:rsidRPr="00736665">
        <w:rPr>
          <w:color w:val="FF8080"/>
        </w:rPr>
        <w:t>MyString</w:t>
      </w:r>
      <w:proofErr w:type="spellEnd"/>
      <w:r w:rsidRPr="00736665">
        <w:t>(str_</w:t>
      </w:r>
      <w:r w:rsidRPr="00736665">
        <w:rPr>
          <w:color w:val="BEC0C2"/>
        </w:rPr>
        <w:t xml:space="preserve"> </w:t>
      </w:r>
      <w:r w:rsidRPr="00736665">
        <w:rPr>
          <w:color w:val="D6BB9A"/>
        </w:rPr>
        <w:t>+</w:t>
      </w:r>
      <w:r w:rsidRPr="00736665">
        <w:rPr>
          <w:color w:val="BEC0C2"/>
        </w:rPr>
        <w:t xml:space="preserve"> </w:t>
      </w:r>
      <w:r w:rsidRPr="00736665">
        <w:rPr>
          <w:color w:val="D6BB9A"/>
        </w:rPr>
        <w:t>index</w:t>
      </w:r>
      <w:r w:rsidRPr="00736665">
        <w:t>,</w:t>
      </w:r>
      <w:r w:rsidRPr="00736665">
        <w:rPr>
          <w:color w:val="BEC0C2"/>
        </w:rPr>
        <w:t xml:space="preserve"> </w:t>
      </w:r>
      <w:r w:rsidRPr="00736665">
        <w:rPr>
          <w:color w:val="D6BB9A"/>
        </w:rPr>
        <w:t>count</w:t>
      </w:r>
      <w:r w:rsidRPr="00736665">
        <w:t>);</w:t>
      </w:r>
      <w:r w:rsidRPr="00736665">
        <w:rPr>
          <w:color w:val="BEC0C2"/>
        </w:rPr>
        <w:t xml:space="preserve"> </w:t>
      </w:r>
      <w:r w:rsidRPr="00736665">
        <w:rPr>
          <w:i/>
          <w:iCs/>
          <w:color w:val="A8ABB0"/>
        </w:rPr>
        <w:t>//</w:t>
      </w:r>
      <w:r w:rsidRPr="00736665">
        <w:rPr>
          <w:color w:val="BEC0C2"/>
        </w:rPr>
        <w:t xml:space="preserve"> </w:t>
      </w:r>
      <w:r w:rsidRPr="00736665">
        <w:rPr>
          <w:i/>
          <w:iCs/>
          <w:color w:val="A8ABB0"/>
        </w:rPr>
        <w:t>Returning</w:t>
      </w:r>
      <w:r w:rsidRPr="00736665">
        <w:rPr>
          <w:color w:val="BEC0C2"/>
        </w:rPr>
        <w:t xml:space="preserve"> </w:t>
      </w:r>
      <w:r w:rsidRPr="00736665">
        <w:rPr>
          <w:i/>
          <w:iCs/>
          <w:color w:val="A8ABB0"/>
        </w:rPr>
        <w:t>a</w:t>
      </w:r>
      <w:r w:rsidRPr="00736665">
        <w:rPr>
          <w:color w:val="BEC0C2"/>
        </w:rPr>
        <w:t xml:space="preserve"> </w:t>
      </w:r>
      <w:r w:rsidRPr="00736665">
        <w:rPr>
          <w:i/>
          <w:iCs/>
          <w:color w:val="A8ABB0"/>
        </w:rPr>
        <w:t>new</w:t>
      </w:r>
      <w:r w:rsidRPr="00736665">
        <w:rPr>
          <w:color w:val="BEC0C2"/>
        </w:rPr>
        <w:t xml:space="preserve"> </w:t>
      </w:r>
      <w:proofErr w:type="spellStart"/>
      <w:r w:rsidRPr="00736665">
        <w:rPr>
          <w:i/>
          <w:iCs/>
          <w:color w:val="A8ABB0"/>
        </w:rPr>
        <w:t>MyString</w:t>
      </w:r>
      <w:proofErr w:type="spellEnd"/>
      <w:r w:rsidRPr="00736665">
        <w:rPr>
          <w:color w:val="BEC0C2"/>
        </w:rPr>
        <w:t xml:space="preserve"> </w:t>
      </w:r>
      <w:r w:rsidRPr="00736665">
        <w:rPr>
          <w:i/>
          <w:iCs/>
          <w:color w:val="A8ABB0"/>
        </w:rPr>
        <w:t>starting</w:t>
      </w:r>
      <w:r w:rsidRPr="00736665">
        <w:rPr>
          <w:color w:val="BEC0C2"/>
        </w:rPr>
        <w:t xml:space="preserve"> </w:t>
      </w:r>
      <w:r w:rsidRPr="00736665">
        <w:rPr>
          <w:i/>
          <w:iCs/>
          <w:color w:val="A8ABB0"/>
        </w:rPr>
        <w:t>from</w:t>
      </w:r>
      <w:r w:rsidRPr="00736665">
        <w:rPr>
          <w:color w:val="BEC0C2"/>
        </w:rPr>
        <w:t xml:space="preserve"> </w:t>
      </w:r>
      <w:r w:rsidRPr="00736665">
        <w:rPr>
          <w:i/>
          <w:iCs/>
          <w:color w:val="A8ABB0"/>
        </w:rPr>
        <w:t>a</w:t>
      </w:r>
      <w:r w:rsidRPr="00736665">
        <w:rPr>
          <w:color w:val="BEC0C2"/>
        </w:rPr>
        <w:t xml:space="preserve"> </w:t>
      </w:r>
      <w:r w:rsidRPr="00736665">
        <w:rPr>
          <w:i/>
          <w:iCs/>
          <w:color w:val="A8ABB0"/>
        </w:rPr>
        <w:t>given</w:t>
      </w:r>
      <w:r w:rsidRPr="00736665">
        <w:rPr>
          <w:color w:val="BEC0C2"/>
        </w:rPr>
        <w:t xml:space="preserve"> </w:t>
      </w:r>
      <w:r w:rsidRPr="00736665">
        <w:rPr>
          <w:i/>
          <w:iCs/>
          <w:color w:val="A8ABB0"/>
        </w:rPr>
        <w:t>position</w:t>
      </w:r>
      <w:r w:rsidRPr="00736665">
        <w:rPr>
          <w:color w:val="BEC0C2"/>
        </w:rPr>
        <w:t xml:space="preserve"> </w:t>
      </w:r>
      <w:r w:rsidRPr="00736665">
        <w:rPr>
          <w:i/>
          <w:iCs/>
          <w:color w:val="A8ABB0"/>
        </w:rPr>
        <w:t>of</w:t>
      </w:r>
      <w:r w:rsidRPr="00736665">
        <w:rPr>
          <w:color w:val="BEC0C2"/>
        </w:rPr>
        <w:t xml:space="preserve"> </w:t>
      </w:r>
      <w:r w:rsidRPr="00736665">
        <w:rPr>
          <w:i/>
          <w:iCs/>
          <w:color w:val="A8ABB0"/>
        </w:rPr>
        <w:t>a</w:t>
      </w:r>
      <w:r w:rsidRPr="00736665">
        <w:rPr>
          <w:color w:val="BEC0C2"/>
        </w:rPr>
        <w:t xml:space="preserve"> </w:t>
      </w:r>
      <w:r w:rsidRPr="00736665">
        <w:rPr>
          <w:i/>
          <w:iCs/>
          <w:color w:val="A8ABB0"/>
        </w:rPr>
        <w:t>given</w:t>
      </w:r>
      <w:r w:rsidRPr="00736665">
        <w:rPr>
          <w:color w:val="BEC0C2"/>
        </w:rPr>
        <w:t xml:space="preserve"> </w:t>
      </w:r>
      <w:proofErr w:type="gramStart"/>
      <w:r w:rsidRPr="00736665">
        <w:rPr>
          <w:i/>
          <w:iCs/>
          <w:color w:val="A8ABB0"/>
        </w:rPr>
        <w:t>count</w:t>
      </w:r>
      <w:proofErr w:type="gramEnd"/>
    </w:p>
    <w:p w14:paraId="71B68AF1" w14:textId="2321436F" w:rsidR="00736665" w:rsidRDefault="00736665" w:rsidP="00736665">
      <w:pPr>
        <w:pStyle w:val="af"/>
      </w:pPr>
      <w:r w:rsidRPr="00736665">
        <w:rPr>
          <w:szCs w:val="24"/>
        </w:rPr>
        <w:t>}</w:t>
      </w:r>
    </w:p>
    <w:p w14:paraId="07A8AF22" w14:textId="77777777" w:rsidR="00924200" w:rsidRDefault="00924200" w:rsidP="00F85F7C">
      <w:pPr>
        <w:rPr>
          <w:lang w:val="en-US"/>
        </w:rPr>
      </w:pPr>
    </w:p>
    <w:p w14:paraId="33529237" w14:textId="6C71B431" w:rsidR="00924200" w:rsidRPr="00736665" w:rsidRDefault="00924200" w:rsidP="00F85F7C">
      <w:pPr>
        <w:rPr>
          <w:b/>
          <w:bCs/>
          <w:lang w:val="en-US"/>
        </w:rPr>
      </w:pPr>
      <w:r w:rsidRPr="00736665">
        <w:rPr>
          <w:b/>
          <w:bCs/>
          <w:lang w:val="en-US"/>
        </w:rPr>
        <w:t>erase() Method</w:t>
      </w:r>
    </w:p>
    <w:p w14:paraId="7FBB758B" w14:textId="27B67D87" w:rsidR="00924200" w:rsidRDefault="00924200" w:rsidP="00F85F7C">
      <w:pPr>
        <w:rPr>
          <w:lang w:val="en-US"/>
        </w:rPr>
      </w:pPr>
      <w:r w:rsidRPr="00924200">
        <w:rPr>
          <w:lang w:val="en-US"/>
        </w:rPr>
        <w:t xml:space="preserve">The erase() method removes a specified number of characters from the </w:t>
      </w:r>
      <w:proofErr w:type="spellStart"/>
      <w:r w:rsidRPr="00924200">
        <w:rPr>
          <w:lang w:val="en-US"/>
        </w:rPr>
        <w:t>MyString</w:t>
      </w:r>
      <w:proofErr w:type="spellEnd"/>
      <w:r w:rsidRPr="00924200">
        <w:rPr>
          <w:lang w:val="en-US"/>
        </w:rPr>
        <w:t xml:space="preserve"> object, starting from a given index position. It takes two arguments: index, which specifies the starting position for erasing, and count, which specifies the number of characters to erase.</w:t>
      </w:r>
    </w:p>
    <w:p w14:paraId="20E15F9D" w14:textId="77777777" w:rsidR="00736665" w:rsidRPr="00736665" w:rsidRDefault="00736665" w:rsidP="00736665">
      <w:pPr>
        <w:pStyle w:val="af"/>
      </w:pPr>
      <w:r w:rsidRPr="00736665">
        <w:rPr>
          <w:color w:val="D69AA7"/>
        </w:rPr>
        <w:t>void</w:t>
      </w:r>
      <w:r w:rsidRPr="00736665">
        <w:rPr>
          <w:color w:val="BEC0C2"/>
        </w:rPr>
        <w:t xml:space="preserve"> </w:t>
      </w:r>
      <w:proofErr w:type="spellStart"/>
      <w:proofErr w:type="gramStart"/>
      <w:r w:rsidRPr="00736665">
        <w:rPr>
          <w:color w:val="FF8080"/>
        </w:rPr>
        <w:t>MyString</w:t>
      </w:r>
      <w:proofErr w:type="spellEnd"/>
      <w:r w:rsidRPr="00736665">
        <w:t>::</w:t>
      </w:r>
      <w:proofErr w:type="gramEnd"/>
      <w:r w:rsidRPr="00736665">
        <w:rPr>
          <w:b/>
          <w:bCs/>
        </w:rPr>
        <w:t>erase</w:t>
      </w:r>
      <w:r w:rsidRPr="00736665">
        <w:t>(</w:t>
      </w:r>
      <w:proofErr w:type="spellStart"/>
      <w:r w:rsidRPr="00736665">
        <w:rPr>
          <w:color w:val="FF8080"/>
        </w:rPr>
        <w:t>size_t</w:t>
      </w:r>
      <w:proofErr w:type="spellEnd"/>
      <w:r w:rsidRPr="00736665">
        <w:rPr>
          <w:color w:val="BEC0C2"/>
        </w:rPr>
        <w:t xml:space="preserve"> </w:t>
      </w:r>
      <w:r w:rsidRPr="00736665">
        <w:rPr>
          <w:color w:val="D6BB9A"/>
        </w:rPr>
        <w:t>index</w:t>
      </w:r>
      <w:r w:rsidRPr="00736665">
        <w:t>,</w:t>
      </w:r>
      <w:r w:rsidRPr="00736665">
        <w:rPr>
          <w:color w:val="BEC0C2"/>
        </w:rPr>
        <w:t xml:space="preserve"> </w:t>
      </w:r>
      <w:proofErr w:type="spellStart"/>
      <w:r w:rsidRPr="00736665">
        <w:rPr>
          <w:color w:val="FF8080"/>
        </w:rPr>
        <w:t>size_t</w:t>
      </w:r>
      <w:proofErr w:type="spellEnd"/>
      <w:r w:rsidRPr="00736665">
        <w:rPr>
          <w:color w:val="BEC0C2"/>
        </w:rPr>
        <w:t xml:space="preserve"> </w:t>
      </w:r>
      <w:r w:rsidRPr="00736665">
        <w:rPr>
          <w:color w:val="D6BB9A"/>
        </w:rPr>
        <w:t>count</w:t>
      </w:r>
      <w:r w:rsidRPr="00736665">
        <w:t>)</w:t>
      </w:r>
      <w:r w:rsidRPr="00736665">
        <w:rPr>
          <w:color w:val="BEC0C2"/>
        </w:rPr>
        <w:t xml:space="preserve"> </w:t>
      </w:r>
      <w:r w:rsidRPr="00736665">
        <w:rPr>
          <w:i/>
          <w:iCs/>
        </w:rPr>
        <w:t>//</w:t>
      </w:r>
      <w:r w:rsidRPr="00736665">
        <w:rPr>
          <w:color w:val="BEC0C2"/>
        </w:rPr>
        <w:t xml:space="preserve"> </w:t>
      </w:r>
      <w:r w:rsidRPr="00736665">
        <w:rPr>
          <w:i/>
          <w:iCs/>
        </w:rPr>
        <w:t>erase</w:t>
      </w:r>
      <w:r w:rsidRPr="00736665">
        <w:rPr>
          <w:color w:val="BEC0C2"/>
        </w:rPr>
        <w:t xml:space="preserve"> </w:t>
      </w:r>
      <w:r w:rsidRPr="00736665">
        <w:rPr>
          <w:i/>
          <w:iCs/>
        </w:rPr>
        <w:t>count</w:t>
      </w:r>
      <w:r w:rsidRPr="00736665">
        <w:rPr>
          <w:color w:val="BEC0C2"/>
        </w:rPr>
        <w:t xml:space="preserve"> </w:t>
      </w:r>
      <w:r w:rsidRPr="00736665">
        <w:rPr>
          <w:i/>
          <w:iCs/>
        </w:rPr>
        <w:t>of</w:t>
      </w:r>
      <w:r w:rsidRPr="00736665">
        <w:rPr>
          <w:color w:val="BEC0C2"/>
        </w:rPr>
        <w:t xml:space="preserve"> </w:t>
      </w:r>
      <w:r w:rsidRPr="00736665">
        <w:rPr>
          <w:i/>
          <w:iCs/>
        </w:rPr>
        <w:t>char</w:t>
      </w:r>
      <w:r w:rsidRPr="00736665">
        <w:rPr>
          <w:color w:val="BEC0C2"/>
        </w:rPr>
        <w:t xml:space="preserve"> </w:t>
      </w:r>
      <w:r w:rsidRPr="00736665">
        <w:rPr>
          <w:i/>
          <w:iCs/>
        </w:rPr>
        <w:t>at</w:t>
      </w:r>
      <w:r w:rsidRPr="00736665">
        <w:rPr>
          <w:color w:val="BEC0C2"/>
        </w:rPr>
        <w:t xml:space="preserve"> </w:t>
      </w:r>
      <w:r w:rsidRPr="00736665">
        <w:rPr>
          <w:i/>
          <w:iCs/>
        </w:rPr>
        <w:t>index</w:t>
      </w:r>
      <w:r w:rsidRPr="00736665">
        <w:rPr>
          <w:color w:val="BEC0C2"/>
        </w:rPr>
        <w:t xml:space="preserve"> </w:t>
      </w:r>
      <w:r w:rsidRPr="00736665">
        <w:rPr>
          <w:i/>
          <w:iCs/>
        </w:rPr>
        <w:t>position</w:t>
      </w:r>
    </w:p>
    <w:p w14:paraId="011DCCA7" w14:textId="77777777" w:rsidR="00736665" w:rsidRPr="00736665" w:rsidRDefault="00736665" w:rsidP="00736665">
      <w:pPr>
        <w:pStyle w:val="af"/>
      </w:pPr>
      <w:r w:rsidRPr="00736665">
        <w:t>{</w:t>
      </w:r>
    </w:p>
    <w:p w14:paraId="6F40C223" w14:textId="77777777" w:rsidR="00736665" w:rsidRPr="00736665" w:rsidRDefault="00736665" w:rsidP="00736665">
      <w:pPr>
        <w:pStyle w:val="af"/>
      </w:pPr>
      <w:r w:rsidRPr="00736665">
        <w:rPr>
          <w:color w:val="BEC0C2"/>
        </w:rPr>
        <w:t xml:space="preserve">    </w:t>
      </w:r>
      <w:r w:rsidRPr="00736665">
        <w:rPr>
          <w:i/>
          <w:iCs/>
          <w:color w:val="45C6D6"/>
        </w:rPr>
        <w:t>if</w:t>
      </w:r>
      <w:r w:rsidRPr="00736665">
        <w:rPr>
          <w:color w:val="BEC0C2"/>
        </w:rPr>
        <w:t xml:space="preserve"> </w:t>
      </w:r>
      <w:r w:rsidRPr="00736665">
        <w:t>(</w:t>
      </w:r>
      <w:r w:rsidRPr="00736665">
        <w:rPr>
          <w:color w:val="D6BB9A"/>
        </w:rPr>
        <w:t>index</w:t>
      </w:r>
      <w:r w:rsidRPr="00736665">
        <w:rPr>
          <w:color w:val="BEC0C2"/>
        </w:rPr>
        <w:t xml:space="preserve"> </w:t>
      </w:r>
      <w:r w:rsidRPr="00736665">
        <w:rPr>
          <w:color w:val="D6BB9A"/>
        </w:rPr>
        <w:t>&lt;</w:t>
      </w:r>
      <w:r w:rsidRPr="00736665">
        <w:rPr>
          <w:color w:val="BEC0C2"/>
        </w:rPr>
        <w:t xml:space="preserve"> </w:t>
      </w:r>
      <w:r w:rsidRPr="00736665">
        <w:t>size_)</w:t>
      </w:r>
    </w:p>
    <w:p w14:paraId="22649DA6" w14:textId="77777777" w:rsidR="00736665" w:rsidRPr="00736665" w:rsidRDefault="00736665" w:rsidP="00736665">
      <w:pPr>
        <w:pStyle w:val="af"/>
      </w:pPr>
      <w:r w:rsidRPr="00736665">
        <w:rPr>
          <w:color w:val="BEC0C2"/>
        </w:rPr>
        <w:t xml:space="preserve">    </w:t>
      </w:r>
      <w:r w:rsidRPr="00736665">
        <w:t>{</w:t>
      </w:r>
    </w:p>
    <w:p w14:paraId="09009BBC" w14:textId="77777777" w:rsidR="00736665" w:rsidRPr="00736665" w:rsidRDefault="00736665" w:rsidP="00736665">
      <w:pPr>
        <w:pStyle w:val="af"/>
      </w:pPr>
      <w:r w:rsidRPr="00736665">
        <w:rPr>
          <w:color w:val="BEC0C2"/>
        </w:rPr>
        <w:t xml:space="preserve">        </w:t>
      </w:r>
      <w:proofErr w:type="spellStart"/>
      <w:r w:rsidRPr="00736665">
        <w:rPr>
          <w:color w:val="FF8080"/>
        </w:rPr>
        <w:t>size_t</w:t>
      </w:r>
      <w:proofErr w:type="spellEnd"/>
      <w:r w:rsidRPr="00736665">
        <w:rPr>
          <w:color w:val="BEC0C2"/>
        </w:rPr>
        <w:t xml:space="preserve"> </w:t>
      </w:r>
      <w:proofErr w:type="spellStart"/>
      <w:r w:rsidRPr="00736665">
        <w:rPr>
          <w:color w:val="D6BB9A"/>
        </w:rPr>
        <w:t>chars_to_erase</w:t>
      </w:r>
      <w:proofErr w:type="spellEnd"/>
      <w:r w:rsidRPr="00736665">
        <w:rPr>
          <w:color w:val="BEC0C2"/>
        </w:rPr>
        <w:t xml:space="preserve"> </w:t>
      </w:r>
      <w:r w:rsidRPr="00736665">
        <w:t>=</w:t>
      </w:r>
      <w:r w:rsidRPr="00736665">
        <w:rPr>
          <w:color w:val="BEC0C2"/>
        </w:rPr>
        <w:t xml:space="preserve"> </w:t>
      </w:r>
      <w:proofErr w:type="gramStart"/>
      <w:r w:rsidRPr="00736665">
        <w:rPr>
          <w:color w:val="FF8080"/>
        </w:rPr>
        <w:t>std</w:t>
      </w:r>
      <w:r w:rsidRPr="00736665">
        <w:t>::</w:t>
      </w:r>
      <w:proofErr w:type="gramEnd"/>
      <w:r w:rsidRPr="00736665">
        <w:t>min(</w:t>
      </w:r>
      <w:r w:rsidRPr="00736665">
        <w:rPr>
          <w:color w:val="D6BB9A"/>
        </w:rPr>
        <w:t>count</w:t>
      </w:r>
      <w:r w:rsidRPr="00736665">
        <w:t>,</w:t>
      </w:r>
      <w:r w:rsidRPr="00736665">
        <w:rPr>
          <w:color w:val="BEC0C2"/>
        </w:rPr>
        <w:t xml:space="preserve"> </w:t>
      </w:r>
      <w:r w:rsidRPr="00736665">
        <w:t>size_</w:t>
      </w:r>
      <w:r w:rsidRPr="00736665">
        <w:rPr>
          <w:color w:val="BEC0C2"/>
        </w:rPr>
        <w:t xml:space="preserve"> </w:t>
      </w:r>
      <w:r w:rsidRPr="00736665">
        <w:rPr>
          <w:color w:val="D6BB9A"/>
        </w:rPr>
        <w:t>-</w:t>
      </w:r>
      <w:r w:rsidRPr="00736665">
        <w:rPr>
          <w:color w:val="BEC0C2"/>
        </w:rPr>
        <w:t xml:space="preserve"> </w:t>
      </w:r>
      <w:r w:rsidRPr="00736665">
        <w:rPr>
          <w:color w:val="D6BB9A"/>
        </w:rPr>
        <w:t>index</w:t>
      </w:r>
      <w:r w:rsidRPr="00736665">
        <w:t>);</w:t>
      </w:r>
      <w:r w:rsidRPr="00736665">
        <w:rPr>
          <w:color w:val="BEC0C2"/>
        </w:rPr>
        <w:t xml:space="preserve"> </w:t>
      </w:r>
      <w:r w:rsidRPr="00736665">
        <w:rPr>
          <w:i/>
          <w:iCs/>
        </w:rPr>
        <w:t>//</w:t>
      </w:r>
      <w:r w:rsidRPr="00736665">
        <w:rPr>
          <w:color w:val="BEC0C2"/>
        </w:rPr>
        <w:t xml:space="preserve"> </w:t>
      </w:r>
      <w:r w:rsidRPr="00736665">
        <w:rPr>
          <w:i/>
          <w:iCs/>
        </w:rPr>
        <w:t>Determine</w:t>
      </w:r>
      <w:r w:rsidRPr="00736665">
        <w:rPr>
          <w:color w:val="BEC0C2"/>
        </w:rPr>
        <w:t xml:space="preserve"> </w:t>
      </w:r>
      <w:r w:rsidRPr="00736665">
        <w:rPr>
          <w:i/>
          <w:iCs/>
        </w:rPr>
        <w:t>the</w:t>
      </w:r>
      <w:r w:rsidRPr="00736665">
        <w:rPr>
          <w:color w:val="BEC0C2"/>
        </w:rPr>
        <w:t xml:space="preserve"> </w:t>
      </w:r>
      <w:r w:rsidRPr="00736665">
        <w:rPr>
          <w:i/>
          <w:iCs/>
        </w:rPr>
        <w:t>number</w:t>
      </w:r>
      <w:r w:rsidRPr="00736665">
        <w:rPr>
          <w:color w:val="BEC0C2"/>
        </w:rPr>
        <w:t xml:space="preserve"> </w:t>
      </w:r>
      <w:r w:rsidRPr="00736665">
        <w:rPr>
          <w:i/>
          <w:iCs/>
        </w:rPr>
        <w:t>of</w:t>
      </w:r>
      <w:r w:rsidRPr="00736665">
        <w:rPr>
          <w:color w:val="BEC0C2"/>
        </w:rPr>
        <w:t xml:space="preserve"> </w:t>
      </w:r>
      <w:r w:rsidRPr="00736665">
        <w:rPr>
          <w:i/>
          <w:iCs/>
        </w:rPr>
        <w:t>characters</w:t>
      </w:r>
      <w:r w:rsidRPr="00736665">
        <w:rPr>
          <w:color w:val="BEC0C2"/>
        </w:rPr>
        <w:t xml:space="preserve"> </w:t>
      </w:r>
      <w:r w:rsidRPr="00736665">
        <w:rPr>
          <w:i/>
          <w:iCs/>
        </w:rPr>
        <w:t>that</w:t>
      </w:r>
      <w:r w:rsidRPr="00736665">
        <w:rPr>
          <w:color w:val="BEC0C2"/>
        </w:rPr>
        <w:t xml:space="preserve"> </w:t>
      </w:r>
      <w:r w:rsidRPr="00736665">
        <w:rPr>
          <w:i/>
          <w:iCs/>
        </w:rPr>
        <w:t>we</w:t>
      </w:r>
      <w:r w:rsidRPr="00736665">
        <w:rPr>
          <w:color w:val="BEC0C2"/>
        </w:rPr>
        <w:t xml:space="preserve"> </w:t>
      </w:r>
      <w:r w:rsidRPr="00736665">
        <w:rPr>
          <w:i/>
          <w:iCs/>
        </w:rPr>
        <w:t>will</w:t>
      </w:r>
      <w:r w:rsidRPr="00736665">
        <w:rPr>
          <w:color w:val="BEC0C2"/>
        </w:rPr>
        <w:t xml:space="preserve"> </w:t>
      </w:r>
      <w:r w:rsidRPr="00736665">
        <w:rPr>
          <w:i/>
          <w:iCs/>
        </w:rPr>
        <w:t>delete</w:t>
      </w:r>
    </w:p>
    <w:p w14:paraId="77633823" w14:textId="77777777" w:rsidR="00736665" w:rsidRPr="00736665" w:rsidRDefault="00736665" w:rsidP="00736665">
      <w:pPr>
        <w:pStyle w:val="af"/>
      </w:pPr>
      <w:r w:rsidRPr="00736665">
        <w:rPr>
          <w:color w:val="BEC0C2"/>
        </w:rPr>
        <w:t xml:space="preserve">        </w:t>
      </w:r>
      <w:r w:rsidRPr="00736665">
        <w:rPr>
          <w:i/>
          <w:iCs/>
          <w:color w:val="45C6D6"/>
        </w:rPr>
        <w:t>for</w:t>
      </w:r>
      <w:r w:rsidRPr="00736665">
        <w:rPr>
          <w:color w:val="BEC0C2"/>
        </w:rPr>
        <w:t xml:space="preserve"> </w:t>
      </w:r>
      <w:r w:rsidRPr="00736665">
        <w:t>(</w:t>
      </w:r>
      <w:proofErr w:type="spellStart"/>
      <w:r w:rsidRPr="00736665">
        <w:rPr>
          <w:color w:val="FF8080"/>
        </w:rPr>
        <w:t>size_t</w:t>
      </w:r>
      <w:proofErr w:type="spellEnd"/>
      <w:r w:rsidRPr="00736665">
        <w:rPr>
          <w:color w:val="BEC0C2"/>
        </w:rPr>
        <w:t xml:space="preserve"> </w:t>
      </w:r>
      <w:proofErr w:type="spellStart"/>
      <w:r w:rsidRPr="00736665">
        <w:rPr>
          <w:color w:val="D6BB9A"/>
        </w:rPr>
        <w:t>i</w:t>
      </w:r>
      <w:proofErr w:type="spellEnd"/>
      <w:r w:rsidRPr="00736665">
        <w:rPr>
          <w:color w:val="BEC0C2"/>
        </w:rPr>
        <w:t xml:space="preserve"> </w:t>
      </w:r>
      <w:r w:rsidRPr="00736665">
        <w:t>=</w:t>
      </w:r>
      <w:r w:rsidRPr="00736665">
        <w:rPr>
          <w:color w:val="BEC0C2"/>
        </w:rPr>
        <w:t xml:space="preserve"> </w:t>
      </w:r>
      <w:r w:rsidRPr="00736665">
        <w:rPr>
          <w:color w:val="D6BB9A"/>
        </w:rPr>
        <w:t>index</w:t>
      </w:r>
      <w:r w:rsidRPr="00736665">
        <w:t>;</w:t>
      </w:r>
      <w:r w:rsidRPr="00736665">
        <w:rPr>
          <w:color w:val="BEC0C2"/>
        </w:rPr>
        <w:t xml:space="preserve"> </w:t>
      </w:r>
      <w:proofErr w:type="spellStart"/>
      <w:r w:rsidRPr="00736665">
        <w:rPr>
          <w:color w:val="D6BB9A"/>
        </w:rPr>
        <w:t>i</w:t>
      </w:r>
      <w:proofErr w:type="spellEnd"/>
      <w:r w:rsidRPr="00736665">
        <w:rPr>
          <w:color w:val="BEC0C2"/>
        </w:rPr>
        <w:t xml:space="preserve"> </w:t>
      </w:r>
      <w:r w:rsidRPr="00736665">
        <w:rPr>
          <w:color w:val="D6BB9A"/>
        </w:rPr>
        <w:t>&lt;</w:t>
      </w:r>
      <w:r w:rsidRPr="00736665">
        <w:rPr>
          <w:color w:val="BEC0C2"/>
        </w:rPr>
        <w:t xml:space="preserve"> </w:t>
      </w:r>
      <w:r w:rsidRPr="00736665">
        <w:t>size_</w:t>
      </w:r>
      <w:r w:rsidRPr="00736665">
        <w:rPr>
          <w:color w:val="BEC0C2"/>
        </w:rPr>
        <w:t xml:space="preserve"> </w:t>
      </w:r>
      <w:r w:rsidRPr="00736665">
        <w:rPr>
          <w:color w:val="D6BB9A"/>
        </w:rPr>
        <w:t>-</w:t>
      </w:r>
      <w:r w:rsidRPr="00736665">
        <w:rPr>
          <w:color w:val="BEC0C2"/>
        </w:rPr>
        <w:t xml:space="preserve"> </w:t>
      </w:r>
      <w:proofErr w:type="spellStart"/>
      <w:r w:rsidRPr="00736665">
        <w:rPr>
          <w:color w:val="D6BB9A"/>
        </w:rPr>
        <w:t>chars_to_erase</w:t>
      </w:r>
      <w:proofErr w:type="spellEnd"/>
      <w:r w:rsidRPr="00736665">
        <w:t>;</w:t>
      </w:r>
      <w:r w:rsidRPr="00736665">
        <w:rPr>
          <w:color w:val="BEC0C2"/>
        </w:rPr>
        <w:t xml:space="preserve"> </w:t>
      </w:r>
      <w:r w:rsidRPr="00736665">
        <w:rPr>
          <w:color w:val="D6BB9A"/>
        </w:rPr>
        <w:t>++</w:t>
      </w:r>
      <w:proofErr w:type="spellStart"/>
      <w:r w:rsidRPr="00736665">
        <w:rPr>
          <w:color w:val="D6BB9A"/>
        </w:rPr>
        <w:t>i</w:t>
      </w:r>
      <w:proofErr w:type="spellEnd"/>
      <w:r w:rsidRPr="00736665">
        <w:t>)</w:t>
      </w:r>
    </w:p>
    <w:p w14:paraId="346D8370" w14:textId="77777777" w:rsidR="00736665" w:rsidRPr="00736665" w:rsidRDefault="00736665" w:rsidP="00736665">
      <w:pPr>
        <w:pStyle w:val="af"/>
      </w:pPr>
      <w:r w:rsidRPr="00736665">
        <w:rPr>
          <w:color w:val="BEC0C2"/>
        </w:rPr>
        <w:t xml:space="preserve">        </w:t>
      </w:r>
      <w:r w:rsidRPr="00736665">
        <w:t>{</w:t>
      </w:r>
    </w:p>
    <w:p w14:paraId="685828BE" w14:textId="77777777" w:rsidR="00736665" w:rsidRPr="00736665" w:rsidRDefault="00736665" w:rsidP="00736665">
      <w:pPr>
        <w:pStyle w:val="af"/>
      </w:pPr>
      <w:r w:rsidRPr="00736665">
        <w:rPr>
          <w:color w:val="BEC0C2"/>
        </w:rPr>
        <w:t xml:space="preserve">            </w:t>
      </w:r>
      <w:r w:rsidRPr="00736665">
        <w:t>str_[</w:t>
      </w:r>
      <w:proofErr w:type="spellStart"/>
      <w:r w:rsidRPr="00736665">
        <w:rPr>
          <w:color w:val="D6BB9A"/>
        </w:rPr>
        <w:t>i</w:t>
      </w:r>
      <w:proofErr w:type="spellEnd"/>
      <w:r w:rsidRPr="00736665">
        <w:t>]</w:t>
      </w:r>
      <w:r w:rsidRPr="00736665">
        <w:rPr>
          <w:color w:val="BEC0C2"/>
        </w:rPr>
        <w:t xml:space="preserve"> </w:t>
      </w:r>
      <w:r w:rsidRPr="00736665">
        <w:rPr>
          <w:color w:val="D6BB9A"/>
        </w:rPr>
        <w:t>=</w:t>
      </w:r>
      <w:r w:rsidRPr="00736665">
        <w:rPr>
          <w:color w:val="BEC0C2"/>
        </w:rPr>
        <w:t xml:space="preserve"> </w:t>
      </w:r>
      <w:r w:rsidRPr="00736665">
        <w:t>str_[</w:t>
      </w:r>
      <w:proofErr w:type="spellStart"/>
      <w:r w:rsidRPr="00736665">
        <w:rPr>
          <w:color w:val="D6BB9A"/>
        </w:rPr>
        <w:t>i</w:t>
      </w:r>
      <w:proofErr w:type="spellEnd"/>
      <w:r w:rsidRPr="00736665">
        <w:rPr>
          <w:color w:val="BEC0C2"/>
        </w:rPr>
        <w:t xml:space="preserve"> </w:t>
      </w:r>
      <w:r w:rsidRPr="00736665">
        <w:rPr>
          <w:color w:val="D6BB9A"/>
        </w:rPr>
        <w:t>+</w:t>
      </w:r>
      <w:r w:rsidRPr="00736665">
        <w:rPr>
          <w:color w:val="BEC0C2"/>
        </w:rPr>
        <w:t xml:space="preserve"> </w:t>
      </w:r>
      <w:proofErr w:type="spellStart"/>
      <w:r w:rsidRPr="00736665">
        <w:rPr>
          <w:color w:val="D6BB9A"/>
        </w:rPr>
        <w:t>chars_to_erase</w:t>
      </w:r>
      <w:proofErr w:type="spellEnd"/>
      <w:r w:rsidRPr="00736665">
        <w:t>];</w:t>
      </w:r>
      <w:r w:rsidRPr="00736665">
        <w:rPr>
          <w:color w:val="BEC0C2"/>
        </w:rPr>
        <w:t xml:space="preserve"> </w:t>
      </w:r>
      <w:r w:rsidRPr="00736665">
        <w:rPr>
          <w:i/>
          <w:iCs/>
        </w:rPr>
        <w:t>//</w:t>
      </w:r>
      <w:r w:rsidRPr="00736665">
        <w:rPr>
          <w:color w:val="BEC0C2"/>
        </w:rPr>
        <w:t xml:space="preserve"> </w:t>
      </w:r>
      <w:r w:rsidRPr="00736665">
        <w:rPr>
          <w:i/>
          <w:iCs/>
        </w:rPr>
        <w:t>Shift</w:t>
      </w:r>
      <w:r w:rsidRPr="00736665">
        <w:rPr>
          <w:color w:val="BEC0C2"/>
        </w:rPr>
        <w:t xml:space="preserve"> </w:t>
      </w:r>
      <w:r w:rsidRPr="00736665">
        <w:rPr>
          <w:i/>
          <w:iCs/>
        </w:rPr>
        <w:t>the</w:t>
      </w:r>
      <w:r w:rsidRPr="00736665">
        <w:rPr>
          <w:color w:val="BEC0C2"/>
        </w:rPr>
        <w:t xml:space="preserve"> </w:t>
      </w:r>
      <w:r w:rsidRPr="00736665">
        <w:rPr>
          <w:i/>
          <w:iCs/>
        </w:rPr>
        <w:t>characters</w:t>
      </w:r>
      <w:r w:rsidRPr="00736665">
        <w:rPr>
          <w:color w:val="BEC0C2"/>
        </w:rPr>
        <w:t xml:space="preserve"> </w:t>
      </w:r>
      <w:r w:rsidRPr="00736665">
        <w:rPr>
          <w:i/>
          <w:iCs/>
        </w:rPr>
        <w:t>to</w:t>
      </w:r>
      <w:r w:rsidRPr="00736665">
        <w:rPr>
          <w:color w:val="BEC0C2"/>
        </w:rPr>
        <w:t xml:space="preserve"> </w:t>
      </w:r>
      <w:r w:rsidRPr="00736665">
        <w:rPr>
          <w:i/>
          <w:iCs/>
        </w:rPr>
        <w:t>the</w:t>
      </w:r>
      <w:r w:rsidRPr="00736665">
        <w:rPr>
          <w:color w:val="BEC0C2"/>
        </w:rPr>
        <w:t xml:space="preserve"> </w:t>
      </w:r>
      <w:r w:rsidRPr="00736665">
        <w:rPr>
          <w:i/>
          <w:iCs/>
        </w:rPr>
        <w:t>left</w:t>
      </w:r>
      <w:r w:rsidRPr="00736665">
        <w:rPr>
          <w:color w:val="BEC0C2"/>
        </w:rPr>
        <w:t xml:space="preserve"> </w:t>
      </w:r>
      <w:r w:rsidRPr="00736665">
        <w:rPr>
          <w:i/>
          <w:iCs/>
        </w:rPr>
        <w:t>by</w:t>
      </w:r>
      <w:r w:rsidRPr="00736665">
        <w:rPr>
          <w:color w:val="BEC0C2"/>
        </w:rPr>
        <w:t xml:space="preserve"> </w:t>
      </w:r>
      <w:r w:rsidRPr="00736665">
        <w:rPr>
          <w:i/>
          <w:iCs/>
        </w:rPr>
        <w:t>the</w:t>
      </w:r>
      <w:r w:rsidRPr="00736665">
        <w:rPr>
          <w:color w:val="BEC0C2"/>
        </w:rPr>
        <w:t xml:space="preserve"> </w:t>
      </w:r>
      <w:r w:rsidRPr="00736665">
        <w:rPr>
          <w:i/>
          <w:iCs/>
        </w:rPr>
        <w:t>number</w:t>
      </w:r>
      <w:r w:rsidRPr="00736665">
        <w:rPr>
          <w:color w:val="BEC0C2"/>
        </w:rPr>
        <w:t xml:space="preserve"> </w:t>
      </w:r>
      <w:r w:rsidRPr="00736665">
        <w:rPr>
          <w:i/>
          <w:iCs/>
        </w:rPr>
        <w:t>of</w:t>
      </w:r>
      <w:r w:rsidRPr="00736665">
        <w:rPr>
          <w:color w:val="BEC0C2"/>
        </w:rPr>
        <w:t xml:space="preserve"> </w:t>
      </w:r>
      <w:r w:rsidRPr="00736665">
        <w:rPr>
          <w:i/>
          <w:iCs/>
        </w:rPr>
        <w:t>characters</w:t>
      </w:r>
      <w:r w:rsidRPr="00736665">
        <w:rPr>
          <w:color w:val="BEC0C2"/>
        </w:rPr>
        <w:t xml:space="preserve"> </w:t>
      </w:r>
      <w:r w:rsidRPr="00736665">
        <w:rPr>
          <w:i/>
          <w:iCs/>
        </w:rPr>
        <w:t>to</w:t>
      </w:r>
      <w:r w:rsidRPr="00736665">
        <w:rPr>
          <w:color w:val="BEC0C2"/>
        </w:rPr>
        <w:t xml:space="preserve"> </w:t>
      </w:r>
      <w:r w:rsidRPr="00736665">
        <w:rPr>
          <w:i/>
          <w:iCs/>
        </w:rPr>
        <w:t>be</w:t>
      </w:r>
      <w:r w:rsidRPr="00736665">
        <w:rPr>
          <w:color w:val="BEC0C2"/>
        </w:rPr>
        <w:t xml:space="preserve"> </w:t>
      </w:r>
      <w:r w:rsidRPr="00736665">
        <w:rPr>
          <w:i/>
          <w:iCs/>
        </w:rPr>
        <w:t>deleted</w:t>
      </w:r>
    </w:p>
    <w:p w14:paraId="191FDEB0" w14:textId="77777777" w:rsidR="00736665" w:rsidRPr="00736665" w:rsidRDefault="00736665" w:rsidP="00736665">
      <w:pPr>
        <w:pStyle w:val="af"/>
      </w:pPr>
      <w:r w:rsidRPr="00736665">
        <w:rPr>
          <w:color w:val="BEC0C2"/>
        </w:rPr>
        <w:t xml:space="preserve">        </w:t>
      </w:r>
      <w:r w:rsidRPr="00736665">
        <w:t>}</w:t>
      </w:r>
    </w:p>
    <w:p w14:paraId="76AEBB5C" w14:textId="77777777" w:rsidR="00736665" w:rsidRPr="00736665" w:rsidRDefault="00736665" w:rsidP="00736665">
      <w:pPr>
        <w:pStyle w:val="af"/>
      </w:pPr>
      <w:r w:rsidRPr="00736665">
        <w:rPr>
          <w:color w:val="BEC0C2"/>
        </w:rPr>
        <w:t xml:space="preserve">        </w:t>
      </w:r>
      <w:r w:rsidRPr="00736665">
        <w:t>size_</w:t>
      </w:r>
      <w:r w:rsidRPr="00736665">
        <w:rPr>
          <w:color w:val="BEC0C2"/>
        </w:rPr>
        <w:t xml:space="preserve"> </w:t>
      </w:r>
      <w:r w:rsidRPr="00736665">
        <w:rPr>
          <w:color w:val="D6BB9A"/>
        </w:rPr>
        <w:t>-=</w:t>
      </w:r>
      <w:r w:rsidRPr="00736665">
        <w:rPr>
          <w:color w:val="BEC0C2"/>
        </w:rPr>
        <w:t xml:space="preserve"> </w:t>
      </w:r>
      <w:proofErr w:type="spellStart"/>
      <w:r w:rsidRPr="00736665">
        <w:rPr>
          <w:color w:val="D6BB9A"/>
        </w:rPr>
        <w:t>chars_to_erase</w:t>
      </w:r>
      <w:proofErr w:type="spellEnd"/>
      <w:r w:rsidRPr="00736665">
        <w:t>;</w:t>
      </w:r>
    </w:p>
    <w:p w14:paraId="2856A5D2" w14:textId="77777777" w:rsidR="00736665" w:rsidRPr="00736665" w:rsidRDefault="00736665" w:rsidP="00736665">
      <w:pPr>
        <w:pStyle w:val="af"/>
      </w:pPr>
      <w:r w:rsidRPr="00736665">
        <w:rPr>
          <w:color w:val="BEC0C2"/>
        </w:rPr>
        <w:t xml:space="preserve">        </w:t>
      </w:r>
      <w:r w:rsidRPr="00736665">
        <w:t>str_[size_]</w:t>
      </w:r>
      <w:r w:rsidRPr="00736665">
        <w:rPr>
          <w:color w:val="BEC0C2"/>
        </w:rPr>
        <w:t xml:space="preserve"> </w:t>
      </w:r>
      <w:r w:rsidRPr="00736665">
        <w:rPr>
          <w:color w:val="D6BB9A"/>
        </w:rPr>
        <w:t>=</w:t>
      </w:r>
      <w:r w:rsidRPr="00736665">
        <w:rPr>
          <w:color w:val="BEC0C2"/>
        </w:rPr>
        <w:t xml:space="preserve"> </w:t>
      </w:r>
      <w:r w:rsidRPr="00736665">
        <w:rPr>
          <w:color w:val="D69545"/>
        </w:rPr>
        <w:t>'\0'</w:t>
      </w:r>
      <w:r w:rsidRPr="00736665">
        <w:t>;</w:t>
      </w:r>
    </w:p>
    <w:p w14:paraId="1F242443" w14:textId="77777777" w:rsidR="00736665" w:rsidRPr="00736665" w:rsidRDefault="00736665" w:rsidP="00736665">
      <w:pPr>
        <w:pStyle w:val="af"/>
      </w:pPr>
      <w:r w:rsidRPr="00736665">
        <w:rPr>
          <w:color w:val="BEC0C2"/>
        </w:rPr>
        <w:t xml:space="preserve">    </w:t>
      </w:r>
      <w:r w:rsidRPr="00736665">
        <w:t>}</w:t>
      </w:r>
    </w:p>
    <w:p w14:paraId="715BC76C" w14:textId="488FCFF1" w:rsidR="00924200" w:rsidRDefault="00736665" w:rsidP="00736665">
      <w:pPr>
        <w:pStyle w:val="af"/>
        <w:rPr>
          <w:szCs w:val="24"/>
        </w:rPr>
      </w:pPr>
      <w:r w:rsidRPr="00736665">
        <w:rPr>
          <w:szCs w:val="24"/>
        </w:rPr>
        <w:lastRenderedPageBreak/>
        <w:t>}</w:t>
      </w:r>
    </w:p>
    <w:p w14:paraId="3A338A49" w14:textId="77777777" w:rsidR="00736665" w:rsidRPr="00736665" w:rsidRDefault="00736665" w:rsidP="00736665">
      <w:pPr>
        <w:rPr>
          <w:lang w:val="en-US"/>
        </w:rPr>
      </w:pPr>
    </w:p>
    <w:p w14:paraId="01399FA7" w14:textId="7C58B559" w:rsidR="00924200" w:rsidRPr="00736665" w:rsidRDefault="00924200" w:rsidP="00F85F7C">
      <w:pPr>
        <w:rPr>
          <w:b/>
          <w:bCs/>
          <w:lang w:val="en-US"/>
        </w:rPr>
      </w:pPr>
      <w:proofErr w:type="spellStart"/>
      <w:r w:rsidRPr="00736665">
        <w:rPr>
          <w:b/>
          <w:bCs/>
          <w:lang w:val="en-US"/>
        </w:rPr>
        <w:t>PrintString</w:t>
      </w:r>
      <w:proofErr w:type="spellEnd"/>
      <w:r w:rsidRPr="00736665">
        <w:rPr>
          <w:b/>
          <w:bCs/>
          <w:lang w:val="en-US"/>
        </w:rPr>
        <w:t>() Method</w:t>
      </w:r>
    </w:p>
    <w:p w14:paraId="6040F742" w14:textId="35D04440" w:rsidR="00924200" w:rsidRDefault="00924200" w:rsidP="00F85F7C">
      <w:pPr>
        <w:rPr>
          <w:lang w:val="en-US"/>
        </w:rPr>
      </w:pPr>
      <w:r w:rsidRPr="00924200">
        <w:rPr>
          <w:lang w:val="en-US"/>
        </w:rPr>
        <w:t xml:space="preserve">The </w:t>
      </w:r>
      <w:proofErr w:type="spellStart"/>
      <w:r w:rsidRPr="00924200">
        <w:rPr>
          <w:lang w:val="en-US"/>
        </w:rPr>
        <w:t>PrintString</w:t>
      </w:r>
      <w:proofErr w:type="spellEnd"/>
      <w:r w:rsidRPr="00924200">
        <w:rPr>
          <w:lang w:val="en-US"/>
        </w:rPr>
        <w:t xml:space="preserve">() method is a custom method that prints the content of the </w:t>
      </w:r>
      <w:proofErr w:type="spellStart"/>
      <w:r w:rsidRPr="00924200">
        <w:rPr>
          <w:lang w:val="en-US"/>
        </w:rPr>
        <w:t>MyString</w:t>
      </w:r>
      <w:proofErr w:type="spellEnd"/>
      <w:r w:rsidRPr="00924200">
        <w:rPr>
          <w:lang w:val="en-US"/>
        </w:rPr>
        <w:t xml:space="preserve"> object to the standard output (usually the console). It displays the string along with its size and capacity.</w:t>
      </w:r>
    </w:p>
    <w:p w14:paraId="41B80800" w14:textId="77777777" w:rsidR="00736665" w:rsidRPr="00736665" w:rsidRDefault="00736665" w:rsidP="00736665">
      <w:pPr>
        <w:pStyle w:val="af"/>
      </w:pPr>
      <w:r w:rsidRPr="00736665">
        <w:rPr>
          <w:color w:val="D69AA7"/>
        </w:rPr>
        <w:t>void</w:t>
      </w:r>
      <w:r w:rsidRPr="00736665">
        <w:rPr>
          <w:color w:val="BEC0C2"/>
        </w:rPr>
        <w:t xml:space="preserve"> </w:t>
      </w:r>
      <w:proofErr w:type="spellStart"/>
      <w:proofErr w:type="gramStart"/>
      <w:r w:rsidRPr="00736665">
        <w:rPr>
          <w:color w:val="FF8080"/>
        </w:rPr>
        <w:t>MyString</w:t>
      </w:r>
      <w:proofErr w:type="spellEnd"/>
      <w:r w:rsidRPr="00736665">
        <w:t>::</w:t>
      </w:r>
      <w:proofErr w:type="spellStart"/>
      <w:proofErr w:type="gramEnd"/>
      <w:r w:rsidRPr="00736665">
        <w:rPr>
          <w:b/>
          <w:bCs/>
        </w:rPr>
        <w:t>PrintString</w:t>
      </w:r>
      <w:proofErr w:type="spellEnd"/>
      <w:r w:rsidRPr="00736665">
        <w:t>()</w:t>
      </w:r>
    </w:p>
    <w:p w14:paraId="4C17B2DA" w14:textId="77777777" w:rsidR="00736665" w:rsidRPr="00736665" w:rsidRDefault="00736665" w:rsidP="00736665">
      <w:pPr>
        <w:pStyle w:val="af"/>
      </w:pPr>
      <w:r w:rsidRPr="00736665">
        <w:t>{</w:t>
      </w:r>
    </w:p>
    <w:p w14:paraId="443540A4" w14:textId="77777777" w:rsidR="00736665" w:rsidRPr="00736665" w:rsidRDefault="00736665" w:rsidP="00736665">
      <w:pPr>
        <w:pStyle w:val="af"/>
      </w:pPr>
      <w:r w:rsidRPr="00736665">
        <w:rPr>
          <w:color w:val="BEC0C2"/>
        </w:rPr>
        <w:t xml:space="preserve">    </w:t>
      </w:r>
      <w:r w:rsidRPr="00736665">
        <w:rPr>
          <w:i/>
          <w:iCs/>
          <w:color w:val="45C6D6"/>
        </w:rPr>
        <w:t>if</w:t>
      </w:r>
      <w:r w:rsidRPr="00736665">
        <w:rPr>
          <w:color w:val="BEC0C2"/>
        </w:rPr>
        <w:t xml:space="preserve"> </w:t>
      </w:r>
      <w:r w:rsidRPr="00736665">
        <w:t>(str_)</w:t>
      </w:r>
    </w:p>
    <w:p w14:paraId="49FDBF8D" w14:textId="77777777" w:rsidR="00736665" w:rsidRPr="00736665" w:rsidRDefault="00736665" w:rsidP="00736665">
      <w:pPr>
        <w:pStyle w:val="af"/>
      </w:pPr>
      <w:r w:rsidRPr="00736665">
        <w:rPr>
          <w:color w:val="BEC0C2"/>
        </w:rPr>
        <w:t xml:space="preserve">        </w:t>
      </w:r>
      <w:proofErr w:type="gramStart"/>
      <w:r w:rsidRPr="00736665">
        <w:rPr>
          <w:color w:val="FF8080"/>
        </w:rPr>
        <w:t>std</w:t>
      </w:r>
      <w:r w:rsidRPr="00736665">
        <w:t>::</w:t>
      </w:r>
      <w:proofErr w:type="spellStart"/>
      <w:proofErr w:type="gramEnd"/>
      <w:r w:rsidRPr="00736665">
        <w:rPr>
          <w:color w:val="9AA7D6"/>
        </w:rPr>
        <w:t>cout</w:t>
      </w:r>
      <w:proofErr w:type="spellEnd"/>
      <w:r w:rsidRPr="00736665">
        <w:rPr>
          <w:color w:val="BEC0C2"/>
        </w:rPr>
        <w:t xml:space="preserve"> </w:t>
      </w:r>
      <w:r w:rsidRPr="00736665">
        <w:rPr>
          <w:color w:val="D6BB9A"/>
        </w:rPr>
        <w:t>&lt;&lt;</w:t>
      </w:r>
      <w:r w:rsidRPr="00736665">
        <w:rPr>
          <w:color w:val="BEC0C2"/>
        </w:rPr>
        <w:t xml:space="preserve"> </w:t>
      </w:r>
      <w:r w:rsidRPr="00736665">
        <w:t>str_</w:t>
      </w:r>
      <w:r w:rsidRPr="00736665">
        <w:rPr>
          <w:color w:val="BEC0C2"/>
        </w:rPr>
        <w:t xml:space="preserve"> </w:t>
      </w:r>
      <w:r w:rsidRPr="00736665">
        <w:rPr>
          <w:color w:val="D6BB9A"/>
        </w:rPr>
        <w:t>&lt;&lt;</w:t>
      </w:r>
      <w:r w:rsidRPr="00736665">
        <w:rPr>
          <w:color w:val="BEC0C2"/>
        </w:rPr>
        <w:t xml:space="preserve"> </w:t>
      </w:r>
      <w:r w:rsidRPr="00736665">
        <w:rPr>
          <w:color w:val="D69545"/>
        </w:rPr>
        <w:t>" (size = "</w:t>
      </w:r>
      <w:r w:rsidRPr="00736665">
        <w:rPr>
          <w:color w:val="BEC0C2"/>
        </w:rPr>
        <w:t xml:space="preserve"> </w:t>
      </w:r>
      <w:r w:rsidRPr="00736665">
        <w:rPr>
          <w:color w:val="D6BB9A"/>
        </w:rPr>
        <w:t>&lt;&lt;</w:t>
      </w:r>
      <w:r w:rsidRPr="00736665">
        <w:rPr>
          <w:color w:val="BEC0C2"/>
        </w:rPr>
        <w:t xml:space="preserve"> </w:t>
      </w:r>
      <w:r w:rsidRPr="00736665">
        <w:t>size()</w:t>
      </w:r>
      <w:r w:rsidRPr="00736665">
        <w:rPr>
          <w:color w:val="BEC0C2"/>
        </w:rPr>
        <w:t xml:space="preserve"> </w:t>
      </w:r>
      <w:r w:rsidRPr="00736665">
        <w:rPr>
          <w:color w:val="D6BB9A"/>
        </w:rPr>
        <w:t>&lt;&lt;</w:t>
      </w:r>
      <w:r w:rsidRPr="00736665">
        <w:rPr>
          <w:color w:val="BEC0C2"/>
        </w:rPr>
        <w:t xml:space="preserve"> </w:t>
      </w:r>
      <w:r w:rsidRPr="00736665">
        <w:rPr>
          <w:color w:val="D69545"/>
        </w:rPr>
        <w:t>", capacity = "</w:t>
      </w:r>
      <w:r w:rsidRPr="00736665">
        <w:rPr>
          <w:color w:val="BEC0C2"/>
        </w:rPr>
        <w:t xml:space="preserve"> </w:t>
      </w:r>
      <w:r w:rsidRPr="00736665">
        <w:rPr>
          <w:color w:val="D6BB9A"/>
        </w:rPr>
        <w:t>&lt;&lt;</w:t>
      </w:r>
      <w:r w:rsidRPr="00736665">
        <w:rPr>
          <w:color w:val="BEC0C2"/>
        </w:rPr>
        <w:t xml:space="preserve"> </w:t>
      </w:r>
      <w:r w:rsidRPr="00736665">
        <w:t>capacity()</w:t>
      </w:r>
      <w:r w:rsidRPr="00736665">
        <w:rPr>
          <w:color w:val="BEC0C2"/>
        </w:rPr>
        <w:t xml:space="preserve"> </w:t>
      </w:r>
      <w:r w:rsidRPr="00736665">
        <w:rPr>
          <w:color w:val="D6BB9A"/>
        </w:rPr>
        <w:t>&lt;&lt;</w:t>
      </w:r>
      <w:r w:rsidRPr="00736665">
        <w:rPr>
          <w:color w:val="BEC0C2"/>
        </w:rPr>
        <w:t xml:space="preserve"> </w:t>
      </w:r>
      <w:r w:rsidRPr="00736665">
        <w:rPr>
          <w:color w:val="D69545"/>
        </w:rPr>
        <w:t>")"</w:t>
      </w:r>
      <w:r w:rsidRPr="00736665">
        <w:rPr>
          <w:color w:val="BEC0C2"/>
        </w:rPr>
        <w:t xml:space="preserve"> </w:t>
      </w:r>
      <w:r w:rsidRPr="00736665">
        <w:rPr>
          <w:color w:val="D6BB9A"/>
        </w:rPr>
        <w:t>&lt;&lt;</w:t>
      </w:r>
      <w:r w:rsidRPr="00736665">
        <w:rPr>
          <w:color w:val="BEC0C2"/>
        </w:rPr>
        <w:t xml:space="preserve"> </w:t>
      </w:r>
      <w:r w:rsidRPr="00736665">
        <w:rPr>
          <w:color w:val="FF8080"/>
        </w:rPr>
        <w:t>std</w:t>
      </w:r>
      <w:r w:rsidRPr="00736665">
        <w:t>::</w:t>
      </w:r>
      <w:proofErr w:type="spellStart"/>
      <w:r w:rsidRPr="00736665">
        <w:t>endl</w:t>
      </w:r>
      <w:proofErr w:type="spellEnd"/>
      <w:r w:rsidRPr="00736665">
        <w:rPr>
          <w:color w:val="BEC0C2"/>
        </w:rPr>
        <w:t xml:space="preserve"> </w:t>
      </w:r>
      <w:r w:rsidRPr="00736665">
        <w:rPr>
          <w:color w:val="D6BB9A"/>
        </w:rPr>
        <w:t>&lt;&lt;</w:t>
      </w:r>
      <w:r w:rsidRPr="00736665">
        <w:rPr>
          <w:color w:val="BEC0C2"/>
        </w:rPr>
        <w:t xml:space="preserve"> </w:t>
      </w:r>
      <w:r w:rsidRPr="00736665">
        <w:rPr>
          <w:color w:val="FF8080"/>
        </w:rPr>
        <w:t>std</w:t>
      </w:r>
      <w:r w:rsidRPr="00736665">
        <w:t>::</w:t>
      </w:r>
      <w:proofErr w:type="spellStart"/>
      <w:r w:rsidRPr="00736665">
        <w:t>endl</w:t>
      </w:r>
      <w:proofErr w:type="spellEnd"/>
      <w:r w:rsidRPr="00736665">
        <w:t>;</w:t>
      </w:r>
    </w:p>
    <w:p w14:paraId="26AA543F" w14:textId="77777777" w:rsidR="00736665" w:rsidRPr="00736665" w:rsidRDefault="00736665" w:rsidP="00736665">
      <w:pPr>
        <w:pStyle w:val="af"/>
      </w:pPr>
      <w:r w:rsidRPr="00736665">
        <w:rPr>
          <w:color w:val="BEC0C2"/>
        </w:rPr>
        <w:t xml:space="preserve">    </w:t>
      </w:r>
      <w:r w:rsidRPr="00736665">
        <w:rPr>
          <w:i/>
          <w:iCs/>
          <w:color w:val="45C6D6"/>
        </w:rPr>
        <w:t>else</w:t>
      </w:r>
    </w:p>
    <w:p w14:paraId="6F6ECE6C" w14:textId="77777777" w:rsidR="00736665" w:rsidRPr="00736665" w:rsidRDefault="00736665" w:rsidP="00736665">
      <w:pPr>
        <w:pStyle w:val="af"/>
      </w:pPr>
      <w:r w:rsidRPr="00736665">
        <w:rPr>
          <w:color w:val="BEC0C2"/>
        </w:rPr>
        <w:t xml:space="preserve">        </w:t>
      </w:r>
      <w:proofErr w:type="gramStart"/>
      <w:r w:rsidRPr="00736665">
        <w:rPr>
          <w:color w:val="FF8080"/>
        </w:rPr>
        <w:t>std</w:t>
      </w:r>
      <w:r w:rsidRPr="00736665">
        <w:t>::</w:t>
      </w:r>
      <w:proofErr w:type="spellStart"/>
      <w:proofErr w:type="gramEnd"/>
      <w:r w:rsidRPr="00736665">
        <w:rPr>
          <w:color w:val="9AA7D6"/>
        </w:rPr>
        <w:t>cout</w:t>
      </w:r>
      <w:proofErr w:type="spellEnd"/>
      <w:r w:rsidRPr="00736665">
        <w:rPr>
          <w:color w:val="BEC0C2"/>
        </w:rPr>
        <w:t xml:space="preserve"> </w:t>
      </w:r>
      <w:r w:rsidRPr="00736665">
        <w:rPr>
          <w:color w:val="D6BB9A"/>
        </w:rPr>
        <w:t>&lt;&lt;</w:t>
      </w:r>
      <w:r w:rsidRPr="00736665">
        <w:rPr>
          <w:color w:val="BEC0C2"/>
        </w:rPr>
        <w:t xml:space="preserve"> </w:t>
      </w:r>
      <w:r w:rsidRPr="00736665">
        <w:rPr>
          <w:color w:val="D69545"/>
        </w:rPr>
        <w:t>"{null}"</w:t>
      </w:r>
      <w:r w:rsidRPr="00736665">
        <w:rPr>
          <w:color w:val="BEC0C2"/>
        </w:rPr>
        <w:t xml:space="preserve"> </w:t>
      </w:r>
      <w:r w:rsidRPr="00736665">
        <w:rPr>
          <w:color w:val="D6BB9A"/>
        </w:rPr>
        <w:t>&lt;&lt;</w:t>
      </w:r>
      <w:r w:rsidRPr="00736665">
        <w:rPr>
          <w:color w:val="BEC0C2"/>
        </w:rPr>
        <w:t xml:space="preserve"> </w:t>
      </w:r>
      <w:r w:rsidRPr="00736665">
        <w:rPr>
          <w:color w:val="D69545"/>
        </w:rPr>
        <w:t>" (size = "</w:t>
      </w:r>
      <w:r w:rsidRPr="00736665">
        <w:rPr>
          <w:color w:val="BEC0C2"/>
        </w:rPr>
        <w:t xml:space="preserve"> </w:t>
      </w:r>
      <w:r w:rsidRPr="00736665">
        <w:rPr>
          <w:color w:val="D6BB9A"/>
        </w:rPr>
        <w:t>&lt;&lt;</w:t>
      </w:r>
      <w:r w:rsidRPr="00736665">
        <w:rPr>
          <w:color w:val="BEC0C2"/>
        </w:rPr>
        <w:t xml:space="preserve"> </w:t>
      </w:r>
      <w:r w:rsidRPr="00736665">
        <w:t>size()</w:t>
      </w:r>
      <w:r w:rsidRPr="00736665">
        <w:rPr>
          <w:color w:val="BEC0C2"/>
        </w:rPr>
        <w:t xml:space="preserve"> </w:t>
      </w:r>
      <w:r w:rsidRPr="00736665">
        <w:rPr>
          <w:color w:val="D6BB9A"/>
        </w:rPr>
        <w:t>&lt;&lt;</w:t>
      </w:r>
      <w:r w:rsidRPr="00736665">
        <w:rPr>
          <w:color w:val="BEC0C2"/>
        </w:rPr>
        <w:t xml:space="preserve"> </w:t>
      </w:r>
      <w:r w:rsidRPr="00736665">
        <w:rPr>
          <w:color w:val="D69545"/>
        </w:rPr>
        <w:t>", capacity = "</w:t>
      </w:r>
      <w:r w:rsidRPr="00736665">
        <w:rPr>
          <w:color w:val="BEC0C2"/>
        </w:rPr>
        <w:t xml:space="preserve"> </w:t>
      </w:r>
      <w:r w:rsidRPr="00736665">
        <w:rPr>
          <w:color w:val="D6BB9A"/>
        </w:rPr>
        <w:t>&lt;&lt;</w:t>
      </w:r>
      <w:r w:rsidRPr="00736665">
        <w:rPr>
          <w:color w:val="BEC0C2"/>
        </w:rPr>
        <w:t xml:space="preserve"> </w:t>
      </w:r>
      <w:r w:rsidRPr="00736665">
        <w:t>capacity()</w:t>
      </w:r>
      <w:r w:rsidRPr="00736665">
        <w:rPr>
          <w:color w:val="BEC0C2"/>
        </w:rPr>
        <w:t xml:space="preserve"> </w:t>
      </w:r>
      <w:r w:rsidRPr="00736665">
        <w:rPr>
          <w:color w:val="D6BB9A"/>
        </w:rPr>
        <w:t>&lt;&lt;</w:t>
      </w:r>
      <w:r w:rsidRPr="00736665">
        <w:rPr>
          <w:color w:val="BEC0C2"/>
        </w:rPr>
        <w:t xml:space="preserve"> </w:t>
      </w:r>
      <w:r w:rsidRPr="00736665">
        <w:rPr>
          <w:color w:val="D69545"/>
        </w:rPr>
        <w:t>")"</w:t>
      </w:r>
      <w:r w:rsidRPr="00736665">
        <w:rPr>
          <w:color w:val="BEC0C2"/>
        </w:rPr>
        <w:t xml:space="preserve"> </w:t>
      </w:r>
      <w:r w:rsidRPr="00736665">
        <w:rPr>
          <w:color w:val="D6BB9A"/>
        </w:rPr>
        <w:t>&lt;&lt;</w:t>
      </w:r>
      <w:r w:rsidRPr="00736665">
        <w:rPr>
          <w:color w:val="BEC0C2"/>
        </w:rPr>
        <w:t xml:space="preserve"> </w:t>
      </w:r>
      <w:r w:rsidRPr="00736665">
        <w:rPr>
          <w:color w:val="FF8080"/>
        </w:rPr>
        <w:t>std</w:t>
      </w:r>
      <w:r w:rsidRPr="00736665">
        <w:t>::</w:t>
      </w:r>
      <w:proofErr w:type="spellStart"/>
      <w:r w:rsidRPr="00736665">
        <w:t>endl</w:t>
      </w:r>
      <w:proofErr w:type="spellEnd"/>
      <w:r w:rsidRPr="00736665">
        <w:rPr>
          <w:color w:val="BEC0C2"/>
        </w:rPr>
        <w:t xml:space="preserve"> </w:t>
      </w:r>
      <w:r w:rsidRPr="00736665">
        <w:rPr>
          <w:color w:val="D6BB9A"/>
        </w:rPr>
        <w:t>&lt;&lt;</w:t>
      </w:r>
      <w:r w:rsidRPr="00736665">
        <w:rPr>
          <w:color w:val="BEC0C2"/>
        </w:rPr>
        <w:t xml:space="preserve"> </w:t>
      </w:r>
      <w:r w:rsidRPr="00736665">
        <w:rPr>
          <w:color w:val="FF8080"/>
        </w:rPr>
        <w:t>std</w:t>
      </w:r>
      <w:r w:rsidRPr="00736665">
        <w:t>::</w:t>
      </w:r>
      <w:proofErr w:type="spellStart"/>
      <w:r w:rsidRPr="00736665">
        <w:t>endl</w:t>
      </w:r>
      <w:proofErr w:type="spellEnd"/>
      <w:r w:rsidRPr="00736665">
        <w:t>;</w:t>
      </w:r>
    </w:p>
    <w:p w14:paraId="0336D8D1" w14:textId="08F207C3" w:rsidR="00736665" w:rsidRDefault="00736665" w:rsidP="00736665">
      <w:pPr>
        <w:pStyle w:val="af"/>
        <w:rPr>
          <w:szCs w:val="24"/>
        </w:rPr>
      </w:pPr>
      <w:r w:rsidRPr="00736665">
        <w:rPr>
          <w:szCs w:val="24"/>
        </w:rPr>
        <w:t>}</w:t>
      </w:r>
    </w:p>
    <w:p w14:paraId="56C6C1AC" w14:textId="37350A5A" w:rsidR="002B3297" w:rsidRDefault="002B3297" w:rsidP="002B3297">
      <w:pPr>
        <w:rPr>
          <w:lang w:val="en-US"/>
        </w:rPr>
      </w:pPr>
    </w:p>
    <w:p w14:paraId="08DAF6D1" w14:textId="77777777" w:rsidR="002B3297" w:rsidRDefault="002B3297">
      <w:pPr>
        <w:spacing w:line="240" w:lineRule="auto"/>
        <w:ind w:firstLine="0"/>
        <w:rPr>
          <w:lang w:val="en-US"/>
        </w:rPr>
      </w:pPr>
      <w:r>
        <w:rPr>
          <w:lang w:val="en-US"/>
        </w:rPr>
        <w:br w:type="page"/>
      </w:r>
    </w:p>
    <w:p w14:paraId="0CF80407" w14:textId="0274AC97" w:rsidR="002A7858" w:rsidRPr="00D46471" w:rsidRDefault="002A7858" w:rsidP="002A7858">
      <w:pPr>
        <w:pStyle w:val="afb"/>
        <w:rPr>
          <w:lang w:val="en-US"/>
        </w:rPr>
      </w:pPr>
      <w:r w:rsidRPr="00094BA2">
        <w:rPr>
          <w:lang w:val="en-US"/>
        </w:rPr>
        <w:lastRenderedPageBreak/>
        <w:t>2.</w:t>
      </w:r>
      <w:r w:rsidRPr="00D46471">
        <w:rPr>
          <w:lang w:val="en-US"/>
        </w:rPr>
        <w:t>9</w:t>
      </w:r>
      <w:r>
        <w:rPr>
          <w:lang w:val="en-US"/>
        </w:rPr>
        <w:t xml:space="preserve">  UNIT TESTS</w:t>
      </w:r>
    </w:p>
    <w:p w14:paraId="109174A8" w14:textId="77777777" w:rsidR="002B3297" w:rsidRDefault="002B3297" w:rsidP="002B3297">
      <w:pPr>
        <w:rPr>
          <w:lang w:val="en-US"/>
        </w:rPr>
      </w:pPr>
    </w:p>
    <w:p w14:paraId="17719BEA" w14:textId="45D908B8" w:rsidR="002A7858" w:rsidRDefault="002A7858" w:rsidP="002B3297">
      <w:pPr>
        <w:rPr>
          <w:lang w:val="en-US"/>
        </w:rPr>
      </w:pPr>
      <w:r>
        <w:rPr>
          <w:lang w:val="en-US"/>
        </w:rPr>
        <w:t>T</w:t>
      </w:r>
      <w:r w:rsidRPr="002A7858">
        <w:rPr>
          <w:lang w:val="en-US"/>
        </w:rPr>
        <w:t xml:space="preserve">est functions cover various aspects of the </w:t>
      </w:r>
      <w:proofErr w:type="spellStart"/>
      <w:r w:rsidRPr="002A7858">
        <w:rPr>
          <w:lang w:val="en-US"/>
        </w:rPr>
        <w:t>MyString</w:t>
      </w:r>
      <w:proofErr w:type="spellEnd"/>
      <w:r w:rsidRPr="002A7858">
        <w:rPr>
          <w:lang w:val="en-US"/>
        </w:rPr>
        <w:t xml:space="preserve"> class, including constructors, copy assignment, assignment with different types, concatenation, character and substring manipulation, and comparison operations.</w:t>
      </w:r>
    </w:p>
    <w:p w14:paraId="03756C04" w14:textId="77777777" w:rsidR="002A7858" w:rsidRDefault="002A7858" w:rsidP="002B3297">
      <w:pPr>
        <w:rPr>
          <w:lang w:val="en-US"/>
        </w:rPr>
      </w:pPr>
    </w:p>
    <w:p w14:paraId="6449F162" w14:textId="31970628" w:rsidR="002A7858" w:rsidRPr="002A7858" w:rsidRDefault="002A7858" w:rsidP="002A7858">
      <w:pPr>
        <w:rPr>
          <w:b/>
          <w:bCs/>
          <w:lang w:val="en-US"/>
        </w:rPr>
      </w:pPr>
      <w:proofErr w:type="spellStart"/>
      <w:r w:rsidRPr="002A7858">
        <w:rPr>
          <w:b/>
          <w:bCs/>
          <w:lang w:val="en-US"/>
        </w:rPr>
        <w:t>TestConstructors</w:t>
      </w:r>
      <w:proofErr w:type="spellEnd"/>
      <w:r w:rsidRPr="002A7858">
        <w:rPr>
          <w:b/>
          <w:bCs/>
          <w:lang w:val="en-US"/>
        </w:rPr>
        <w:t>()</w:t>
      </w:r>
    </w:p>
    <w:p w14:paraId="03BE1685" w14:textId="77777777" w:rsidR="002A7858" w:rsidRPr="002A7858" w:rsidRDefault="002A7858" w:rsidP="002A7858">
      <w:pPr>
        <w:rPr>
          <w:lang w:val="en-US"/>
        </w:rPr>
      </w:pPr>
      <w:r w:rsidRPr="002A7858">
        <w:rPr>
          <w:lang w:val="en-US"/>
        </w:rPr>
        <w:t xml:space="preserve">This function tests various constructors of the </w:t>
      </w:r>
      <w:proofErr w:type="spellStart"/>
      <w:r w:rsidRPr="002A7858">
        <w:rPr>
          <w:lang w:val="en-US"/>
        </w:rPr>
        <w:t>MyString</w:t>
      </w:r>
      <w:proofErr w:type="spellEnd"/>
      <w:r w:rsidRPr="002A7858">
        <w:rPr>
          <w:lang w:val="en-US"/>
        </w:rPr>
        <w:t xml:space="preserve"> class, including default constructor, char array constructor, initializer list constructor, </w:t>
      </w:r>
      <w:proofErr w:type="gramStart"/>
      <w:r w:rsidRPr="002A7858">
        <w:rPr>
          <w:lang w:val="en-US"/>
        </w:rPr>
        <w:t>std::</w:t>
      </w:r>
      <w:proofErr w:type="gramEnd"/>
      <w:r w:rsidRPr="002A7858">
        <w:rPr>
          <w:lang w:val="en-US"/>
        </w:rPr>
        <w:t>string constructor, and constructors with count parameters.</w:t>
      </w:r>
    </w:p>
    <w:p w14:paraId="2E729E98" w14:textId="77777777" w:rsidR="002A7858" w:rsidRPr="002A7858" w:rsidRDefault="002A7858" w:rsidP="002A7858">
      <w:pPr>
        <w:rPr>
          <w:lang w:val="en-US"/>
        </w:rPr>
      </w:pPr>
      <w:r w:rsidRPr="002A7858">
        <w:rPr>
          <w:lang w:val="en-US"/>
        </w:rPr>
        <w:t xml:space="preserve">It creates instances of </w:t>
      </w:r>
      <w:proofErr w:type="spellStart"/>
      <w:r w:rsidRPr="002A7858">
        <w:rPr>
          <w:lang w:val="en-US"/>
        </w:rPr>
        <w:t>MyString</w:t>
      </w:r>
      <w:proofErr w:type="spellEnd"/>
      <w:r w:rsidRPr="002A7858">
        <w:rPr>
          <w:lang w:val="en-US"/>
        </w:rPr>
        <w:t xml:space="preserve"> using different constructor variations and prints the results.</w:t>
      </w:r>
    </w:p>
    <w:p w14:paraId="38DB4403" w14:textId="26081C0E" w:rsidR="002A7858" w:rsidRPr="002A7858" w:rsidRDefault="002A7858" w:rsidP="002A7858">
      <w:pPr>
        <w:rPr>
          <w:b/>
          <w:bCs/>
          <w:lang w:val="en-US"/>
        </w:rPr>
      </w:pPr>
      <w:proofErr w:type="spellStart"/>
      <w:r w:rsidRPr="002A7858">
        <w:rPr>
          <w:b/>
          <w:bCs/>
          <w:lang w:val="en-US"/>
        </w:rPr>
        <w:t>TestCopyAssignment</w:t>
      </w:r>
      <w:proofErr w:type="spellEnd"/>
      <w:r w:rsidRPr="002A7858">
        <w:rPr>
          <w:b/>
          <w:bCs/>
          <w:lang w:val="en-US"/>
        </w:rPr>
        <w:t>()</w:t>
      </w:r>
    </w:p>
    <w:p w14:paraId="2708DA66" w14:textId="0FB6C5F3" w:rsidR="002A7858" w:rsidRPr="002A7858" w:rsidRDefault="002A7858" w:rsidP="002A7858">
      <w:pPr>
        <w:rPr>
          <w:lang w:val="en-US"/>
        </w:rPr>
      </w:pPr>
      <w:r w:rsidRPr="002A7858">
        <w:rPr>
          <w:lang w:val="en-US"/>
        </w:rPr>
        <w:t xml:space="preserve">This function tests the copy assignment operator of the </w:t>
      </w:r>
      <w:proofErr w:type="spellStart"/>
      <w:r w:rsidRPr="002A7858">
        <w:rPr>
          <w:lang w:val="en-US"/>
        </w:rPr>
        <w:t>MyString</w:t>
      </w:r>
      <w:proofErr w:type="spellEnd"/>
      <w:r w:rsidRPr="002A7858">
        <w:rPr>
          <w:lang w:val="en-US"/>
        </w:rPr>
        <w:t xml:space="preserve"> class.</w:t>
      </w:r>
      <w:r>
        <w:rPr>
          <w:lang w:val="en-US"/>
        </w:rPr>
        <w:t xml:space="preserve"> </w:t>
      </w:r>
      <w:r w:rsidRPr="002A7858">
        <w:rPr>
          <w:lang w:val="en-US"/>
        </w:rPr>
        <w:t>It demonstrates various scenarios like assigning small strings to larger strings, equal strings, empty strings, and more.</w:t>
      </w:r>
    </w:p>
    <w:p w14:paraId="7150E0CC" w14:textId="63E4E3A8" w:rsidR="002A7858" w:rsidRPr="002A7858" w:rsidRDefault="002A7858" w:rsidP="002A7858">
      <w:pPr>
        <w:rPr>
          <w:b/>
          <w:bCs/>
          <w:lang w:val="en-US"/>
        </w:rPr>
      </w:pPr>
      <w:proofErr w:type="spellStart"/>
      <w:r w:rsidRPr="002A7858">
        <w:rPr>
          <w:b/>
          <w:bCs/>
          <w:lang w:val="en-US"/>
        </w:rPr>
        <w:t>TestCharStringAssignment</w:t>
      </w:r>
      <w:proofErr w:type="spellEnd"/>
      <w:r w:rsidRPr="002A7858">
        <w:rPr>
          <w:b/>
          <w:bCs/>
          <w:lang w:val="en-US"/>
        </w:rPr>
        <w:t>()</w:t>
      </w:r>
    </w:p>
    <w:p w14:paraId="401F714F" w14:textId="0937FD28" w:rsidR="002A7858" w:rsidRPr="002A7858" w:rsidRDefault="002A7858" w:rsidP="002A7858">
      <w:pPr>
        <w:rPr>
          <w:lang w:val="en-US"/>
        </w:rPr>
      </w:pPr>
      <w:r w:rsidRPr="002A7858">
        <w:rPr>
          <w:lang w:val="en-US"/>
        </w:rPr>
        <w:t xml:space="preserve">This function tests assignments from C-style character arrays to </w:t>
      </w:r>
      <w:proofErr w:type="spellStart"/>
      <w:r w:rsidRPr="002A7858">
        <w:rPr>
          <w:lang w:val="en-US"/>
        </w:rPr>
        <w:t>MyString</w:t>
      </w:r>
      <w:proofErr w:type="spellEnd"/>
      <w:r w:rsidRPr="002A7858">
        <w:rPr>
          <w:lang w:val="en-US"/>
        </w:rPr>
        <w:t xml:space="preserve"> instances.</w:t>
      </w:r>
      <w:r>
        <w:rPr>
          <w:lang w:val="en-US"/>
        </w:rPr>
        <w:t xml:space="preserve"> </w:t>
      </w:r>
      <w:r w:rsidRPr="002A7858">
        <w:rPr>
          <w:lang w:val="en-US"/>
        </w:rPr>
        <w:t>It checks different scenarios, including small to large assignments, empty assignments, and more.</w:t>
      </w:r>
    </w:p>
    <w:p w14:paraId="7AFD0CCF" w14:textId="674BE1DC" w:rsidR="002A7858" w:rsidRPr="002A7858" w:rsidRDefault="002A7858" w:rsidP="002A7858">
      <w:pPr>
        <w:rPr>
          <w:b/>
          <w:bCs/>
          <w:lang w:val="en-US"/>
        </w:rPr>
      </w:pPr>
      <w:proofErr w:type="spellStart"/>
      <w:r w:rsidRPr="002A7858">
        <w:rPr>
          <w:b/>
          <w:bCs/>
          <w:lang w:val="en-US"/>
        </w:rPr>
        <w:t>TestStringAssignment</w:t>
      </w:r>
      <w:proofErr w:type="spellEnd"/>
      <w:r w:rsidRPr="002A7858">
        <w:rPr>
          <w:b/>
          <w:bCs/>
          <w:lang w:val="en-US"/>
        </w:rPr>
        <w:t>()</w:t>
      </w:r>
    </w:p>
    <w:p w14:paraId="5B370929" w14:textId="0E1C20BA" w:rsidR="002A7858" w:rsidRPr="002A7858" w:rsidRDefault="002A7858" w:rsidP="002A7858">
      <w:pPr>
        <w:rPr>
          <w:lang w:val="en-US"/>
        </w:rPr>
      </w:pPr>
      <w:r w:rsidRPr="002A7858">
        <w:rPr>
          <w:lang w:val="en-US"/>
        </w:rPr>
        <w:t xml:space="preserve">This function tests assignments from </w:t>
      </w:r>
      <w:proofErr w:type="gramStart"/>
      <w:r w:rsidRPr="002A7858">
        <w:rPr>
          <w:lang w:val="en-US"/>
        </w:rPr>
        <w:t>std::</w:t>
      </w:r>
      <w:proofErr w:type="gramEnd"/>
      <w:r w:rsidRPr="002A7858">
        <w:rPr>
          <w:lang w:val="en-US"/>
        </w:rPr>
        <w:t xml:space="preserve">string objects to </w:t>
      </w:r>
      <w:proofErr w:type="spellStart"/>
      <w:r w:rsidRPr="002A7858">
        <w:rPr>
          <w:lang w:val="en-US"/>
        </w:rPr>
        <w:t>MyString</w:t>
      </w:r>
      <w:proofErr w:type="spellEnd"/>
      <w:r w:rsidRPr="002A7858">
        <w:rPr>
          <w:lang w:val="en-US"/>
        </w:rPr>
        <w:t xml:space="preserve"> instances.</w:t>
      </w:r>
      <w:r>
        <w:rPr>
          <w:lang w:val="en-US"/>
        </w:rPr>
        <w:t xml:space="preserve"> </w:t>
      </w:r>
      <w:r w:rsidRPr="002A7858">
        <w:rPr>
          <w:lang w:val="en-US"/>
        </w:rPr>
        <w:t>It covers various cases, including small to large assignments, empty assignments, and more.</w:t>
      </w:r>
    </w:p>
    <w:p w14:paraId="38B57F72" w14:textId="47DBB11F" w:rsidR="002A7858" w:rsidRPr="002A7858" w:rsidRDefault="002A7858" w:rsidP="002A7858">
      <w:pPr>
        <w:rPr>
          <w:b/>
          <w:bCs/>
          <w:lang w:val="en-US"/>
        </w:rPr>
      </w:pPr>
      <w:proofErr w:type="spellStart"/>
      <w:r w:rsidRPr="002A7858">
        <w:rPr>
          <w:b/>
          <w:bCs/>
          <w:lang w:val="en-US"/>
        </w:rPr>
        <w:t>TestCharAssignment</w:t>
      </w:r>
      <w:proofErr w:type="spellEnd"/>
      <w:r w:rsidRPr="002A7858">
        <w:rPr>
          <w:b/>
          <w:bCs/>
          <w:lang w:val="en-US"/>
        </w:rPr>
        <w:t>()</w:t>
      </w:r>
    </w:p>
    <w:p w14:paraId="2AEB0DD9" w14:textId="38F98683" w:rsidR="002A7858" w:rsidRPr="002A7858" w:rsidRDefault="002A7858" w:rsidP="002A7858">
      <w:pPr>
        <w:rPr>
          <w:lang w:val="en-US"/>
        </w:rPr>
      </w:pPr>
      <w:r w:rsidRPr="002A7858">
        <w:rPr>
          <w:lang w:val="en-US"/>
        </w:rPr>
        <w:t xml:space="preserve">This function tests single-character assignments to </w:t>
      </w:r>
      <w:proofErr w:type="spellStart"/>
      <w:r w:rsidRPr="002A7858">
        <w:rPr>
          <w:lang w:val="en-US"/>
        </w:rPr>
        <w:t>MyString</w:t>
      </w:r>
      <w:proofErr w:type="spellEnd"/>
      <w:r w:rsidRPr="002A7858">
        <w:rPr>
          <w:lang w:val="en-US"/>
        </w:rPr>
        <w:t xml:space="preserve"> instances.</w:t>
      </w:r>
      <w:r>
        <w:rPr>
          <w:lang w:val="en-US"/>
        </w:rPr>
        <w:t xml:space="preserve"> </w:t>
      </w:r>
      <w:r w:rsidRPr="002A7858">
        <w:rPr>
          <w:lang w:val="en-US"/>
        </w:rPr>
        <w:t>It demonstrates assigning characters to both empty and non-empty strings.</w:t>
      </w:r>
    </w:p>
    <w:p w14:paraId="25208EA2" w14:textId="369EA58A" w:rsidR="002A7858" w:rsidRPr="002A7858" w:rsidRDefault="002A7858" w:rsidP="002A7858">
      <w:pPr>
        <w:rPr>
          <w:b/>
          <w:bCs/>
          <w:lang w:val="en-US"/>
        </w:rPr>
      </w:pPr>
      <w:proofErr w:type="spellStart"/>
      <w:r w:rsidRPr="002A7858">
        <w:rPr>
          <w:b/>
          <w:bCs/>
          <w:lang w:val="en-US"/>
        </w:rPr>
        <w:t>TestConcatenate</w:t>
      </w:r>
      <w:proofErr w:type="spellEnd"/>
      <w:r w:rsidRPr="002A7858">
        <w:rPr>
          <w:b/>
          <w:bCs/>
          <w:lang w:val="en-US"/>
        </w:rPr>
        <w:t>()</w:t>
      </w:r>
    </w:p>
    <w:p w14:paraId="175A090F" w14:textId="33ED8AB0" w:rsidR="002A7858" w:rsidRPr="002A7858" w:rsidRDefault="002A7858" w:rsidP="002A7858">
      <w:pPr>
        <w:rPr>
          <w:lang w:val="en-US"/>
        </w:rPr>
      </w:pPr>
      <w:r w:rsidRPr="002A7858">
        <w:rPr>
          <w:lang w:val="en-US"/>
        </w:rPr>
        <w:t xml:space="preserve">This function tests the concatenation of </w:t>
      </w:r>
      <w:proofErr w:type="spellStart"/>
      <w:r w:rsidRPr="002A7858">
        <w:rPr>
          <w:lang w:val="en-US"/>
        </w:rPr>
        <w:t>MyString</w:t>
      </w:r>
      <w:proofErr w:type="spellEnd"/>
      <w:r w:rsidRPr="002A7858">
        <w:rPr>
          <w:lang w:val="en-US"/>
        </w:rPr>
        <w:t xml:space="preserve"> instances with other </w:t>
      </w:r>
      <w:proofErr w:type="spellStart"/>
      <w:r w:rsidRPr="002A7858">
        <w:rPr>
          <w:lang w:val="en-US"/>
        </w:rPr>
        <w:t>MyString</w:t>
      </w:r>
      <w:proofErr w:type="spellEnd"/>
      <w:r w:rsidRPr="002A7858">
        <w:rPr>
          <w:lang w:val="en-US"/>
        </w:rPr>
        <w:t xml:space="preserve"> instances, C-style character arrays, and </w:t>
      </w:r>
      <w:proofErr w:type="gramStart"/>
      <w:r w:rsidRPr="002A7858">
        <w:rPr>
          <w:lang w:val="en-US"/>
        </w:rPr>
        <w:t>std::</w:t>
      </w:r>
      <w:proofErr w:type="gramEnd"/>
      <w:r w:rsidRPr="002A7858">
        <w:rPr>
          <w:lang w:val="en-US"/>
        </w:rPr>
        <w:t>string objects.</w:t>
      </w:r>
      <w:r>
        <w:rPr>
          <w:lang w:val="en-US"/>
        </w:rPr>
        <w:t xml:space="preserve"> </w:t>
      </w:r>
      <w:r w:rsidRPr="002A7858">
        <w:rPr>
          <w:lang w:val="en-US"/>
        </w:rPr>
        <w:t>It covers scenarios with empty strings, non-empty strings, and more.</w:t>
      </w:r>
    </w:p>
    <w:p w14:paraId="2F4D34D6" w14:textId="0C1E6D67" w:rsidR="002A7858" w:rsidRPr="002A7858" w:rsidRDefault="002A7858" w:rsidP="002A7858">
      <w:pPr>
        <w:rPr>
          <w:b/>
          <w:bCs/>
          <w:lang w:val="en-US"/>
        </w:rPr>
      </w:pPr>
      <w:proofErr w:type="spellStart"/>
      <w:r w:rsidRPr="002A7858">
        <w:rPr>
          <w:b/>
          <w:bCs/>
          <w:lang w:val="en-US"/>
        </w:rPr>
        <w:lastRenderedPageBreak/>
        <w:t>TestConcatenateWithAssignment</w:t>
      </w:r>
      <w:proofErr w:type="spellEnd"/>
      <w:r w:rsidRPr="002A7858">
        <w:rPr>
          <w:b/>
          <w:bCs/>
          <w:lang w:val="en-US"/>
        </w:rPr>
        <w:t>()</w:t>
      </w:r>
    </w:p>
    <w:p w14:paraId="1321E6C5" w14:textId="6515B508" w:rsidR="002A7858" w:rsidRPr="002A7858" w:rsidRDefault="002A7858" w:rsidP="002A7858">
      <w:pPr>
        <w:rPr>
          <w:lang w:val="en-US"/>
        </w:rPr>
      </w:pPr>
      <w:r w:rsidRPr="002A7858">
        <w:rPr>
          <w:lang w:val="en-US"/>
        </w:rPr>
        <w:t xml:space="preserve">This function tests the += operator for concatenating strings with other </w:t>
      </w:r>
      <w:proofErr w:type="spellStart"/>
      <w:r w:rsidRPr="002A7858">
        <w:rPr>
          <w:lang w:val="en-US"/>
        </w:rPr>
        <w:t>MyString</w:t>
      </w:r>
      <w:proofErr w:type="spellEnd"/>
      <w:r w:rsidRPr="002A7858">
        <w:rPr>
          <w:lang w:val="en-US"/>
        </w:rPr>
        <w:t xml:space="preserve"> instances, C-style character arrays, and </w:t>
      </w:r>
      <w:proofErr w:type="gramStart"/>
      <w:r w:rsidRPr="002A7858">
        <w:rPr>
          <w:lang w:val="en-US"/>
        </w:rPr>
        <w:t>std::</w:t>
      </w:r>
      <w:proofErr w:type="gramEnd"/>
      <w:r w:rsidRPr="002A7858">
        <w:rPr>
          <w:lang w:val="en-US"/>
        </w:rPr>
        <w:t>string objects.</w:t>
      </w:r>
      <w:r>
        <w:rPr>
          <w:lang w:val="en-US"/>
        </w:rPr>
        <w:t xml:space="preserve"> </w:t>
      </w:r>
      <w:r w:rsidRPr="002A7858">
        <w:rPr>
          <w:lang w:val="en-US"/>
        </w:rPr>
        <w:t>It explores different cases, including empty strings, full strings, and more.</w:t>
      </w:r>
    </w:p>
    <w:p w14:paraId="67AADB9C" w14:textId="6ECA521F" w:rsidR="002A7858" w:rsidRPr="002A7858" w:rsidRDefault="002A7858" w:rsidP="002A7858">
      <w:pPr>
        <w:rPr>
          <w:b/>
          <w:bCs/>
          <w:lang w:val="en-US"/>
        </w:rPr>
      </w:pPr>
      <w:proofErr w:type="spellStart"/>
      <w:r w:rsidRPr="002A7858">
        <w:rPr>
          <w:b/>
          <w:bCs/>
          <w:lang w:val="en-US"/>
        </w:rPr>
        <w:t>TestIndex</w:t>
      </w:r>
      <w:proofErr w:type="spellEnd"/>
      <w:r w:rsidRPr="002A7858">
        <w:rPr>
          <w:b/>
          <w:bCs/>
          <w:lang w:val="en-US"/>
        </w:rPr>
        <w:t>()</w:t>
      </w:r>
    </w:p>
    <w:p w14:paraId="48DF540D" w14:textId="78C87B3D" w:rsidR="002A7858" w:rsidRPr="002A7858" w:rsidRDefault="002A7858" w:rsidP="002A7858">
      <w:pPr>
        <w:rPr>
          <w:lang w:val="en-US"/>
        </w:rPr>
      </w:pPr>
      <w:r w:rsidRPr="002A7858">
        <w:rPr>
          <w:lang w:val="en-US"/>
        </w:rPr>
        <w:t xml:space="preserve">This function tests the index operator ([]) for accessing characters within </w:t>
      </w:r>
      <w:proofErr w:type="spellStart"/>
      <w:r w:rsidRPr="002A7858">
        <w:rPr>
          <w:lang w:val="en-US"/>
        </w:rPr>
        <w:t>MyString</w:t>
      </w:r>
      <w:proofErr w:type="spellEnd"/>
      <w:r w:rsidRPr="002A7858">
        <w:rPr>
          <w:lang w:val="en-US"/>
        </w:rPr>
        <w:t xml:space="preserve"> instances.</w:t>
      </w:r>
      <w:r>
        <w:rPr>
          <w:lang w:val="en-US"/>
        </w:rPr>
        <w:t xml:space="preserve"> </w:t>
      </w:r>
      <w:r w:rsidRPr="002A7858">
        <w:rPr>
          <w:lang w:val="en-US"/>
        </w:rPr>
        <w:t xml:space="preserve">It demonstrates accessing characters at various positions and handles both non-const and const </w:t>
      </w:r>
      <w:proofErr w:type="spellStart"/>
      <w:r w:rsidRPr="002A7858">
        <w:rPr>
          <w:lang w:val="en-US"/>
        </w:rPr>
        <w:t>MyString</w:t>
      </w:r>
      <w:proofErr w:type="spellEnd"/>
      <w:r w:rsidRPr="002A7858">
        <w:rPr>
          <w:lang w:val="en-US"/>
        </w:rPr>
        <w:t xml:space="preserve"> objects.</w:t>
      </w:r>
    </w:p>
    <w:p w14:paraId="65A33BEE" w14:textId="13D52EBF" w:rsidR="002A7858" w:rsidRPr="002A7858" w:rsidRDefault="002A7858" w:rsidP="002A7858">
      <w:pPr>
        <w:rPr>
          <w:b/>
          <w:bCs/>
          <w:lang w:val="en-US"/>
        </w:rPr>
      </w:pPr>
      <w:proofErr w:type="spellStart"/>
      <w:r w:rsidRPr="002A7858">
        <w:rPr>
          <w:b/>
          <w:bCs/>
          <w:lang w:val="en-US"/>
        </w:rPr>
        <w:t>TestLexicographicallyComparing</w:t>
      </w:r>
      <w:proofErr w:type="spellEnd"/>
      <w:r w:rsidRPr="002A7858">
        <w:rPr>
          <w:b/>
          <w:bCs/>
          <w:lang w:val="en-US"/>
        </w:rPr>
        <w:t>()</w:t>
      </w:r>
    </w:p>
    <w:p w14:paraId="0960E517" w14:textId="594AE1CE" w:rsidR="002A7858" w:rsidRPr="002A7858" w:rsidRDefault="002A7858" w:rsidP="002A7858">
      <w:pPr>
        <w:rPr>
          <w:lang w:val="en-US"/>
        </w:rPr>
      </w:pPr>
      <w:r w:rsidRPr="002A7858">
        <w:rPr>
          <w:lang w:val="en-US"/>
        </w:rPr>
        <w:t xml:space="preserve">This function tests lexicographical comparison operations (==, !=, &gt;, &gt;=, &lt;, &lt;=) for </w:t>
      </w:r>
      <w:proofErr w:type="spellStart"/>
      <w:r w:rsidRPr="002A7858">
        <w:rPr>
          <w:lang w:val="en-US"/>
        </w:rPr>
        <w:t>MyString</w:t>
      </w:r>
      <w:proofErr w:type="spellEnd"/>
      <w:r w:rsidRPr="002A7858">
        <w:rPr>
          <w:lang w:val="en-US"/>
        </w:rPr>
        <w:t xml:space="preserve"> instances.</w:t>
      </w:r>
      <w:r>
        <w:rPr>
          <w:lang w:val="en-US"/>
        </w:rPr>
        <w:t xml:space="preserve"> </w:t>
      </w:r>
      <w:r w:rsidRPr="002A7858">
        <w:rPr>
          <w:lang w:val="en-US"/>
        </w:rPr>
        <w:t xml:space="preserve">It compares two </w:t>
      </w:r>
      <w:proofErr w:type="spellStart"/>
      <w:r w:rsidRPr="002A7858">
        <w:rPr>
          <w:lang w:val="en-US"/>
        </w:rPr>
        <w:t>MyString</w:t>
      </w:r>
      <w:proofErr w:type="spellEnd"/>
      <w:r w:rsidRPr="002A7858">
        <w:rPr>
          <w:lang w:val="en-US"/>
        </w:rPr>
        <w:t xml:space="preserve"> instances for equality and order and prints the results.</w:t>
      </w:r>
    </w:p>
    <w:p w14:paraId="15D844A0" w14:textId="02229F97" w:rsidR="002A7858" w:rsidRPr="002A7858" w:rsidRDefault="002A7858" w:rsidP="002A7858">
      <w:pPr>
        <w:rPr>
          <w:b/>
          <w:bCs/>
          <w:lang w:val="en-US"/>
        </w:rPr>
      </w:pPr>
      <w:proofErr w:type="spellStart"/>
      <w:r w:rsidRPr="002A7858">
        <w:rPr>
          <w:b/>
          <w:bCs/>
          <w:lang w:val="en-US"/>
        </w:rPr>
        <w:t>TestAnotherOperators</w:t>
      </w:r>
      <w:proofErr w:type="spellEnd"/>
      <w:r w:rsidRPr="002A7858">
        <w:rPr>
          <w:b/>
          <w:bCs/>
          <w:lang w:val="en-US"/>
        </w:rPr>
        <w:t>()</w:t>
      </w:r>
    </w:p>
    <w:p w14:paraId="75CA26C1" w14:textId="3D9BB8DA" w:rsidR="002A7858" w:rsidRPr="002A7858" w:rsidRDefault="002A7858" w:rsidP="002A7858">
      <w:pPr>
        <w:rPr>
          <w:lang w:val="en-US"/>
        </w:rPr>
      </w:pPr>
      <w:r w:rsidRPr="002A7858">
        <w:rPr>
          <w:lang w:val="en-US"/>
        </w:rPr>
        <w:t xml:space="preserve">This function tests various other member functions of the </w:t>
      </w:r>
      <w:proofErr w:type="spellStart"/>
      <w:r w:rsidRPr="002A7858">
        <w:rPr>
          <w:lang w:val="en-US"/>
        </w:rPr>
        <w:t>MyString</w:t>
      </w:r>
      <w:proofErr w:type="spellEnd"/>
      <w:r w:rsidRPr="002A7858">
        <w:rPr>
          <w:lang w:val="en-US"/>
        </w:rPr>
        <w:t xml:space="preserve"> class, including </w:t>
      </w:r>
      <w:proofErr w:type="spellStart"/>
      <w:r w:rsidRPr="002A7858">
        <w:rPr>
          <w:lang w:val="en-US"/>
        </w:rPr>
        <w:t>c_str</w:t>
      </w:r>
      <w:proofErr w:type="spellEnd"/>
      <w:r w:rsidRPr="002A7858">
        <w:rPr>
          <w:lang w:val="en-US"/>
        </w:rPr>
        <w:t xml:space="preserve">(), data(), size(), length(), capacity(), empty(), clear(), and </w:t>
      </w:r>
      <w:proofErr w:type="spellStart"/>
      <w:r w:rsidRPr="002A7858">
        <w:rPr>
          <w:lang w:val="en-US"/>
        </w:rPr>
        <w:t>shrink_to_fit</w:t>
      </w:r>
      <w:proofErr w:type="spellEnd"/>
      <w:r w:rsidRPr="002A7858">
        <w:rPr>
          <w:lang w:val="en-US"/>
        </w:rPr>
        <w:t>().</w:t>
      </w:r>
      <w:r>
        <w:rPr>
          <w:lang w:val="en-US"/>
        </w:rPr>
        <w:t xml:space="preserve"> </w:t>
      </w:r>
      <w:r w:rsidRPr="002A7858">
        <w:rPr>
          <w:lang w:val="en-US"/>
        </w:rPr>
        <w:t xml:space="preserve">It demonstrates these functions on different </w:t>
      </w:r>
      <w:proofErr w:type="spellStart"/>
      <w:r w:rsidRPr="002A7858">
        <w:rPr>
          <w:lang w:val="en-US"/>
        </w:rPr>
        <w:t>MyString</w:t>
      </w:r>
      <w:proofErr w:type="spellEnd"/>
      <w:r w:rsidRPr="002A7858">
        <w:rPr>
          <w:lang w:val="en-US"/>
        </w:rPr>
        <w:t xml:space="preserve"> instances.</w:t>
      </w:r>
    </w:p>
    <w:p w14:paraId="42D46D32" w14:textId="10C582E7" w:rsidR="002A7858" w:rsidRPr="002A7858" w:rsidRDefault="002A7858" w:rsidP="002A7858">
      <w:pPr>
        <w:rPr>
          <w:b/>
          <w:bCs/>
          <w:lang w:val="en-US"/>
        </w:rPr>
      </w:pPr>
      <w:proofErr w:type="spellStart"/>
      <w:r w:rsidRPr="002A7858">
        <w:rPr>
          <w:b/>
          <w:bCs/>
          <w:lang w:val="en-US"/>
        </w:rPr>
        <w:t>TestInputOperator</w:t>
      </w:r>
      <w:proofErr w:type="spellEnd"/>
      <w:r w:rsidRPr="002A7858">
        <w:rPr>
          <w:b/>
          <w:bCs/>
          <w:lang w:val="en-US"/>
        </w:rPr>
        <w:t>()</w:t>
      </w:r>
    </w:p>
    <w:p w14:paraId="6A6DE77C" w14:textId="77777777" w:rsidR="002A7858" w:rsidRPr="002A7858" w:rsidRDefault="002A7858" w:rsidP="002A7858">
      <w:pPr>
        <w:rPr>
          <w:lang w:val="en-US"/>
        </w:rPr>
      </w:pPr>
      <w:r w:rsidRPr="002A7858">
        <w:rPr>
          <w:lang w:val="en-US"/>
        </w:rPr>
        <w:t xml:space="preserve">This function tests the input operator (&gt;&gt;) for reading input into a </w:t>
      </w:r>
      <w:proofErr w:type="spellStart"/>
      <w:r w:rsidRPr="002A7858">
        <w:rPr>
          <w:lang w:val="en-US"/>
        </w:rPr>
        <w:t>MyString</w:t>
      </w:r>
      <w:proofErr w:type="spellEnd"/>
      <w:r w:rsidRPr="002A7858">
        <w:rPr>
          <w:lang w:val="en-US"/>
        </w:rPr>
        <w:t xml:space="preserve"> instance from the console.</w:t>
      </w:r>
    </w:p>
    <w:p w14:paraId="30E4FB8C" w14:textId="7F10CCD6" w:rsidR="002A7858" w:rsidRPr="002A7858" w:rsidRDefault="002A7858" w:rsidP="002A7858">
      <w:pPr>
        <w:rPr>
          <w:b/>
          <w:bCs/>
          <w:lang w:val="en-US"/>
        </w:rPr>
      </w:pPr>
      <w:proofErr w:type="spellStart"/>
      <w:r w:rsidRPr="002A7858">
        <w:rPr>
          <w:b/>
          <w:bCs/>
          <w:lang w:val="en-US"/>
        </w:rPr>
        <w:t>TestInsert</w:t>
      </w:r>
      <w:proofErr w:type="spellEnd"/>
      <w:r w:rsidRPr="002A7858">
        <w:rPr>
          <w:b/>
          <w:bCs/>
          <w:lang w:val="en-US"/>
        </w:rPr>
        <w:t>()</w:t>
      </w:r>
    </w:p>
    <w:p w14:paraId="2EE29FA7" w14:textId="169B1732" w:rsidR="002A7858" w:rsidRPr="002A7858" w:rsidRDefault="002A7858" w:rsidP="002A7858">
      <w:pPr>
        <w:rPr>
          <w:lang w:val="en-US"/>
        </w:rPr>
      </w:pPr>
      <w:r w:rsidRPr="002A7858">
        <w:rPr>
          <w:lang w:val="en-US"/>
        </w:rPr>
        <w:t xml:space="preserve">This function tests the insert function of the </w:t>
      </w:r>
      <w:proofErr w:type="spellStart"/>
      <w:r w:rsidRPr="002A7858">
        <w:rPr>
          <w:lang w:val="en-US"/>
        </w:rPr>
        <w:t>MyString</w:t>
      </w:r>
      <w:proofErr w:type="spellEnd"/>
      <w:r w:rsidRPr="002A7858">
        <w:rPr>
          <w:lang w:val="en-US"/>
        </w:rPr>
        <w:t xml:space="preserve"> class, which allows inserting characters and substrings at specified positions.</w:t>
      </w:r>
      <w:r>
        <w:rPr>
          <w:lang w:val="en-US"/>
        </w:rPr>
        <w:t xml:space="preserve"> </w:t>
      </w:r>
      <w:r w:rsidRPr="002A7858">
        <w:rPr>
          <w:lang w:val="en-US"/>
        </w:rPr>
        <w:t>It covers various cases of inserting characters and substrings.</w:t>
      </w:r>
    </w:p>
    <w:p w14:paraId="569A0DBA" w14:textId="0AEF329C" w:rsidR="002A7858" w:rsidRPr="002A7858" w:rsidRDefault="002A7858" w:rsidP="002A7858">
      <w:pPr>
        <w:rPr>
          <w:b/>
          <w:bCs/>
          <w:lang w:val="en-US"/>
        </w:rPr>
      </w:pPr>
      <w:proofErr w:type="spellStart"/>
      <w:r w:rsidRPr="002A7858">
        <w:rPr>
          <w:b/>
          <w:bCs/>
          <w:lang w:val="en-US"/>
        </w:rPr>
        <w:t>TestErase</w:t>
      </w:r>
      <w:proofErr w:type="spellEnd"/>
      <w:r w:rsidRPr="002A7858">
        <w:rPr>
          <w:b/>
          <w:bCs/>
          <w:lang w:val="en-US"/>
        </w:rPr>
        <w:t>()</w:t>
      </w:r>
    </w:p>
    <w:p w14:paraId="72CB2DBA" w14:textId="58422F9B" w:rsidR="002A7858" w:rsidRPr="002A7858" w:rsidRDefault="002A7858" w:rsidP="002A7858">
      <w:pPr>
        <w:rPr>
          <w:lang w:val="en-US"/>
        </w:rPr>
      </w:pPr>
      <w:r w:rsidRPr="002A7858">
        <w:rPr>
          <w:lang w:val="en-US"/>
        </w:rPr>
        <w:t xml:space="preserve">This function tests the erase function of the </w:t>
      </w:r>
      <w:proofErr w:type="spellStart"/>
      <w:r w:rsidRPr="002A7858">
        <w:rPr>
          <w:lang w:val="en-US"/>
        </w:rPr>
        <w:t>MyString</w:t>
      </w:r>
      <w:proofErr w:type="spellEnd"/>
      <w:r w:rsidRPr="002A7858">
        <w:rPr>
          <w:lang w:val="en-US"/>
        </w:rPr>
        <w:t xml:space="preserve"> class, which allows removing characters from a string.</w:t>
      </w:r>
      <w:r>
        <w:rPr>
          <w:lang w:val="en-US"/>
        </w:rPr>
        <w:t xml:space="preserve"> </w:t>
      </w:r>
      <w:r w:rsidRPr="002A7858">
        <w:rPr>
          <w:lang w:val="en-US"/>
        </w:rPr>
        <w:t>It explores different cases of erasing characters.</w:t>
      </w:r>
    </w:p>
    <w:p w14:paraId="3C9DEF8B" w14:textId="4F1D1B1F" w:rsidR="002A7858" w:rsidRPr="002A7858" w:rsidRDefault="002A7858" w:rsidP="002A7858">
      <w:pPr>
        <w:rPr>
          <w:b/>
          <w:bCs/>
          <w:lang w:val="en-US"/>
        </w:rPr>
      </w:pPr>
      <w:proofErr w:type="spellStart"/>
      <w:r w:rsidRPr="002A7858">
        <w:rPr>
          <w:b/>
          <w:bCs/>
          <w:lang w:val="en-US"/>
        </w:rPr>
        <w:t>TestAppend</w:t>
      </w:r>
      <w:proofErr w:type="spellEnd"/>
      <w:r w:rsidRPr="002A7858">
        <w:rPr>
          <w:b/>
          <w:bCs/>
          <w:lang w:val="en-US"/>
        </w:rPr>
        <w:t>()</w:t>
      </w:r>
    </w:p>
    <w:p w14:paraId="76A3A8AC" w14:textId="0B4E544D" w:rsidR="002A7858" w:rsidRPr="002A7858" w:rsidRDefault="002A7858" w:rsidP="002A7858">
      <w:pPr>
        <w:rPr>
          <w:lang w:val="en-US"/>
        </w:rPr>
      </w:pPr>
      <w:r w:rsidRPr="002A7858">
        <w:rPr>
          <w:lang w:val="en-US"/>
        </w:rPr>
        <w:t xml:space="preserve">This function tests the append function of the </w:t>
      </w:r>
      <w:proofErr w:type="spellStart"/>
      <w:r w:rsidRPr="002A7858">
        <w:rPr>
          <w:lang w:val="en-US"/>
        </w:rPr>
        <w:t>MyString</w:t>
      </w:r>
      <w:proofErr w:type="spellEnd"/>
      <w:r w:rsidRPr="002A7858">
        <w:rPr>
          <w:lang w:val="en-US"/>
        </w:rPr>
        <w:t xml:space="preserve"> class, which allows appending characters and substrings to a string.</w:t>
      </w:r>
      <w:r>
        <w:rPr>
          <w:lang w:val="en-US"/>
        </w:rPr>
        <w:t xml:space="preserve"> </w:t>
      </w:r>
      <w:r w:rsidRPr="002A7858">
        <w:rPr>
          <w:lang w:val="en-US"/>
        </w:rPr>
        <w:t xml:space="preserve">It covers scenarios involving characters, substrings, and </w:t>
      </w:r>
      <w:proofErr w:type="gramStart"/>
      <w:r w:rsidRPr="002A7858">
        <w:rPr>
          <w:lang w:val="en-US"/>
        </w:rPr>
        <w:t>std::</w:t>
      </w:r>
      <w:proofErr w:type="gramEnd"/>
      <w:r w:rsidRPr="002A7858">
        <w:rPr>
          <w:lang w:val="en-US"/>
        </w:rPr>
        <w:t>string objects.</w:t>
      </w:r>
    </w:p>
    <w:p w14:paraId="0A8CCEAC" w14:textId="496DE8D9" w:rsidR="002A7858" w:rsidRPr="002A7858" w:rsidRDefault="002A7858" w:rsidP="002A7858">
      <w:pPr>
        <w:rPr>
          <w:b/>
          <w:bCs/>
          <w:lang w:val="en-US"/>
        </w:rPr>
      </w:pPr>
      <w:proofErr w:type="spellStart"/>
      <w:r w:rsidRPr="002A7858">
        <w:rPr>
          <w:b/>
          <w:bCs/>
          <w:lang w:val="en-US"/>
        </w:rPr>
        <w:lastRenderedPageBreak/>
        <w:t>TestReplace</w:t>
      </w:r>
      <w:proofErr w:type="spellEnd"/>
      <w:r w:rsidRPr="002A7858">
        <w:rPr>
          <w:b/>
          <w:bCs/>
          <w:lang w:val="en-US"/>
        </w:rPr>
        <w:t>()</w:t>
      </w:r>
    </w:p>
    <w:p w14:paraId="1C9D23DA" w14:textId="6B7B7616" w:rsidR="002A7858" w:rsidRPr="002A7858" w:rsidRDefault="002A7858" w:rsidP="002A7858">
      <w:pPr>
        <w:rPr>
          <w:lang w:val="en-US"/>
        </w:rPr>
      </w:pPr>
      <w:r w:rsidRPr="002A7858">
        <w:rPr>
          <w:lang w:val="en-US"/>
        </w:rPr>
        <w:t xml:space="preserve">This function tests the replace function of the </w:t>
      </w:r>
      <w:proofErr w:type="spellStart"/>
      <w:r w:rsidRPr="002A7858">
        <w:rPr>
          <w:lang w:val="en-US"/>
        </w:rPr>
        <w:t>MyString</w:t>
      </w:r>
      <w:proofErr w:type="spellEnd"/>
      <w:r w:rsidRPr="002A7858">
        <w:rPr>
          <w:lang w:val="en-US"/>
        </w:rPr>
        <w:t xml:space="preserve"> class, which allows replacing characters or substrings within a string.</w:t>
      </w:r>
      <w:r>
        <w:rPr>
          <w:lang w:val="en-US"/>
        </w:rPr>
        <w:t xml:space="preserve"> </w:t>
      </w:r>
      <w:r w:rsidRPr="002A7858">
        <w:rPr>
          <w:lang w:val="en-US"/>
        </w:rPr>
        <w:t>It demonstrates various cases of replacing characters and substrings.</w:t>
      </w:r>
    </w:p>
    <w:p w14:paraId="50A19891" w14:textId="1CB568CD" w:rsidR="002A7858" w:rsidRPr="002A7858" w:rsidRDefault="002A7858" w:rsidP="002A7858">
      <w:pPr>
        <w:rPr>
          <w:b/>
          <w:bCs/>
          <w:lang w:val="en-US"/>
        </w:rPr>
      </w:pPr>
      <w:proofErr w:type="spellStart"/>
      <w:r w:rsidRPr="002A7858">
        <w:rPr>
          <w:b/>
          <w:bCs/>
          <w:lang w:val="en-US"/>
        </w:rPr>
        <w:t>TestSubstr</w:t>
      </w:r>
      <w:proofErr w:type="spellEnd"/>
      <w:r w:rsidRPr="002A7858">
        <w:rPr>
          <w:b/>
          <w:bCs/>
          <w:lang w:val="en-US"/>
        </w:rPr>
        <w:t>()</w:t>
      </w:r>
    </w:p>
    <w:p w14:paraId="1C47FB0F" w14:textId="6D5BA8AB" w:rsidR="002A7858" w:rsidRPr="002A7858" w:rsidRDefault="002A7858" w:rsidP="002A7858">
      <w:pPr>
        <w:rPr>
          <w:lang w:val="en-US"/>
        </w:rPr>
      </w:pPr>
      <w:r w:rsidRPr="002A7858">
        <w:rPr>
          <w:lang w:val="en-US"/>
        </w:rPr>
        <w:t xml:space="preserve">This function tests the </w:t>
      </w:r>
      <w:proofErr w:type="spellStart"/>
      <w:r w:rsidRPr="002A7858">
        <w:rPr>
          <w:lang w:val="en-US"/>
        </w:rPr>
        <w:t>substr</w:t>
      </w:r>
      <w:proofErr w:type="spellEnd"/>
      <w:r w:rsidRPr="002A7858">
        <w:rPr>
          <w:lang w:val="en-US"/>
        </w:rPr>
        <w:t xml:space="preserve"> function of the </w:t>
      </w:r>
      <w:proofErr w:type="spellStart"/>
      <w:r w:rsidRPr="002A7858">
        <w:rPr>
          <w:lang w:val="en-US"/>
        </w:rPr>
        <w:t>MyString</w:t>
      </w:r>
      <w:proofErr w:type="spellEnd"/>
      <w:r w:rsidRPr="002A7858">
        <w:rPr>
          <w:lang w:val="en-US"/>
        </w:rPr>
        <w:t xml:space="preserve"> class, which allows extracting substrings from a string.</w:t>
      </w:r>
      <w:r>
        <w:rPr>
          <w:lang w:val="en-US"/>
        </w:rPr>
        <w:t xml:space="preserve"> </w:t>
      </w:r>
      <w:r w:rsidRPr="002A7858">
        <w:rPr>
          <w:lang w:val="en-US"/>
        </w:rPr>
        <w:t>It covers different scenarios of substring extraction.</w:t>
      </w:r>
    </w:p>
    <w:p w14:paraId="483D31A9" w14:textId="7F87FAFC" w:rsidR="002A7858" w:rsidRPr="002A7858" w:rsidRDefault="002A7858" w:rsidP="002A7858">
      <w:pPr>
        <w:rPr>
          <w:b/>
          <w:bCs/>
          <w:lang w:val="en-US"/>
        </w:rPr>
      </w:pPr>
      <w:proofErr w:type="spellStart"/>
      <w:r w:rsidRPr="002A7858">
        <w:rPr>
          <w:b/>
          <w:bCs/>
          <w:lang w:val="en-US"/>
        </w:rPr>
        <w:t>TestFind</w:t>
      </w:r>
      <w:proofErr w:type="spellEnd"/>
      <w:r w:rsidRPr="002A7858">
        <w:rPr>
          <w:b/>
          <w:bCs/>
          <w:lang w:val="en-US"/>
        </w:rPr>
        <w:t>()</w:t>
      </w:r>
    </w:p>
    <w:p w14:paraId="65F87016" w14:textId="7667A132" w:rsidR="002A7858" w:rsidRDefault="002A7858" w:rsidP="002A7858">
      <w:pPr>
        <w:rPr>
          <w:lang w:val="en-US"/>
        </w:rPr>
      </w:pPr>
      <w:r w:rsidRPr="002A7858">
        <w:rPr>
          <w:lang w:val="en-US"/>
        </w:rPr>
        <w:t xml:space="preserve">This function tests the find function of the </w:t>
      </w:r>
      <w:proofErr w:type="spellStart"/>
      <w:r w:rsidRPr="002A7858">
        <w:rPr>
          <w:lang w:val="en-US"/>
        </w:rPr>
        <w:t>MyString</w:t>
      </w:r>
      <w:proofErr w:type="spellEnd"/>
      <w:r w:rsidRPr="002A7858">
        <w:rPr>
          <w:lang w:val="en-US"/>
        </w:rPr>
        <w:t xml:space="preserve"> class, which allows searching for substrings within a string.</w:t>
      </w:r>
      <w:r>
        <w:rPr>
          <w:lang w:val="en-US"/>
        </w:rPr>
        <w:t xml:space="preserve"> </w:t>
      </w:r>
      <w:r w:rsidRPr="002A7858">
        <w:rPr>
          <w:lang w:val="en-US"/>
        </w:rPr>
        <w:t>It checks for the presence of substrings and returns their positions.</w:t>
      </w:r>
    </w:p>
    <w:p w14:paraId="21FA1A02" w14:textId="3DCD61CE" w:rsidR="00F35895" w:rsidRPr="00780D30" w:rsidRDefault="00E051E9" w:rsidP="002A7858">
      <w:pPr>
        <w:rPr>
          <w:lang w:val="en-US"/>
        </w:rPr>
      </w:pPr>
      <w:r w:rsidRPr="00780D30">
        <w:rPr>
          <w:lang w:val="en-US"/>
        </w:rPr>
        <w:t xml:space="preserve">Also, its own Unit Tests mechanism was prescribed. You can organize testing in such a way that the program checks how many tests have been conducted, how many have been passed, </w:t>
      </w:r>
      <w:proofErr w:type="gramStart"/>
      <w:r w:rsidRPr="00780D30">
        <w:rPr>
          <w:lang w:val="en-US"/>
        </w:rPr>
        <w:t>in order to</w:t>
      </w:r>
      <w:proofErr w:type="gramEnd"/>
      <w:r w:rsidRPr="00780D30">
        <w:rPr>
          <w:lang w:val="en-US"/>
        </w:rPr>
        <w:t xml:space="preserve"> optimize the work of the programmer who will change the code and check it for changes in its component parts.</w:t>
      </w:r>
    </w:p>
    <w:p w14:paraId="52F72EFC" w14:textId="77777777" w:rsidR="00F35895" w:rsidRDefault="00F35895">
      <w:pPr>
        <w:spacing w:line="240" w:lineRule="auto"/>
        <w:ind w:firstLine="0"/>
        <w:rPr>
          <w:lang w:val="en-US"/>
        </w:rPr>
      </w:pPr>
      <w:r>
        <w:rPr>
          <w:lang w:val="en-US"/>
        </w:rPr>
        <w:br w:type="page"/>
      </w:r>
    </w:p>
    <w:p w14:paraId="737C8722" w14:textId="3AE0DE90" w:rsidR="00F35895" w:rsidRDefault="00F35895" w:rsidP="00F35895">
      <w:pPr>
        <w:pStyle w:val="afb"/>
        <w:rPr>
          <w:lang w:val="en-US"/>
        </w:rPr>
      </w:pPr>
      <w:r w:rsidRPr="00094BA2">
        <w:rPr>
          <w:lang w:val="en-US"/>
        </w:rPr>
        <w:lastRenderedPageBreak/>
        <w:t>2.</w:t>
      </w:r>
      <w:r w:rsidRPr="00D46471">
        <w:rPr>
          <w:lang w:val="en-US"/>
        </w:rPr>
        <w:t>10</w:t>
      </w:r>
      <w:r>
        <w:rPr>
          <w:lang w:val="en-US"/>
        </w:rPr>
        <w:t xml:space="preserve">  </w:t>
      </w:r>
      <w:r w:rsidR="002643A8">
        <w:rPr>
          <w:lang w:val="en-US"/>
        </w:rPr>
        <w:t>EX</w:t>
      </w:r>
      <w:r w:rsidR="008D3064">
        <w:rPr>
          <w:lang w:val="en-US"/>
        </w:rPr>
        <w:t>C</w:t>
      </w:r>
      <w:r w:rsidR="002643A8">
        <w:rPr>
          <w:lang w:val="en-US"/>
        </w:rPr>
        <w:t>EPTIONS</w:t>
      </w:r>
    </w:p>
    <w:p w14:paraId="0E0D606E" w14:textId="77777777" w:rsidR="002643A8" w:rsidRDefault="002643A8" w:rsidP="002643A8">
      <w:pPr>
        <w:rPr>
          <w:lang w:val="en-US"/>
        </w:rPr>
      </w:pPr>
    </w:p>
    <w:p w14:paraId="32054750" w14:textId="0D0F5213" w:rsidR="002643A8" w:rsidRPr="002643A8" w:rsidRDefault="002643A8" w:rsidP="002643A8">
      <w:pPr>
        <w:rPr>
          <w:lang w:val="en-US"/>
        </w:rPr>
      </w:pPr>
      <w:r w:rsidRPr="002643A8">
        <w:rPr>
          <w:lang w:val="en-US"/>
        </w:rPr>
        <w:t>Exceptions in programming are a way of handling unexpected or exceptional situations that can occur during the execution of a program.</w:t>
      </w:r>
    </w:p>
    <w:p w14:paraId="396344A9" w14:textId="77777777" w:rsidR="00AF6F51" w:rsidRDefault="002643A8" w:rsidP="002643A8">
      <w:pPr>
        <w:rPr>
          <w:lang w:val="en-US"/>
        </w:rPr>
      </w:pPr>
      <w:r w:rsidRPr="00AF6F51">
        <w:rPr>
          <w:b/>
          <w:bCs/>
          <w:lang w:val="en-US"/>
        </w:rPr>
        <w:t>Throwing an Exception</w:t>
      </w:r>
    </w:p>
    <w:p w14:paraId="7C05247E" w14:textId="662876D2" w:rsidR="002643A8" w:rsidRPr="002643A8" w:rsidRDefault="002643A8" w:rsidP="002643A8">
      <w:pPr>
        <w:rPr>
          <w:lang w:val="en-US"/>
        </w:rPr>
      </w:pPr>
      <w:r w:rsidRPr="002643A8">
        <w:rPr>
          <w:lang w:val="en-US"/>
        </w:rPr>
        <w:t>When an exceptional situation occurs, the program raises an exception. This is typically done using the throw keyword in languages like C++ or Java. The exception contains information about the nature of the problem, which is often represented as an object of an exception class.</w:t>
      </w:r>
    </w:p>
    <w:p w14:paraId="277263BF" w14:textId="77777777" w:rsidR="00AF6F51" w:rsidRPr="00AF6F51" w:rsidRDefault="002643A8" w:rsidP="002643A8">
      <w:pPr>
        <w:rPr>
          <w:b/>
          <w:bCs/>
          <w:lang w:val="en-US"/>
        </w:rPr>
      </w:pPr>
      <w:r w:rsidRPr="00AF6F51">
        <w:rPr>
          <w:b/>
          <w:bCs/>
          <w:lang w:val="en-US"/>
        </w:rPr>
        <w:t>Catching an Exception</w:t>
      </w:r>
    </w:p>
    <w:p w14:paraId="3A8215B5" w14:textId="3197CBCE" w:rsidR="002643A8" w:rsidRPr="002643A8" w:rsidRDefault="002643A8" w:rsidP="002643A8">
      <w:pPr>
        <w:rPr>
          <w:lang w:val="en-US"/>
        </w:rPr>
      </w:pPr>
      <w:r w:rsidRPr="002643A8">
        <w:rPr>
          <w:lang w:val="en-US"/>
        </w:rPr>
        <w:t>Code that may potentially cause exceptions is placed inside a try block. Immediately following the try block, there can be one or more catch blocks. Each catch block specifies a particular type of exception it can handle. If an exception is thrown within the try block, the program looks for a matching catch block to handle it.</w:t>
      </w:r>
    </w:p>
    <w:p w14:paraId="03EED5CA" w14:textId="77777777" w:rsidR="00AF6F51" w:rsidRPr="00AF6F51" w:rsidRDefault="002643A8" w:rsidP="0013089E">
      <w:pPr>
        <w:rPr>
          <w:b/>
          <w:bCs/>
          <w:lang w:val="en-US"/>
        </w:rPr>
      </w:pPr>
      <w:r w:rsidRPr="00AF6F51">
        <w:rPr>
          <w:b/>
          <w:bCs/>
          <w:lang w:val="en-US"/>
        </w:rPr>
        <w:t>Handling the Exception</w:t>
      </w:r>
    </w:p>
    <w:p w14:paraId="25AAA544" w14:textId="226486B7" w:rsidR="002643A8" w:rsidRDefault="002643A8" w:rsidP="0013089E">
      <w:pPr>
        <w:rPr>
          <w:lang w:val="en-US"/>
        </w:rPr>
      </w:pPr>
      <w:r w:rsidRPr="002643A8">
        <w:rPr>
          <w:lang w:val="en-US"/>
        </w:rPr>
        <w:t xml:space="preserve">When an exception is thrown, the program searches for the appropriate catch block based on the type of exception thrown. If a matching catch block is found, the code inside that block is executed, allowing you to handle the exception. </w:t>
      </w:r>
      <w:r w:rsidR="00AF6F51">
        <w:rPr>
          <w:lang w:val="en-US"/>
        </w:rPr>
        <w:t>T</w:t>
      </w:r>
      <w:r w:rsidRPr="002643A8">
        <w:rPr>
          <w:lang w:val="en-US"/>
        </w:rPr>
        <w:t>he error</w:t>
      </w:r>
      <w:r w:rsidR="00AF6F51" w:rsidRPr="00AF6F51">
        <w:rPr>
          <w:lang w:val="en-US"/>
        </w:rPr>
        <w:t xml:space="preserve"> </w:t>
      </w:r>
      <w:r w:rsidR="00AF6F51">
        <w:rPr>
          <w:lang w:val="en-US"/>
        </w:rPr>
        <w:t>can be logged</w:t>
      </w:r>
      <w:r w:rsidRPr="002643A8">
        <w:rPr>
          <w:lang w:val="en-US"/>
        </w:rPr>
        <w:t>, display a message to the user, or take corrective actions.</w:t>
      </w:r>
      <w:r w:rsidR="0013089E" w:rsidRPr="0013089E">
        <w:rPr>
          <w:lang w:val="en-US"/>
        </w:rPr>
        <w:t xml:space="preserve"> </w:t>
      </w:r>
      <w:r w:rsidRPr="002643A8">
        <w:rPr>
          <w:lang w:val="en-US"/>
        </w:rPr>
        <w:t>If no matching catch block is found within the current function, the function terminates abruptly, and the exception is propagated up the call stack to higher-level functions. This continues until a suitable catch block is found or until the program exits.</w:t>
      </w:r>
    </w:p>
    <w:p w14:paraId="51E6EF4C" w14:textId="7B59FA7C" w:rsidR="002643A8" w:rsidRPr="002643A8" w:rsidRDefault="002643A8" w:rsidP="002643A8">
      <w:pPr>
        <w:rPr>
          <w:lang w:val="en-US"/>
        </w:rPr>
      </w:pPr>
      <w:r w:rsidRPr="002643A8">
        <w:rPr>
          <w:lang w:val="en-US"/>
        </w:rPr>
        <w:t xml:space="preserve">To provide support for basic </w:t>
      </w:r>
      <w:proofErr w:type="gramStart"/>
      <w:r w:rsidRPr="002643A8">
        <w:rPr>
          <w:lang w:val="en-US"/>
        </w:rPr>
        <w:t>std::</w:t>
      </w:r>
      <w:proofErr w:type="gramEnd"/>
      <w:r w:rsidRPr="002643A8">
        <w:rPr>
          <w:lang w:val="en-US"/>
        </w:rPr>
        <w:t>exceptions, the &lt;</w:t>
      </w:r>
      <w:proofErr w:type="spellStart"/>
      <w:r w:rsidRPr="002643A8">
        <w:rPr>
          <w:lang w:val="en-US"/>
        </w:rPr>
        <w:t>stdexcept</w:t>
      </w:r>
      <w:proofErr w:type="spellEnd"/>
      <w:r w:rsidRPr="002643A8">
        <w:rPr>
          <w:lang w:val="en-US"/>
        </w:rPr>
        <w:t xml:space="preserve">&gt; library was connected. </w:t>
      </w:r>
      <w:proofErr w:type="spellStart"/>
      <w:r w:rsidRPr="002643A8">
        <w:rPr>
          <w:lang w:val="en-US"/>
        </w:rPr>
        <w:t>substr</w:t>
      </w:r>
      <w:proofErr w:type="spellEnd"/>
      <w:r w:rsidRPr="002643A8">
        <w:rPr>
          <w:lang w:val="en-US"/>
        </w:rPr>
        <w:t xml:space="preserve">(), replace(), erase(), insert() functions have been changed so that an </w:t>
      </w:r>
      <w:proofErr w:type="spellStart"/>
      <w:r w:rsidRPr="002643A8">
        <w:rPr>
          <w:lang w:val="en-US"/>
        </w:rPr>
        <w:t>out_of_range</w:t>
      </w:r>
      <w:proofErr w:type="spellEnd"/>
      <w:r w:rsidRPr="002643A8">
        <w:rPr>
          <w:lang w:val="en-US"/>
        </w:rPr>
        <w:t xml:space="preserve"> exception is thrown for incorrect values</w:t>
      </w:r>
      <w:r w:rsidR="00AF6F51" w:rsidRPr="00AF6F51">
        <w:rPr>
          <w:lang w:val="en-US"/>
        </w:rPr>
        <w:t xml:space="preserve"> (</w:t>
      </w:r>
      <w:r w:rsidR="00AF6F51">
        <w:rPr>
          <w:lang w:val="en-US"/>
        </w:rPr>
        <w:fldChar w:fldCharType="begin"/>
      </w:r>
      <w:r w:rsidR="00AF6F51">
        <w:rPr>
          <w:lang w:val="en-US"/>
        </w:rPr>
        <w:instrText xml:space="preserve"> REF _Ref147091208 \h </w:instrText>
      </w:r>
      <w:r w:rsidR="00AF6F51">
        <w:rPr>
          <w:lang w:val="en-US"/>
        </w:rPr>
      </w:r>
      <w:r w:rsidR="00AF6F51">
        <w:rPr>
          <w:lang w:val="en-US"/>
        </w:rPr>
        <w:fldChar w:fldCharType="separate"/>
      </w:r>
      <w:r w:rsidR="00AF6F51">
        <w:t>Рисунок</w:t>
      </w:r>
      <w:r w:rsidR="00AF6F51" w:rsidRPr="00AF6F51">
        <w:rPr>
          <w:lang w:val="en-US"/>
        </w:rPr>
        <w:t xml:space="preserve"> </w:t>
      </w:r>
      <w:r w:rsidR="00AF6F51" w:rsidRPr="00AF6F51">
        <w:rPr>
          <w:noProof/>
          <w:lang w:val="en-US"/>
        </w:rPr>
        <w:t>1</w:t>
      </w:r>
      <w:r w:rsidR="00AF6F51">
        <w:rPr>
          <w:lang w:val="en-US"/>
        </w:rPr>
        <w:t xml:space="preserve"> – </w:t>
      </w:r>
      <w:r w:rsidR="00AF6F51">
        <w:t>Пример</w:t>
      </w:r>
      <w:r w:rsidR="00AF6F51" w:rsidRPr="00AF6F51">
        <w:rPr>
          <w:lang w:val="en-US"/>
        </w:rPr>
        <w:t xml:space="preserve"> </w:t>
      </w:r>
      <w:r w:rsidR="00AF6F51">
        <w:t>исключения</w:t>
      </w:r>
      <w:r w:rsidR="00AF6F51">
        <w:rPr>
          <w:lang w:val="en-US"/>
        </w:rPr>
        <w:fldChar w:fldCharType="end"/>
      </w:r>
      <w:r w:rsidR="00AF6F51" w:rsidRPr="00AF6F51">
        <w:rPr>
          <w:lang w:val="en-US"/>
        </w:rPr>
        <w:t>)</w:t>
      </w:r>
      <w:r w:rsidRPr="002643A8">
        <w:rPr>
          <w:lang w:val="en-US"/>
        </w:rPr>
        <w:t>.</w:t>
      </w:r>
    </w:p>
    <w:p w14:paraId="44494DC6" w14:textId="77777777" w:rsidR="002643A8" w:rsidRDefault="002643A8" w:rsidP="002643A8">
      <w:pPr>
        <w:rPr>
          <w:lang w:val="en-US"/>
        </w:rPr>
      </w:pPr>
    </w:p>
    <w:p w14:paraId="3CC8DC65" w14:textId="77777777" w:rsidR="00AF6F51" w:rsidRDefault="00AF6F51" w:rsidP="00AF6F51">
      <w:pPr>
        <w:pStyle w:val="af8"/>
      </w:pPr>
      <w:r w:rsidRPr="00AF6F51">
        <w:rPr>
          <w:noProof/>
          <w:lang w:val="en-US"/>
        </w:rPr>
        <w:drawing>
          <wp:inline distT="0" distB="0" distL="0" distR="0" wp14:anchorId="313E1C76" wp14:editId="70F599EA">
            <wp:extent cx="5474524" cy="620174"/>
            <wp:effectExtent l="0" t="0" r="0" b="8890"/>
            <wp:docPr id="841546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46497" name=""/>
                    <pic:cNvPicPr/>
                  </pic:nvPicPr>
                  <pic:blipFill>
                    <a:blip r:embed="rId8"/>
                    <a:stretch>
                      <a:fillRect/>
                    </a:stretch>
                  </pic:blipFill>
                  <pic:spPr>
                    <a:xfrm>
                      <a:off x="0" y="0"/>
                      <a:ext cx="5499672" cy="623023"/>
                    </a:xfrm>
                    <a:prstGeom prst="rect">
                      <a:avLst/>
                    </a:prstGeom>
                  </pic:spPr>
                </pic:pic>
              </a:graphicData>
            </a:graphic>
          </wp:inline>
        </w:drawing>
      </w:r>
    </w:p>
    <w:p w14:paraId="2C8E9F0E" w14:textId="361D27EA" w:rsidR="00AF6F51" w:rsidRPr="00D46471" w:rsidRDefault="00AF6F51" w:rsidP="00AF6F51">
      <w:pPr>
        <w:pStyle w:val="ad"/>
        <w:rPr>
          <w:lang w:val="en-US"/>
        </w:rPr>
      </w:pPr>
      <w:bookmarkStart w:id="3" w:name="_Ref147091208"/>
      <w:r>
        <w:t>Рисунок</w:t>
      </w:r>
      <w:r w:rsidRPr="00D46471">
        <w:rPr>
          <w:lang w:val="en-US"/>
        </w:rPr>
        <w:t xml:space="preserve"> </w:t>
      </w:r>
      <w:r>
        <w:fldChar w:fldCharType="begin"/>
      </w:r>
      <w:r w:rsidRPr="00D46471">
        <w:rPr>
          <w:lang w:val="en-US"/>
        </w:rPr>
        <w:instrText xml:space="preserve"> SEQ </w:instrText>
      </w:r>
      <w:r>
        <w:instrText>Рисунок</w:instrText>
      </w:r>
      <w:r w:rsidRPr="00D46471">
        <w:rPr>
          <w:lang w:val="en-US"/>
        </w:rPr>
        <w:instrText xml:space="preserve"> \* ARABIC </w:instrText>
      </w:r>
      <w:r>
        <w:fldChar w:fldCharType="separate"/>
      </w:r>
      <w:r w:rsidR="00624956">
        <w:rPr>
          <w:noProof/>
          <w:lang w:val="en-US"/>
        </w:rPr>
        <w:t>1</w:t>
      </w:r>
      <w:r>
        <w:fldChar w:fldCharType="end"/>
      </w:r>
      <w:r>
        <w:rPr>
          <w:lang w:val="en-US"/>
        </w:rPr>
        <w:t xml:space="preserve"> – </w:t>
      </w:r>
      <w:r>
        <w:t>Пример</w:t>
      </w:r>
      <w:r w:rsidRPr="00D46471">
        <w:rPr>
          <w:lang w:val="en-US"/>
        </w:rPr>
        <w:t xml:space="preserve"> </w:t>
      </w:r>
      <w:r>
        <w:t>исключения</w:t>
      </w:r>
      <w:bookmarkEnd w:id="3"/>
    </w:p>
    <w:p w14:paraId="730D122F" w14:textId="59BC43C4" w:rsidR="00AF6F51" w:rsidRDefault="005209F7" w:rsidP="00AF6F51">
      <w:pPr>
        <w:rPr>
          <w:lang w:val="en-US"/>
        </w:rPr>
      </w:pPr>
      <w:r w:rsidRPr="005209F7">
        <w:rPr>
          <w:lang w:val="en-US"/>
        </w:rPr>
        <w:lastRenderedPageBreak/>
        <w:t xml:space="preserve">In order to create its own exception, a new class was created, which will be inherited from the standard </w:t>
      </w:r>
      <w:proofErr w:type="gramStart"/>
      <w:r w:rsidRPr="005209F7">
        <w:rPr>
          <w:lang w:val="en-US"/>
        </w:rPr>
        <w:t>std::</w:t>
      </w:r>
      <w:proofErr w:type="gramEnd"/>
      <w:r w:rsidRPr="005209F7">
        <w:rPr>
          <w:lang w:val="en-US"/>
        </w:rPr>
        <w:t>exception class.</w:t>
      </w:r>
    </w:p>
    <w:p w14:paraId="61789357" w14:textId="77777777" w:rsidR="00580857" w:rsidRPr="00580857" w:rsidRDefault="00580857" w:rsidP="00580857">
      <w:pPr>
        <w:pStyle w:val="af"/>
      </w:pPr>
      <w:r w:rsidRPr="00580857">
        <w:rPr>
          <w:i/>
          <w:iCs/>
          <w:color w:val="45C6D6"/>
        </w:rPr>
        <w:t>class</w:t>
      </w:r>
      <w:r w:rsidRPr="00580857">
        <w:rPr>
          <w:color w:val="BEC0C2"/>
        </w:rPr>
        <w:t xml:space="preserve"> </w:t>
      </w:r>
      <w:proofErr w:type="spellStart"/>
      <w:r w:rsidRPr="00580857">
        <w:rPr>
          <w:b/>
          <w:bCs/>
        </w:rPr>
        <w:t>MyException</w:t>
      </w:r>
      <w:proofErr w:type="spellEnd"/>
      <w:r w:rsidRPr="00580857">
        <w:rPr>
          <w:color w:val="BEC0C2"/>
        </w:rPr>
        <w:t xml:space="preserve"> </w:t>
      </w:r>
      <w:r w:rsidRPr="00580857">
        <w:t>:</w:t>
      </w:r>
      <w:r w:rsidRPr="00580857">
        <w:rPr>
          <w:color w:val="BEC0C2"/>
        </w:rPr>
        <w:t xml:space="preserve"> </w:t>
      </w:r>
      <w:r w:rsidRPr="00580857">
        <w:rPr>
          <w:i/>
          <w:iCs/>
          <w:color w:val="45C6D6"/>
        </w:rPr>
        <w:t>public</w:t>
      </w:r>
      <w:r w:rsidRPr="00580857">
        <w:rPr>
          <w:color w:val="BEC0C2"/>
        </w:rPr>
        <w:t xml:space="preserve"> </w:t>
      </w:r>
      <w:proofErr w:type="gramStart"/>
      <w:r w:rsidRPr="00580857">
        <w:t>std::</w:t>
      </w:r>
      <w:proofErr w:type="gramEnd"/>
      <w:r w:rsidRPr="00580857">
        <w:t>exception</w:t>
      </w:r>
    </w:p>
    <w:p w14:paraId="69B95E13" w14:textId="77777777" w:rsidR="00580857" w:rsidRPr="00580857" w:rsidRDefault="00580857" w:rsidP="00580857">
      <w:pPr>
        <w:pStyle w:val="af"/>
      </w:pPr>
      <w:r w:rsidRPr="00580857">
        <w:t>{</w:t>
      </w:r>
    </w:p>
    <w:p w14:paraId="075AE735" w14:textId="77777777" w:rsidR="00580857" w:rsidRPr="00580857" w:rsidRDefault="00580857" w:rsidP="00580857">
      <w:pPr>
        <w:pStyle w:val="af"/>
      </w:pPr>
      <w:r w:rsidRPr="00580857">
        <w:rPr>
          <w:i/>
          <w:iCs/>
          <w:color w:val="45C6D6"/>
        </w:rPr>
        <w:t>private</w:t>
      </w:r>
      <w:r w:rsidRPr="00580857">
        <w:t>:</w:t>
      </w:r>
    </w:p>
    <w:p w14:paraId="456489BC" w14:textId="77777777" w:rsidR="00580857" w:rsidRPr="00580857" w:rsidRDefault="00580857" w:rsidP="00580857">
      <w:pPr>
        <w:pStyle w:val="af"/>
      </w:pPr>
      <w:r w:rsidRPr="00580857">
        <w:rPr>
          <w:color w:val="BEC0C2"/>
        </w:rPr>
        <w:t xml:space="preserve">    </w:t>
      </w:r>
      <w:proofErr w:type="gramStart"/>
      <w:r w:rsidRPr="00580857">
        <w:t>std::</w:t>
      </w:r>
      <w:proofErr w:type="gramEnd"/>
      <w:r w:rsidRPr="00580857">
        <w:t>string</w:t>
      </w:r>
      <w:r w:rsidRPr="00580857">
        <w:rPr>
          <w:color w:val="BEC0C2"/>
        </w:rPr>
        <w:t xml:space="preserve"> </w:t>
      </w:r>
      <w:proofErr w:type="spellStart"/>
      <w:r w:rsidRPr="00580857">
        <w:t>errorMessage</w:t>
      </w:r>
      <w:proofErr w:type="spellEnd"/>
      <w:r w:rsidRPr="00580857">
        <w:t>;</w:t>
      </w:r>
    </w:p>
    <w:p w14:paraId="3D04D4F4" w14:textId="77777777" w:rsidR="00580857" w:rsidRPr="00580857" w:rsidRDefault="00580857" w:rsidP="00580857">
      <w:pPr>
        <w:pStyle w:val="af"/>
      </w:pPr>
      <w:r w:rsidRPr="00580857">
        <w:rPr>
          <w:i/>
          <w:iCs/>
          <w:color w:val="45C6D6"/>
        </w:rPr>
        <w:t>public</w:t>
      </w:r>
      <w:r w:rsidRPr="00580857">
        <w:t>:</w:t>
      </w:r>
    </w:p>
    <w:p w14:paraId="7D6A5E71" w14:textId="77777777" w:rsidR="00580857" w:rsidRPr="00580857" w:rsidRDefault="00580857" w:rsidP="00580857">
      <w:pPr>
        <w:pStyle w:val="af"/>
      </w:pPr>
      <w:r w:rsidRPr="00580857">
        <w:rPr>
          <w:color w:val="BEC0C2"/>
        </w:rPr>
        <w:t xml:space="preserve">    </w:t>
      </w:r>
      <w:proofErr w:type="spellStart"/>
      <w:r w:rsidRPr="00580857">
        <w:rPr>
          <w:b/>
          <w:bCs/>
        </w:rPr>
        <w:t>MyException</w:t>
      </w:r>
      <w:proofErr w:type="spellEnd"/>
      <w:r w:rsidRPr="00580857">
        <w:t>()</w:t>
      </w:r>
      <w:r w:rsidRPr="00580857">
        <w:rPr>
          <w:color w:val="BEC0C2"/>
        </w:rPr>
        <w:t xml:space="preserve"> </w:t>
      </w:r>
      <w:r w:rsidRPr="00580857">
        <w:t>=</w:t>
      </w:r>
      <w:r w:rsidRPr="00580857">
        <w:rPr>
          <w:color w:val="BEC0C2"/>
        </w:rPr>
        <w:t xml:space="preserve"> </w:t>
      </w:r>
      <w:r w:rsidRPr="00580857">
        <w:rPr>
          <w:i/>
          <w:iCs/>
          <w:color w:val="45C6D6"/>
        </w:rPr>
        <w:t>delete</w:t>
      </w:r>
      <w:r w:rsidRPr="00580857">
        <w:t>;</w:t>
      </w:r>
    </w:p>
    <w:p w14:paraId="74B61207" w14:textId="77777777" w:rsidR="00580857" w:rsidRPr="00580857" w:rsidRDefault="00580857" w:rsidP="00580857">
      <w:pPr>
        <w:pStyle w:val="af"/>
      </w:pPr>
      <w:r w:rsidRPr="00580857">
        <w:rPr>
          <w:color w:val="BEC0C2"/>
        </w:rPr>
        <w:t xml:space="preserve">    </w:t>
      </w:r>
      <w:proofErr w:type="spellStart"/>
      <w:r w:rsidRPr="00580857">
        <w:rPr>
          <w:b/>
          <w:bCs/>
        </w:rPr>
        <w:t>MyException</w:t>
      </w:r>
      <w:proofErr w:type="spellEnd"/>
      <w:r w:rsidRPr="00580857">
        <w:t>(</w:t>
      </w:r>
      <w:r w:rsidRPr="00580857">
        <w:rPr>
          <w:i/>
          <w:iCs/>
          <w:color w:val="45C6D6"/>
        </w:rPr>
        <w:t>const</w:t>
      </w:r>
      <w:r w:rsidRPr="00580857">
        <w:rPr>
          <w:color w:val="BEC0C2"/>
        </w:rPr>
        <w:t xml:space="preserve"> </w:t>
      </w:r>
      <w:proofErr w:type="gramStart"/>
      <w:r w:rsidRPr="00580857">
        <w:t>std::</w:t>
      </w:r>
      <w:proofErr w:type="gramEnd"/>
      <w:r w:rsidRPr="00580857">
        <w:t>string&amp;</w:t>
      </w:r>
      <w:r w:rsidRPr="00580857">
        <w:rPr>
          <w:color w:val="BEC0C2"/>
        </w:rPr>
        <w:t xml:space="preserve"> </w:t>
      </w:r>
      <w:r w:rsidRPr="00580857">
        <w:rPr>
          <w:color w:val="D6BB9A"/>
        </w:rPr>
        <w:t>message</w:t>
      </w:r>
      <w:r w:rsidRPr="00580857">
        <w:t>)</w:t>
      </w:r>
      <w:r w:rsidRPr="00580857">
        <w:rPr>
          <w:color w:val="BEC0C2"/>
        </w:rPr>
        <w:t xml:space="preserve"> </w:t>
      </w:r>
      <w:r w:rsidRPr="00580857">
        <w:t>:</w:t>
      </w:r>
      <w:r w:rsidRPr="00580857">
        <w:rPr>
          <w:color w:val="BEC0C2"/>
        </w:rPr>
        <w:t xml:space="preserve"> </w:t>
      </w:r>
      <w:proofErr w:type="spellStart"/>
      <w:r w:rsidRPr="00580857">
        <w:t>errorMessage</w:t>
      </w:r>
      <w:proofErr w:type="spellEnd"/>
      <w:r w:rsidRPr="00580857">
        <w:t>(</w:t>
      </w:r>
      <w:r w:rsidRPr="00580857">
        <w:rPr>
          <w:color w:val="D6BB9A"/>
        </w:rPr>
        <w:t>message</w:t>
      </w:r>
      <w:r w:rsidRPr="00580857">
        <w:t>)</w:t>
      </w:r>
      <w:r w:rsidRPr="00580857">
        <w:rPr>
          <w:color w:val="BEC0C2"/>
        </w:rPr>
        <w:t xml:space="preserve"> </w:t>
      </w:r>
      <w:r w:rsidRPr="00580857">
        <w:t>{}</w:t>
      </w:r>
    </w:p>
    <w:p w14:paraId="07DE95DA" w14:textId="77777777" w:rsidR="00580857" w:rsidRPr="00580857" w:rsidRDefault="00580857" w:rsidP="00580857">
      <w:pPr>
        <w:pStyle w:val="af"/>
      </w:pPr>
      <w:r w:rsidRPr="00580857">
        <w:rPr>
          <w:color w:val="BEC0C2"/>
        </w:rPr>
        <w:t xml:space="preserve">    </w:t>
      </w:r>
      <w:r w:rsidRPr="00580857">
        <w:rPr>
          <w:i/>
          <w:iCs/>
          <w:color w:val="45C6D6"/>
        </w:rPr>
        <w:t>const</w:t>
      </w:r>
      <w:r w:rsidRPr="00580857">
        <w:rPr>
          <w:color w:val="BEC0C2"/>
        </w:rPr>
        <w:t xml:space="preserve"> </w:t>
      </w:r>
      <w:r w:rsidRPr="00580857">
        <w:rPr>
          <w:color w:val="D69AA7"/>
        </w:rPr>
        <w:t>char</w:t>
      </w:r>
      <w:r w:rsidRPr="00580857">
        <w:rPr>
          <w:color w:val="D6BB9A"/>
        </w:rPr>
        <w:t>*</w:t>
      </w:r>
      <w:r w:rsidRPr="00580857">
        <w:rPr>
          <w:color w:val="BEC0C2"/>
        </w:rPr>
        <w:t xml:space="preserve"> </w:t>
      </w:r>
      <w:r w:rsidRPr="00580857">
        <w:rPr>
          <w:b/>
          <w:bCs/>
          <w:i/>
          <w:iCs/>
        </w:rPr>
        <w:t>what</w:t>
      </w:r>
      <w:r w:rsidRPr="00580857">
        <w:t>()</w:t>
      </w:r>
      <w:r w:rsidRPr="00580857">
        <w:rPr>
          <w:color w:val="BEC0C2"/>
        </w:rPr>
        <w:t xml:space="preserve"> </w:t>
      </w:r>
      <w:r w:rsidRPr="00580857">
        <w:rPr>
          <w:i/>
          <w:iCs/>
          <w:color w:val="45C6D6"/>
        </w:rPr>
        <w:t>const</w:t>
      </w:r>
      <w:r w:rsidRPr="00580857">
        <w:rPr>
          <w:color w:val="BEC0C2"/>
        </w:rPr>
        <w:t xml:space="preserve"> </w:t>
      </w:r>
      <w:proofErr w:type="spellStart"/>
      <w:r w:rsidRPr="00580857">
        <w:rPr>
          <w:i/>
          <w:iCs/>
          <w:color w:val="45C6D6"/>
        </w:rPr>
        <w:t>noexcept</w:t>
      </w:r>
      <w:proofErr w:type="spellEnd"/>
      <w:r w:rsidRPr="00580857">
        <w:rPr>
          <w:color w:val="BEC0C2"/>
        </w:rPr>
        <w:t xml:space="preserve"> </w:t>
      </w:r>
      <w:r w:rsidRPr="00580857">
        <w:rPr>
          <w:i/>
          <w:iCs/>
          <w:color w:val="45C6D6"/>
        </w:rPr>
        <w:t>override</w:t>
      </w:r>
      <w:r w:rsidRPr="00580857">
        <w:rPr>
          <w:color w:val="BEC0C2"/>
        </w:rPr>
        <w:t xml:space="preserve"> </w:t>
      </w:r>
      <w:r w:rsidRPr="00580857">
        <w:t>{</w:t>
      </w:r>
      <w:r w:rsidRPr="00580857">
        <w:rPr>
          <w:i/>
          <w:iCs/>
          <w:color w:val="45C6D6"/>
        </w:rPr>
        <w:t>return</w:t>
      </w:r>
      <w:r w:rsidRPr="00580857">
        <w:rPr>
          <w:color w:val="BEC0C2"/>
        </w:rPr>
        <w:t xml:space="preserve"> </w:t>
      </w:r>
      <w:proofErr w:type="spellStart"/>
      <w:r w:rsidRPr="00580857">
        <w:t>errorMessage</w:t>
      </w:r>
      <w:r w:rsidRPr="00580857">
        <w:rPr>
          <w:color w:val="D6BB9A"/>
        </w:rPr>
        <w:t>.</w:t>
      </w:r>
      <w:r w:rsidRPr="00580857">
        <w:t>c_str</w:t>
      </w:r>
      <w:proofErr w:type="spellEnd"/>
      <w:r w:rsidRPr="00580857">
        <w:t>();}</w:t>
      </w:r>
    </w:p>
    <w:p w14:paraId="6F1518AE" w14:textId="012770B1" w:rsidR="005209F7" w:rsidRPr="005209F7" w:rsidRDefault="00580857" w:rsidP="00580857">
      <w:pPr>
        <w:pStyle w:val="af"/>
      </w:pPr>
      <w:r w:rsidRPr="00580857">
        <w:rPr>
          <w:szCs w:val="24"/>
        </w:rPr>
        <w:t>};</w:t>
      </w:r>
    </w:p>
    <w:p w14:paraId="52A30C94" w14:textId="0B851129" w:rsidR="00AF6F51" w:rsidRDefault="00580857" w:rsidP="00AF6F51">
      <w:pPr>
        <w:rPr>
          <w:lang w:val="en-US"/>
        </w:rPr>
      </w:pPr>
      <w:r w:rsidRPr="00580857">
        <w:rPr>
          <w:lang w:val="en-US"/>
        </w:rPr>
        <w:t xml:space="preserve">Next, a situation was modeled in which some calling function throws an exception, and it is </w:t>
      </w:r>
      <w:proofErr w:type="spellStart"/>
      <w:r>
        <w:rPr>
          <w:lang w:val="en-US"/>
        </w:rPr>
        <w:t>catched</w:t>
      </w:r>
      <w:proofErr w:type="spellEnd"/>
      <w:r w:rsidRPr="00580857">
        <w:rPr>
          <w:lang w:val="en-US"/>
        </w:rPr>
        <w:t xml:space="preserve"> in the main function</w:t>
      </w:r>
      <w:r>
        <w:rPr>
          <w:lang w:val="en-US"/>
        </w:rPr>
        <w:t>.</w:t>
      </w:r>
    </w:p>
    <w:p w14:paraId="5C2FC7C5" w14:textId="77777777" w:rsidR="00580857" w:rsidRPr="00580857" w:rsidRDefault="00580857" w:rsidP="00580857">
      <w:pPr>
        <w:pStyle w:val="af"/>
      </w:pPr>
      <w:r w:rsidRPr="00580857">
        <w:rPr>
          <w:color w:val="D69AA7"/>
        </w:rPr>
        <w:t>void</w:t>
      </w:r>
      <w:r w:rsidRPr="00580857">
        <w:rPr>
          <w:color w:val="BEC0C2"/>
        </w:rPr>
        <w:t xml:space="preserve"> </w:t>
      </w:r>
      <w:proofErr w:type="spellStart"/>
      <w:r w:rsidRPr="00580857">
        <w:t>TestException</w:t>
      </w:r>
      <w:proofErr w:type="spellEnd"/>
      <w:r w:rsidRPr="00580857">
        <w:t>()</w:t>
      </w:r>
    </w:p>
    <w:p w14:paraId="300FC767" w14:textId="77777777" w:rsidR="00580857" w:rsidRPr="00580857" w:rsidRDefault="00580857" w:rsidP="00580857">
      <w:pPr>
        <w:pStyle w:val="af"/>
      </w:pPr>
      <w:r w:rsidRPr="00580857">
        <w:t>{</w:t>
      </w:r>
    </w:p>
    <w:p w14:paraId="68619767" w14:textId="77777777" w:rsidR="00580857" w:rsidRPr="00580857" w:rsidRDefault="00580857" w:rsidP="00580857">
      <w:pPr>
        <w:pStyle w:val="af"/>
      </w:pPr>
      <w:r w:rsidRPr="00580857">
        <w:rPr>
          <w:color w:val="BEC0C2"/>
        </w:rPr>
        <w:t xml:space="preserve">    </w:t>
      </w:r>
      <w:r w:rsidRPr="00580857">
        <w:rPr>
          <w:i/>
          <w:iCs/>
          <w:color w:val="45C6D6"/>
        </w:rPr>
        <w:t>try</w:t>
      </w:r>
      <w:r w:rsidRPr="00580857">
        <w:rPr>
          <w:color w:val="BEC0C2"/>
        </w:rPr>
        <w:t xml:space="preserve"> </w:t>
      </w:r>
      <w:r w:rsidRPr="00580857">
        <w:t>{</w:t>
      </w:r>
    </w:p>
    <w:p w14:paraId="02FA3439" w14:textId="77777777" w:rsidR="00580857" w:rsidRPr="00580857" w:rsidRDefault="00580857" w:rsidP="00580857">
      <w:pPr>
        <w:pStyle w:val="af"/>
      </w:pPr>
      <w:r w:rsidRPr="00580857">
        <w:rPr>
          <w:color w:val="BEC0C2"/>
        </w:rPr>
        <w:t xml:space="preserve">            </w:t>
      </w:r>
      <w:r w:rsidRPr="00580857">
        <w:t>[[</w:t>
      </w:r>
      <w:proofErr w:type="spellStart"/>
      <w:r w:rsidRPr="00580857">
        <w:t>maybe_unused</w:t>
      </w:r>
      <w:proofErr w:type="spellEnd"/>
      <w:r w:rsidRPr="00580857">
        <w:t>]]</w:t>
      </w:r>
      <w:r w:rsidRPr="00580857">
        <w:rPr>
          <w:color w:val="BEC0C2"/>
        </w:rPr>
        <w:t xml:space="preserve"> </w:t>
      </w:r>
      <w:r w:rsidRPr="00580857">
        <w:rPr>
          <w:color w:val="D69AA7"/>
        </w:rPr>
        <w:t>int</w:t>
      </w:r>
      <w:r w:rsidRPr="00580857">
        <w:rPr>
          <w:color w:val="BEC0C2"/>
        </w:rPr>
        <w:t xml:space="preserve"> </w:t>
      </w:r>
      <w:r w:rsidRPr="00580857">
        <w:rPr>
          <w:color w:val="D6BB9A"/>
        </w:rPr>
        <w:t>c</w:t>
      </w:r>
      <w:r w:rsidRPr="00580857">
        <w:rPr>
          <w:color w:val="BEC0C2"/>
        </w:rPr>
        <w:t xml:space="preserve"> </w:t>
      </w:r>
      <w:r w:rsidRPr="00580857">
        <w:t>=</w:t>
      </w:r>
      <w:r w:rsidRPr="00580857">
        <w:rPr>
          <w:color w:val="BEC0C2"/>
        </w:rPr>
        <w:t xml:space="preserve"> </w:t>
      </w:r>
      <w:proofErr w:type="spellStart"/>
      <w:r w:rsidRPr="00580857">
        <w:t>SomeTestFoo</w:t>
      </w:r>
      <w:proofErr w:type="spellEnd"/>
      <w:r w:rsidRPr="00580857">
        <w:t>();</w:t>
      </w:r>
    </w:p>
    <w:p w14:paraId="53B20E1A" w14:textId="77777777" w:rsidR="00580857" w:rsidRPr="00580857" w:rsidRDefault="00580857" w:rsidP="00580857">
      <w:pPr>
        <w:pStyle w:val="af"/>
      </w:pPr>
      <w:r w:rsidRPr="00580857">
        <w:rPr>
          <w:color w:val="BEC0C2"/>
        </w:rPr>
        <w:t xml:space="preserve">        </w:t>
      </w:r>
      <w:r w:rsidRPr="00580857">
        <w:t>}</w:t>
      </w:r>
    </w:p>
    <w:p w14:paraId="70D3D968" w14:textId="77777777" w:rsidR="00580857" w:rsidRPr="00580857" w:rsidRDefault="00580857" w:rsidP="00580857">
      <w:pPr>
        <w:pStyle w:val="af"/>
      </w:pPr>
      <w:r w:rsidRPr="00580857">
        <w:rPr>
          <w:color w:val="BEC0C2"/>
        </w:rPr>
        <w:t xml:space="preserve">        </w:t>
      </w:r>
      <w:r w:rsidRPr="00580857">
        <w:rPr>
          <w:i/>
          <w:iCs/>
          <w:color w:val="45C6D6"/>
        </w:rPr>
        <w:t>catch</w:t>
      </w:r>
      <w:r w:rsidRPr="00580857">
        <w:rPr>
          <w:color w:val="BEC0C2"/>
        </w:rPr>
        <w:t xml:space="preserve"> </w:t>
      </w:r>
      <w:r w:rsidRPr="00580857">
        <w:t>(</w:t>
      </w:r>
      <w:r w:rsidRPr="00580857">
        <w:rPr>
          <w:i/>
          <w:iCs/>
          <w:color w:val="45C6D6"/>
        </w:rPr>
        <w:t>const</w:t>
      </w:r>
      <w:r w:rsidRPr="00580857">
        <w:rPr>
          <w:color w:val="BEC0C2"/>
        </w:rPr>
        <w:t xml:space="preserve"> </w:t>
      </w:r>
      <w:proofErr w:type="gramStart"/>
      <w:r w:rsidRPr="00580857">
        <w:rPr>
          <w:color w:val="FF8080"/>
        </w:rPr>
        <w:t>std</w:t>
      </w:r>
      <w:r w:rsidRPr="00580857">
        <w:t>::</w:t>
      </w:r>
      <w:proofErr w:type="gramEnd"/>
      <w:r w:rsidRPr="00580857">
        <w:rPr>
          <w:color w:val="FF8080"/>
        </w:rPr>
        <w:t>exception</w:t>
      </w:r>
      <w:r w:rsidRPr="00580857">
        <w:t>&amp;</w:t>
      </w:r>
      <w:r w:rsidRPr="00580857">
        <w:rPr>
          <w:color w:val="BEC0C2"/>
        </w:rPr>
        <w:t xml:space="preserve"> </w:t>
      </w:r>
      <w:r w:rsidRPr="00580857">
        <w:rPr>
          <w:color w:val="D6BB9A"/>
        </w:rPr>
        <w:t>e</w:t>
      </w:r>
      <w:r w:rsidRPr="00580857">
        <w:t>)</w:t>
      </w:r>
      <w:r w:rsidRPr="00580857">
        <w:rPr>
          <w:color w:val="BEC0C2"/>
        </w:rPr>
        <w:t xml:space="preserve"> </w:t>
      </w:r>
      <w:r w:rsidRPr="00580857">
        <w:t>{</w:t>
      </w:r>
    </w:p>
    <w:p w14:paraId="0A485316" w14:textId="77777777" w:rsidR="00580857" w:rsidRPr="00580857" w:rsidRDefault="00580857" w:rsidP="00580857">
      <w:pPr>
        <w:pStyle w:val="af"/>
      </w:pPr>
      <w:r w:rsidRPr="00580857">
        <w:rPr>
          <w:color w:val="BEC0C2"/>
        </w:rPr>
        <w:t xml:space="preserve">            </w:t>
      </w:r>
      <w:proofErr w:type="gramStart"/>
      <w:r w:rsidRPr="00580857">
        <w:rPr>
          <w:color w:val="FF8080"/>
        </w:rPr>
        <w:t>std</w:t>
      </w:r>
      <w:r w:rsidRPr="00580857">
        <w:t>::</w:t>
      </w:r>
      <w:proofErr w:type="spellStart"/>
      <w:proofErr w:type="gramEnd"/>
      <w:r w:rsidRPr="00580857">
        <w:rPr>
          <w:color w:val="9AA7D6"/>
        </w:rPr>
        <w:t>cerr</w:t>
      </w:r>
      <w:proofErr w:type="spellEnd"/>
      <w:r w:rsidRPr="00580857">
        <w:rPr>
          <w:color w:val="BEC0C2"/>
        </w:rPr>
        <w:t xml:space="preserve"> </w:t>
      </w:r>
      <w:r w:rsidRPr="00580857">
        <w:rPr>
          <w:color w:val="D6BB9A"/>
        </w:rPr>
        <w:t>&lt;&lt;</w:t>
      </w:r>
      <w:r w:rsidRPr="00580857">
        <w:rPr>
          <w:color w:val="BEC0C2"/>
        </w:rPr>
        <w:t xml:space="preserve"> </w:t>
      </w:r>
      <w:r w:rsidRPr="00580857">
        <w:rPr>
          <w:color w:val="D69545"/>
        </w:rPr>
        <w:t xml:space="preserve">"Exception was </w:t>
      </w:r>
      <w:proofErr w:type="spellStart"/>
      <w:r w:rsidRPr="00580857">
        <w:rPr>
          <w:color w:val="D69545"/>
        </w:rPr>
        <w:t>catched</w:t>
      </w:r>
      <w:proofErr w:type="spellEnd"/>
      <w:r w:rsidRPr="00580857">
        <w:rPr>
          <w:color w:val="D69545"/>
        </w:rPr>
        <w:t>: "</w:t>
      </w:r>
      <w:r w:rsidRPr="00580857">
        <w:rPr>
          <w:color w:val="BEC0C2"/>
        </w:rPr>
        <w:t xml:space="preserve"> </w:t>
      </w:r>
      <w:r w:rsidRPr="00580857">
        <w:rPr>
          <w:color w:val="D6BB9A"/>
        </w:rPr>
        <w:t>&lt;&lt;</w:t>
      </w:r>
      <w:r w:rsidRPr="00580857">
        <w:rPr>
          <w:color w:val="BEC0C2"/>
        </w:rPr>
        <w:t xml:space="preserve"> </w:t>
      </w:r>
      <w:proofErr w:type="spellStart"/>
      <w:r w:rsidRPr="00580857">
        <w:rPr>
          <w:color w:val="D6BB9A"/>
        </w:rPr>
        <w:t>e.</w:t>
      </w:r>
      <w:r w:rsidRPr="00580857">
        <w:rPr>
          <w:i/>
          <w:iCs/>
        </w:rPr>
        <w:t>what</w:t>
      </w:r>
      <w:proofErr w:type="spellEnd"/>
      <w:r w:rsidRPr="00580857">
        <w:t>()</w:t>
      </w:r>
      <w:r w:rsidRPr="00580857">
        <w:rPr>
          <w:color w:val="BEC0C2"/>
        </w:rPr>
        <w:t xml:space="preserve"> </w:t>
      </w:r>
      <w:r w:rsidRPr="00580857">
        <w:rPr>
          <w:color w:val="D6BB9A"/>
        </w:rPr>
        <w:t>&lt;&lt;</w:t>
      </w:r>
      <w:r w:rsidRPr="00580857">
        <w:rPr>
          <w:color w:val="BEC0C2"/>
        </w:rPr>
        <w:t xml:space="preserve"> </w:t>
      </w:r>
      <w:r w:rsidRPr="00580857">
        <w:rPr>
          <w:color w:val="FF8080"/>
        </w:rPr>
        <w:t>std</w:t>
      </w:r>
      <w:r w:rsidRPr="00580857">
        <w:t>::</w:t>
      </w:r>
      <w:proofErr w:type="spellStart"/>
      <w:r w:rsidRPr="00580857">
        <w:t>endl</w:t>
      </w:r>
      <w:proofErr w:type="spellEnd"/>
      <w:r w:rsidRPr="00580857">
        <w:t>;</w:t>
      </w:r>
    </w:p>
    <w:p w14:paraId="13A8207A" w14:textId="77777777" w:rsidR="00580857" w:rsidRPr="00580857" w:rsidRDefault="00580857" w:rsidP="00580857">
      <w:pPr>
        <w:pStyle w:val="af"/>
      </w:pPr>
      <w:r w:rsidRPr="00580857">
        <w:rPr>
          <w:color w:val="BEC0C2"/>
        </w:rPr>
        <w:t xml:space="preserve">        </w:t>
      </w:r>
      <w:r w:rsidRPr="00580857">
        <w:t>}</w:t>
      </w:r>
    </w:p>
    <w:p w14:paraId="33F2A59D" w14:textId="77777777" w:rsidR="00580857" w:rsidRPr="00580857" w:rsidRDefault="00580857" w:rsidP="00580857">
      <w:pPr>
        <w:pStyle w:val="af"/>
      </w:pPr>
      <w:r w:rsidRPr="00580857">
        <w:t>}</w:t>
      </w:r>
    </w:p>
    <w:p w14:paraId="7EC841D6" w14:textId="77777777" w:rsidR="00580857" w:rsidRPr="00580857" w:rsidRDefault="00580857" w:rsidP="00580857">
      <w:pPr>
        <w:pStyle w:val="af"/>
      </w:pPr>
    </w:p>
    <w:p w14:paraId="6392ABB9" w14:textId="77777777" w:rsidR="00580857" w:rsidRPr="00580857" w:rsidRDefault="00580857" w:rsidP="00580857">
      <w:pPr>
        <w:pStyle w:val="af"/>
      </w:pPr>
      <w:r w:rsidRPr="00580857">
        <w:rPr>
          <w:color w:val="D69AA7"/>
        </w:rPr>
        <w:t>int</w:t>
      </w:r>
      <w:r w:rsidRPr="00580857">
        <w:rPr>
          <w:color w:val="BEC0C2"/>
        </w:rPr>
        <w:t xml:space="preserve"> </w:t>
      </w:r>
      <w:proofErr w:type="spellStart"/>
      <w:r w:rsidRPr="00580857">
        <w:t>SomeTestFoo</w:t>
      </w:r>
      <w:proofErr w:type="spellEnd"/>
      <w:r w:rsidRPr="00580857">
        <w:t>()</w:t>
      </w:r>
    </w:p>
    <w:p w14:paraId="0CD2B126" w14:textId="77777777" w:rsidR="00580857" w:rsidRPr="00580857" w:rsidRDefault="00580857" w:rsidP="00580857">
      <w:pPr>
        <w:pStyle w:val="af"/>
      </w:pPr>
      <w:r w:rsidRPr="00580857">
        <w:t>{</w:t>
      </w:r>
    </w:p>
    <w:p w14:paraId="09E2C996" w14:textId="77777777" w:rsidR="00580857" w:rsidRPr="00580857" w:rsidRDefault="00580857" w:rsidP="00580857">
      <w:pPr>
        <w:pStyle w:val="af"/>
      </w:pPr>
      <w:r w:rsidRPr="00580857">
        <w:rPr>
          <w:color w:val="BEC0C2"/>
        </w:rPr>
        <w:t xml:space="preserve">    </w:t>
      </w:r>
      <w:r w:rsidRPr="00580857">
        <w:rPr>
          <w:color w:val="D69AA7"/>
        </w:rPr>
        <w:t>int</w:t>
      </w:r>
      <w:r w:rsidRPr="00580857">
        <w:rPr>
          <w:color w:val="BEC0C2"/>
        </w:rPr>
        <w:t xml:space="preserve"> </w:t>
      </w:r>
      <w:r w:rsidRPr="00580857">
        <w:rPr>
          <w:color w:val="D6BB9A"/>
        </w:rPr>
        <w:t>a</w:t>
      </w:r>
      <w:r w:rsidRPr="00580857">
        <w:rPr>
          <w:color w:val="BEC0C2"/>
        </w:rPr>
        <w:t xml:space="preserve"> </w:t>
      </w:r>
      <w:r w:rsidRPr="00580857">
        <w:t>=</w:t>
      </w:r>
      <w:r w:rsidRPr="00580857">
        <w:rPr>
          <w:color w:val="BEC0C2"/>
        </w:rPr>
        <w:t xml:space="preserve"> </w:t>
      </w:r>
      <w:r w:rsidRPr="00580857">
        <w:rPr>
          <w:color w:val="8A602C"/>
        </w:rPr>
        <w:t>10</w:t>
      </w:r>
      <w:r w:rsidRPr="00580857">
        <w:t>,</w:t>
      </w:r>
      <w:r w:rsidRPr="00580857">
        <w:rPr>
          <w:color w:val="BEC0C2"/>
        </w:rPr>
        <w:t xml:space="preserve"> </w:t>
      </w:r>
      <w:r w:rsidRPr="00580857">
        <w:rPr>
          <w:color w:val="D6BB9A"/>
        </w:rPr>
        <w:t>b</w:t>
      </w:r>
      <w:r w:rsidRPr="00580857">
        <w:rPr>
          <w:color w:val="BEC0C2"/>
        </w:rPr>
        <w:t xml:space="preserve"> </w:t>
      </w:r>
      <w:r w:rsidRPr="00580857">
        <w:t>=</w:t>
      </w:r>
      <w:r w:rsidRPr="00580857">
        <w:rPr>
          <w:color w:val="BEC0C2"/>
        </w:rPr>
        <w:t xml:space="preserve"> </w:t>
      </w:r>
      <w:r w:rsidRPr="00580857">
        <w:rPr>
          <w:color w:val="8A602C"/>
        </w:rPr>
        <w:t>0</w:t>
      </w:r>
      <w:r w:rsidRPr="00580857">
        <w:t>;</w:t>
      </w:r>
    </w:p>
    <w:p w14:paraId="5C5C3D9B" w14:textId="77777777" w:rsidR="00580857" w:rsidRPr="00580857" w:rsidRDefault="00580857" w:rsidP="00580857">
      <w:pPr>
        <w:pStyle w:val="af"/>
      </w:pPr>
      <w:r w:rsidRPr="00580857">
        <w:rPr>
          <w:color w:val="BEC0C2"/>
        </w:rPr>
        <w:t xml:space="preserve">    </w:t>
      </w:r>
      <w:r w:rsidRPr="00580857">
        <w:rPr>
          <w:i/>
          <w:iCs/>
          <w:color w:val="45C6D6"/>
        </w:rPr>
        <w:t>if</w:t>
      </w:r>
      <w:r w:rsidRPr="00580857">
        <w:rPr>
          <w:color w:val="BEC0C2"/>
        </w:rPr>
        <w:t xml:space="preserve"> </w:t>
      </w:r>
      <w:r w:rsidRPr="00580857">
        <w:t>(</w:t>
      </w:r>
      <w:r w:rsidRPr="00580857">
        <w:rPr>
          <w:color w:val="D6BB9A"/>
        </w:rPr>
        <w:t>b</w:t>
      </w:r>
      <w:r w:rsidRPr="00580857">
        <w:rPr>
          <w:color w:val="BEC0C2"/>
        </w:rPr>
        <w:t xml:space="preserve"> </w:t>
      </w:r>
      <w:r w:rsidRPr="00580857">
        <w:rPr>
          <w:color w:val="D6BB9A"/>
        </w:rPr>
        <w:t>==</w:t>
      </w:r>
      <w:r w:rsidRPr="00580857">
        <w:rPr>
          <w:color w:val="BEC0C2"/>
        </w:rPr>
        <w:t xml:space="preserve"> </w:t>
      </w:r>
      <w:r w:rsidRPr="00580857">
        <w:rPr>
          <w:color w:val="8A602C"/>
        </w:rPr>
        <w:t>0</w:t>
      </w:r>
      <w:r w:rsidRPr="00580857">
        <w:t>)</w:t>
      </w:r>
    </w:p>
    <w:p w14:paraId="59B45366" w14:textId="77777777" w:rsidR="00580857" w:rsidRPr="00580857" w:rsidRDefault="00580857" w:rsidP="00580857">
      <w:pPr>
        <w:pStyle w:val="af"/>
      </w:pPr>
      <w:r w:rsidRPr="00580857">
        <w:rPr>
          <w:color w:val="BEC0C2"/>
        </w:rPr>
        <w:t xml:space="preserve">    </w:t>
      </w:r>
      <w:r w:rsidRPr="00580857">
        <w:t>{</w:t>
      </w:r>
    </w:p>
    <w:p w14:paraId="75F06610" w14:textId="77777777" w:rsidR="00580857" w:rsidRPr="00580857" w:rsidRDefault="00580857" w:rsidP="00580857">
      <w:pPr>
        <w:pStyle w:val="af"/>
      </w:pPr>
      <w:r w:rsidRPr="00580857">
        <w:rPr>
          <w:color w:val="BEC0C2"/>
        </w:rPr>
        <w:t xml:space="preserve">        </w:t>
      </w:r>
      <w:r w:rsidRPr="00580857">
        <w:rPr>
          <w:i/>
          <w:iCs/>
          <w:color w:val="45C6D6"/>
        </w:rPr>
        <w:t>throw</w:t>
      </w:r>
      <w:r w:rsidRPr="00580857">
        <w:rPr>
          <w:color w:val="BEC0C2"/>
        </w:rPr>
        <w:t xml:space="preserve"> </w:t>
      </w:r>
      <w:proofErr w:type="spellStart"/>
      <w:r w:rsidRPr="00580857">
        <w:rPr>
          <w:color w:val="FF8080"/>
        </w:rPr>
        <w:t>MyException</w:t>
      </w:r>
      <w:proofErr w:type="spellEnd"/>
      <w:r w:rsidRPr="00580857">
        <w:t>(</w:t>
      </w:r>
      <w:r w:rsidRPr="00580857">
        <w:rPr>
          <w:color w:val="D69545"/>
        </w:rPr>
        <w:t>"division by zero"</w:t>
      </w:r>
      <w:r w:rsidRPr="00580857">
        <w:t>);</w:t>
      </w:r>
    </w:p>
    <w:p w14:paraId="2288773D" w14:textId="77777777" w:rsidR="00580857" w:rsidRPr="00580857" w:rsidRDefault="00580857" w:rsidP="00580857">
      <w:pPr>
        <w:pStyle w:val="af"/>
      </w:pPr>
      <w:r w:rsidRPr="00580857">
        <w:rPr>
          <w:color w:val="BEC0C2"/>
        </w:rPr>
        <w:t xml:space="preserve">    </w:t>
      </w:r>
      <w:r w:rsidRPr="00580857">
        <w:t>}</w:t>
      </w:r>
    </w:p>
    <w:p w14:paraId="685329B6" w14:textId="77777777" w:rsidR="00580857" w:rsidRPr="00580857" w:rsidRDefault="00580857" w:rsidP="00580857">
      <w:pPr>
        <w:pStyle w:val="af"/>
      </w:pPr>
      <w:r w:rsidRPr="00580857">
        <w:rPr>
          <w:color w:val="BEC0C2"/>
        </w:rPr>
        <w:t xml:space="preserve">    </w:t>
      </w:r>
      <w:r w:rsidRPr="00580857">
        <w:rPr>
          <w:i/>
          <w:iCs/>
          <w:color w:val="45C6D6"/>
        </w:rPr>
        <w:t>else</w:t>
      </w:r>
      <w:r w:rsidRPr="00580857">
        <w:rPr>
          <w:color w:val="BEC0C2"/>
        </w:rPr>
        <w:t xml:space="preserve"> </w:t>
      </w:r>
      <w:r w:rsidRPr="00580857">
        <w:rPr>
          <w:i/>
          <w:iCs/>
          <w:color w:val="45C6D6"/>
        </w:rPr>
        <w:t>return</w:t>
      </w:r>
      <w:r w:rsidRPr="00580857">
        <w:rPr>
          <w:color w:val="BEC0C2"/>
        </w:rPr>
        <w:t xml:space="preserve"> </w:t>
      </w:r>
      <w:r w:rsidRPr="00580857">
        <w:rPr>
          <w:color w:val="D6BB9A"/>
        </w:rPr>
        <w:t>a/b</w:t>
      </w:r>
      <w:r w:rsidRPr="00580857">
        <w:t>;</w:t>
      </w:r>
    </w:p>
    <w:p w14:paraId="32DD3846" w14:textId="5974210E" w:rsidR="00580857" w:rsidRPr="005209F7" w:rsidRDefault="00580857" w:rsidP="00580857">
      <w:pPr>
        <w:pStyle w:val="af"/>
      </w:pPr>
      <w:r w:rsidRPr="00580857">
        <w:rPr>
          <w:szCs w:val="24"/>
        </w:rPr>
        <w:t>}</w:t>
      </w:r>
    </w:p>
    <w:p w14:paraId="187D229D" w14:textId="62965794" w:rsidR="00645395" w:rsidRDefault="00645395" w:rsidP="002A7858">
      <w:pPr>
        <w:rPr>
          <w:lang w:val="en-US"/>
        </w:rPr>
      </w:pPr>
    </w:p>
    <w:p w14:paraId="7144277D" w14:textId="5FD1A591" w:rsidR="00645395" w:rsidRDefault="00645395" w:rsidP="00645395">
      <w:pPr>
        <w:pStyle w:val="afb"/>
        <w:rPr>
          <w:lang w:val="en-US"/>
        </w:rPr>
      </w:pPr>
      <w:r>
        <w:rPr>
          <w:lang w:val="en-US"/>
        </w:rPr>
        <w:br w:type="page"/>
      </w:r>
      <w:r w:rsidRPr="00094BA2">
        <w:rPr>
          <w:lang w:val="en-US"/>
        </w:rPr>
        <w:lastRenderedPageBreak/>
        <w:t>2.</w:t>
      </w:r>
      <w:r w:rsidRPr="00F06F71">
        <w:rPr>
          <w:lang w:val="en-US"/>
        </w:rPr>
        <w:t>1</w:t>
      </w:r>
      <w:r>
        <w:rPr>
          <w:lang w:val="en-US"/>
        </w:rPr>
        <w:t>1  MOVE CONSTRUCTOR, ASSIGNMENT</w:t>
      </w:r>
    </w:p>
    <w:p w14:paraId="3CAABB55" w14:textId="5EABE39D" w:rsidR="00645395" w:rsidRDefault="00645395">
      <w:pPr>
        <w:spacing w:line="240" w:lineRule="auto"/>
        <w:ind w:firstLine="0"/>
        <w:rPr>
          <w:lang w:val="en-US"/>
        </w:rPr>
      </w:pPr>
    </w:p>
    <w:p w14:paraId="3F2AA8B1" w14:textId="6D27F6BB" w:rsidR="00F35895" w:rsidRDefault="00F06F71" w:rsidP="002A7858">
      <w:pPr>
        <w:rPr>
          <w:lang w:val="en-US"/>
        </w:rPr>
      </w:pPr>
      <w:r w:rsidRPr="00F06F71">
        <w:rPr>
          <w:lang w:val="en-US"/>
        </w:rPr>
        <w:t xml:space="preserve">A move constructor in C++ is a special constructor used for efficiently transferring resources from one object to another without unnecessary data copying. Move Constructor transfers data from the source object to the target object and "empties" the source object. Essentially, </w:t>
      </w:r>
      <w:proofErr w:type="gramStart"/>
      <w:r w:rsidRPr="00F06F71">
        <w:rPr>
          <w:lang w:val="en-US"/>
        </w:rPr>
        <w:t>it</w:t>
      </w:r>
      <w:proofErr w:type="gramEnd"/>
      <w:r w:rsidRPr="00F06F71">
        <w:rPr>
          <w:lang w:val="en-US"/>
        </w:rPr>
        <w:t xml:space="preserve"> "steals" resources from the source object, saving resources on copying. After calling the move constructor, the source object remains in a state where its data </w:t>
      </w:r>
      <w:r>
        <w:rPr>
          <w:lang w:val="en-US"/>
        </w:rPr>
        <w:t>is</w:t>
      </w:r>
      <w:r w:rsidRPr="00F06F71">
        <w:rPr>
          <w:lang w:val="en-US"/>
        </w:rPr>
        <w:t xml:space="preserve"> incorrect</w:t>
      </w:r>
      <w:r>
        <w:rPr>
          <w:lang w:val="en-US"/>
        </w:rPr>
        <w:t>.</w:t>
      </w:r>
    </w:p>
    <w:p w14:paraId="7CAA3B4D" w14:textId="5E3B4D58" w:rsidR="00F06F71" w:rsidRPr="00F06F71" w:rsidRDefault="00F06F71" w:rsidP="00F06F71">
      <w:pPr>
        <w:pStyle w:val="af"/>
      </w:pPr>
      <w:proofErr w:type="spellStart"/>
      <w:r w:rsidRPr="00F06F71">
        <w:t>MyString</w:t>
      </w:r>
      <w:proofErr w:type="spellEnd"/>
      <w:r w:rsidRPr="00F06F71">
        <w:t xml:space="preserve"> </w:t>
      </w:r>
      <w:r>
        <w:t>str1</w:t>
      </w:r>
      <w:r w:rsidRPr="00F06F71">
        <w:t>("Hello");</w:t>
      </w:r>
    </w:p>
    <w:p w14:paraId="4B12B01E" w14:textId="7B912617" w:rsidR="00F06F71" w:rsidRPr="00D46471" w:rsidRDefault="00F06F71" w:rsidP="00F06F71">
      <w:pPr>
        <w:pStyle w:val="af"/>
      </w:pPr>
      <w:proofErr w:type="spellStart"/>
      <w:r w:rsidRPr="00F06F71">
        <w:t>MyString</w:t>
      </w:r>
      <w:proofErr w:type="spellEnd"/>
      <w:r w:rsidRPr="00F06F71">
        <w:t xml:space="preserve"> </w:t>
      </w:r>
      <w:r>
        <w:t>str2</w:t>
      </w:r>
      <w:r w:rsidRPr="00F06F71">
        <w:t>(</w:t>
      </w:r>
      <w:proofErr w:type="gramStart"/>
      <w:r w:rsidRPr="00F06F71">
        <w:t>std::</w:t>
      </w:r>
      <w:proofErr w:type="gramEnd"/>
      <w:r w:rsidRPr="00F06F71">
        <w:t>move(</w:t>
      </w:r>
      <w:r>
        <w:t>str1</w:t>
      </w:r>
      <w:r w:rsidRPr="00F06F71">
        <w:t>)); // Here, data is moved from 'source' to 'target'</w:t>
      </w:r>
    </w:p>
    <w:p w14:paraId="69DE562E" w14:textId="718E9D3F" w:rsidR="00F06F71" w:rsidRDefault="00F06F71" w:rsidP="00F06F71">
      <w:pPr>
        <w:rPr>
          <w:lang w:val="en-US"/>
        </w:rPr>
      </w:pPr>
      <w:proofErr w:type="gramStart"/>
      <w:r w:rsidRPr="00F06F71">
        <w:rPr>
          <w:lang w:val="en-US"/>
        </w:rPr>
        <w:t>std::</w:t>
      </w:r>
      <w:proofErr w:type="gramEnd"/>
      <w:r w:rsidRPr="00F06F71">
        <w:rPr>
          <w:lang w:val="en-US"/>
        </w:rPr>
        <w:t>move is a standard library function in C++ used for explicit moving (or "transferring ownership") of an object from one place to another. It is part of the C++ Standard Library (STL) and is commonly used with move constructors and move assignment operators.</w:t>
      </w:r>
    </w:p>
    <w:p w14:paraId="362A86DC" w14:textId="77777777" w:rsidR="00F06F71" w:rsidRPr="00F06F71" w:rsidRDefault="00F06F71" w:rsidP="00F06F71">
      <w:pPr>
        <w:pStyle w:val="af"/>
      </w:pPr>
      <w:proofErr w:type="spellStart"/>
      <w:proofErr w:type="gramStart"/>
      <w:r w:rsidRPr="00F06F71">
        <w:rPr>
          <w:color w:val="FF8080"/>
        </w:rPr>
        <w:t>MyString</w:t>
      </w:r>
      <w:proofErr w:type="spellEnd"/>
      <w:r w:rsidRPr="00F06F71">
        <w:t>::</w:t>
      </w:r>
      <w:proofErr w:type="spellStart"/>
      <w:proofErr w:type="gramEnd"/>
      <w:r w:rsidRPr="00F06F71">
        <w:rPr>
          <w:b/>
          <w:bCs/>
        </w:rPr>
        <w:t>MyString</w:t>
      </w:r>
      <w:proofErr w:type="spellEnd"/>
      <w:r w:rsidRPr="00F06F71">
        <w:t>(</w:t>
      </w:r>
      <w:proofErr w:type="spellStart"/>
      <w:r w:rsidRPr="00F06F71">
        <w:rPr>
          <w:color w:val="FF8080"/>
        </w:rPr>
        <w:t>MyString</w:t>
      </w:r>
      <w:proofErr w:type="spellEnd"/>
      <w:r w:rsidRPr="00F06F71">
        <w:t>&amp;&amp;</w:t>
      </w:r>
      <w:r w:rsidRPr="00F06F71">
        <w:rPr>
          <w:color w:val="BEC0C2"/>
        </w:rPr>
        <w:t xml:space="preserve"> </w:t>
      </w:r>
      <w:proofErr w:type="spellStart"/>
      <w:r w:rsidRPr="00F06F71">
        <w:rPr>
          <w:color w:val="D6BB9A"/>
        </w:rPr>
        <w:t>ob</w:t>
      </w:r>
      <w:proofErr w:type="spellEnd"/>
      <w:r w:rsidRPr="00F06F71">
        <w:t>)</w:t>
      </w:r>
      <w:r w:rsidRPr="00F06F71">
        <w:rPr>
          <w:color w:val="BEC0C2"/>
        </w:rPr>
        <w:t xml:space="preserve"> </w:t>
      </w:r>
      <w:r w:rsidRPr="00F06F71">
        <w:rPr>
          <w:i/>
          <w:iCs/>
        </w:rPr>
        <w:t>//</w:t>
      </w:r>
      <w:r w:rsidRPr="00F06F71">
        <w:rPr>
          <w:color w:val="BEC0C2"/>
        </w:rPr>
        <w:t xml:space="preserve"> </w:t>
      </w:r>
      <w:r w:rsidRPr="00F06F71">
        <w:rPr>
          <w:i/>
          <w:iCs/>
        </w:rPr>
        <w:t>move</w:t>
      </w:r>
      <w:r w:rsidRPr="00F06F71">
        <w:rPr>
          <w:color w:val="BEC0C2"/>
        </w:rPr>
        <w:t xml:space="preserve"> </w:t>
      </w:r>
      <w:r w:rsidRPr="00F06F71">
        <w:rPr>
          <w:i/>
          <w:iCs/>
        </w:rPr>
        <w:t>constructor</w:t>
      </w:r>
    </w:p>
    <w:p w14:paraId="18848289" w14:textId="77777777" w:rsidR="00F06F71" w:rsidRPr="00F06F71" w:rsidRDefault="00F06F71" w:rsidP="00F06F71">
      <w:pPr>
        <w:pStyle w:val="af"/>
      </w:pPr>
      <w:r w:rsidRPr="00F06F71">
        <w:rPr>
          <w:color w:val="BEC0C2"/>
        </w:rPr>
        <w:t xml:space="preserve">    </w:t>
      </w:r>
      <w:r w:rsidRPr="00F06F71">
        <w:t>:</w:t>
      </w:r>
      <w:r w:rsidRPr="00F06F71">
        <w:rPr>
          <w:color w:val="BEC0C2"/>
        </w:rPr>
        <w:t xml:space="preserve"> </w:t>
      </w:r>
      <w:r w:rsidRPr="00F06F71">
        <w:t>str_(</w:t>
      </w:r>
      <w:proofErr w:type="spellStart"/>
      <w:r w:rsidRPr="00F06F71">
        <w:rPr>
          <w:color w:val="D6BB9A"/>
        </w:rPr>
        <w:t>ob</w:t>
      </w:r>
      <w:r w:rsidRPr="00F06F71">
        <w:t>.str</w:t>
      </w:r>
      <w:proofErr w:type="spellEnd"/>
      <w:r w:rsidRPr="00F06F71">
        <w:t>_),</w:t>
      </w:r>
      <w:r w:rsidRPr="00F06F71">
        <w:rPr>
          <w:color w:val="BEC0C2"/>
        </w:rPr>
        <w:t xml:space="preserve"> </w:t>
      </w:r>
      <w:r w:rsidRPr="00F06F71">
        <w:t>size_(</w:t>
      </w:r>
      <w:proofErr w:type="spellStart"/>
      <w:r w:rsidRPr="00F06F71">
        <w:rPr>
          <w:color w:val="D6BB9A"/>
        </w:rPr>
        <w:t>ob</w:t>
      </w:r>
      <w:r w:rsidRPr="00F06F71">
        <w:t>.size</w:t>
      </w:r>
      <w:proofErr w:type="spellEnd"/>
      <w:r w:rsidRPr="00F06F71">
        <w:t>_),</w:t>
      </w:r>
      <w:r w:rsidRPr="00F06F71">
        <w:rPr>
          <w:color w:val="BEC0C2"/>
        </w:rPr>
        <w:t xml:space="preserve"> </w:t>
      </w:r>
      <w:r w:rsidRPr="00F06F71">
        <w:t>capacity_(</w:t>
      </w:r>
      <w:proofErr w:type="spellStart"/>
      <w:r w:rsidRPr="00F06F71">
        <w:rPr>
          <w:color w:val="D6BB9A"/>
        </w:rPr>
        <w:t>ob</w:t>
      </w:r>
      <w:r w:rsidRPr="00F06F71">
        <w:t>.capacity</w:t>
      </w:r>
      <w:proofErr w:type="spellEnd"/>
      <w:r w:rsidRPr="00F06F71">
        <w:t>_)</w:t>
      </w:r>
    </w:p>
    <w:p w14:paraId="2E9088BA" w14:textId="77777777" w:rsidR="00F06F71" w:rsidRPr="00F06F71" w:rsidRDefault="00F06F71" w:rsidP="00F06F71">
      <w:pPr>
        <w:pStyle w:val="af"/>
      </w:pPr>
      <w:r w:rsidRPr="00F06F71">
        <w:t>{</w:t>
      </w:r>
    </w:p>
    <w:p w14:paraId="79DA21EE" w14:textId="77777777" w:rsidR="00F06F71" w:rsidRPr="00F06F71" w:rsidRDefault="00F06F71" w:rsidP="00F06F71">
      <w:pPr>
        <w:pStyle w:val="af"/>
      </w:pPr>
      <w:r w:rsidRPr="00F06F71">
        <w:rPr>
          <w:color w:val="BEC0C2"/>
        </w:rPr>
        <w:t xml:space="preserve">    </w:t>
      </w:r>
      <w:proofErr w:type="gramStart"/>
      <w:r w:rsidRPr="00F06F71">
        <w:rPr>
          <w:color w:val="FF8080"/>
        </w:rPr>
        <w:t>std</w:t>
      </w:r>
      <w:r w:rsidRPr="00F06F71">
        <w:t>::</w:t>
      </w:r>
      <w:proofErr w:type="spellStart"/>
      <w:proofErr w:type="gramEnd"/>
      <w:r w:rsidRPr="00F06F71">
        <w:rPr>
          <w:color w:val="9AA7D6"/>
        </w:rPr>
        <w:t>cout</w:t>
      </w:r>
      <w:proofErr w:type="spellEnd"/>
      <w:r w:rsidRPr="00F06F71">
        <w:rPr>
          <w:color w:val="BEC0C2"/>
        </w:rPr>
        <w:t xml:space="preserve"> </w:t>
      </w:r>
      <w:r w:rsidRPr="00F06F71">
        <w:rPr>
          <w:color w:val="D6BB9A"/>
        </w:rPr>
        <w:t>&lt;&lt;</w:t>
      </w:r>
      <w:r w:rsidRPr="00F06F71">
        <w:rPr>
          <w:color w:val="BEC0C2"/>
        </w:rPr>
        <w:t xml:space="preserve"> </w:t>
      </w:r>
      <w:r w:rsidRPr="00F06F71">
        <w:rPr>
          <w:i/>
          <w:iCs/>
          <w:color w:val="45C6D6"/>
        </w:rPr>
        <w:t>__PRETTY_FUNCTION__</w:t>
      </w:r>
      <w:r w:rsidRPr="00F06F71">
        <w:rPr>
          <w:color w:val="BEC0C2"/>
        </w:rPr>
        <w:t xml:space="preserve"> </w:t>
      </w:r>
      <w:r w:rsidRPr="00F06F71">
        <w:rPr>
          <w:color w:val="D6BB9A"/>
        </w:rPr>
        <w:t>&lt;&lt;</w:t>
      </w:r>
      <w:r w:rsidRPr="00F06F71">
        <w:rPr>
          <w:color w:val="BEC0C2"/>
        </w:rPr>
        <w:t xml:space="preserve"> </w:t>
      </w:r>
      <w:r w:rsidRPr="00F06F71">
        <w:rPr>
          <w:color w:val="FF8080"/>
        </w:rPr>
        <w:t>std</w:t>
      </w:r>
      <w:r w:rsidRPr="00F06F71">
        <w:t>::</w:t>
      </w:r>
      <w:proofErr w:type="spellStart"/>
      <w:r w:rsidRPr="00F06F71">
        <w:t>endl</w:t>
      </w:r>
      <w:proofErr w:type="spellEnd"/>
      <w:r w:rsidRPr="00F06F71">
        <w:t>;</w:t>
      </w:r>
    </w:p>
    <w:p w14:paraId="4054A9E9" w14:textId="77777777" w:rsidR="00F06F71" w:rsidRPr="00F06F71" w:rsidRDefault="00F06F71" w:rsidP="00F06F71">
      <w:pPr>
        <w:pStyle w:val="af"/>
      </w:pPr>
      <w:r w:rsidRPr="00F06F71">
        <w:rPr>
          <w:color w:val="BEC0C2"/>
        </w:rPr>
        <w:t xml:space="preserve">    </w:t>
      </w:r>
      <w:proofErr w:type="spellStart"/>
      <w:r w:rsidRPr="00F06F71">
        <w:rPr>
          <w:color w:val="D6BB9A"/>
        </w:rPr>
        <w:t>ob</w:t>
      </w:r>
      <w:r w:rsidRPr="00F06F71">
        <w:t>.size</w:t>
      </w:r>
      <w:proofErr w:type="spellEnd"/>
      <w:r w:rsidRPr="00F06F71">
        <w:t>_</w:t>
      </w:r>
      <w:r w:rsidRPr="00F06F71">
        <w:rPr>
          <w:color w:val="BEC0C2"/>
        </w:rPr>
        <w:t xml:space="preserve"> </w:t>
      </w:r>
      <w:r w:rsidRPr="00F06F71">
        <w:rPr>
          <w:color w:val="D6BB9A"/>
        </w:rPr>
        <w:t>=</w:t>
      </w:r>
      <w:r w:rsidRPr="00F06F71">
        <w:rPr>
          <w:color w:val="BEC0C2"/>
        </w:rPr>
        <w:t xml:space="preserve"> </w:t>
      </w:r>
      <w:r w:rsidRPr="00F06F71">
        <w:rPr>
          <w:color w:val="8A602C"/>
        </w:rPr>
        <w:t>0</w:t>
      </w:r>
      <w:r w:rsidRPr="00F06F71">
        <w:t>;</w:t>
      </w:r>
    </w:p>
    <w:p w14:paraId="0B0732A1" w14:textId="77777777" w:rsidR="00F06F71" w:rsidRPr="00F06F71" w:rsidRDefault="00F06F71" w:rsidP="00F06F71">
      <w:pPr>
        <w:pStyle w:val="af"/>
      </w:pPr>
      <w:r w:rsidRPr="00F06F71">
        <w:rPr>
          <w:color w:val="BEC0C2"/>
        </w:rPr>
        <w:t xml:space="preserve">    </w:t>
      </w:r>
      <w:proofErr w:type="spellStart"/>
      <w:r w:rsidRPr="00F06F71">
        <w:rPr>
          <w:color w:val="D6BB9A"/>
        </w:rPr>
        <w:t>ob</w:t>
      </w:r>
      <w:r w:rsidRPr="00F06F71">
        <w:t>.capacity</w:t>
      </w:r>
      <w:proofErr w:type="spellEnd"/>
      <w:r w:rsidRPr="00F06F71">
        <w:t>_</w:t>
      </w:r>
      <w:r w:rsidRPr="00F06F71">
        <w:rPr>
          <w:color w:val="BEC0C2"/>
        </w:rPr>
        <w:t xml:space="preserve"> </w:t>
      </w:r>
      <w:r w:rsidRPr="00F06F71">
        <w:rPr>
          <w:color w:val="D6BB9A"/>
        </w:rPr>
        <w:t>=</w:t>
      </w:r>
      <w:r w:rsidRPr="00F06F71">
        <w:rPr>
          <w:color w:val="BEC0C2"/>
        </w:rPr>
        <w:t xml:space="preserve"> </w:t>
      </w:r>
      <w:r w:rsidRPr="00F06F71">
        <w:rPr>
          <w:color w:val="8A602C"/>
        </w:rPr>
        <w:t>0</w:t>
      </w:r>
      <w:r w:rsidRPr="00F06F71">
        <w:t>;</w:t>
      </w:r>
    </w:p>
    <w:p w14:paraId="2E2DFBF1" w14:textId="77777777" w:rsidR="00F06F71" w:rsidRPr="00F06F71" w:rsidRDefault="00F06F71" w:rsidP="00F06F71">
      <w:pPr>
        <w:pStyle w:val="af"/>
      </w:pPr>
      <w:r w:rsidRPr="00F06F71">
        <w:rPr>
          <w:color w:val="BEC0C2"/>
        </w:rPr>
        <w:t xml:space="preserve">    </w:t>
      </w:r>
      <w:proofErr w:type="spellStart"/>
      <w:r w:rsidRPr="00F06F71">
        <w:rPr>
          <w:color w:val="D6BB9A"/>
        </w:rPr>
        <w:t>ob</w:t>
      </w:r>
      <w:r w:rsidRPr="00F06F71">
        <w:t>.str</w:t>
      </w:r>
      <w:proofErr w:type="spellEnd"/>
      <w:r w:rsidRPr="00F06F71">
        <w:t>_</w:t>
      </w:r>
      <w:r w:rsidRPr="00F06F71">
        <w:rPr>
          <w:color w:val="BEC0C2"/>
        </w:rPr>
        <w:t xml:space="preserve"> </w:t>
      </w:r>
      <w:r w:rsidRPr="00F06F71">
        <w:rPr>
          <w:color w:val="D6BB9A"/>
        </w:rPr>
        <w:t>=</w:t>
      </w:r>
      <w:r w:rsidRPr="00F06F71">
        <w:rPr>
          <w:color w:val="BEC0C2"/>
        </w:rPr>
        <w:t xml:space="preserve"> </w:t>
      </w:r>
      <w:proofErr w:type="spellStart"/>
      <w:r w:rsidRPr="00F06F71">
        <w:rPr>
          <w:i/>
          <w:iCs/>
          <w:color w:val="45C6D6"/>
        </w:rPr>
        <w:t>nullptr</w:t>
      </w:r>
      <w:proofErr w:type="spellEnd"/>
      <w:r w:rsidRPr="00F06F71">
        <w:t>;</w:t>
      </w:r>
    </w:p>
    <w:p w14:paraId="2D70FC9E" w14:textId="352721E5" w:rsidR="00F06F71" w:rsidRPr="00F06F71" w:rsidRDefault="00F06F71" w:rsidP="00F06F71">
      <w:pPr>
        <w:pStyle w:val="af"/>
      </w:pPr>
      <w:r w:rsidRPr="00F06F71">
        <w:rPr>
          <w:szCs w:val="24"/>
        </w:rPr>
        <w:t>}</w:t>
      </w:r>
    </w:p>
    <w:p w14:paraId="4B956FD6" w14:textId="65BD7BED" w:rsidR="00F06F71" w:rsidRDefault="00B6263D" w:rsidP="002A7858">
      <w:pPr>
        <w:rPr>
          <w:lang w:val="en-US"/>
        </w:rPr>
      </w:pPr>
      <w:r w:rsidRPr="00B6263D">
        <w:rPr>
          <w:lang w:val="en-US"/>
        </w:rPr>
        <w:t xml:space="preserve">Move assignment, </w:t>
      </w:r>
      <w:proofErr w:type="gramStart"/>
      <w:r w:rsidRPr="00B6263D">
        <w:rPr>
          <w:lang w:val="en-US"/>
        </w:rPr>
        <w:t>similar to</w:t>
      </w:r>
      <w:proofErr w:type="gramEnd"/>
      <w:r w:rsidRPr="00B6263D">
        <w:rPr>
          <w:lang w:val="en-US"/>
        </w:rPr>
        <w:t xml:space="preserve"> move constructor, is an operation that efficiently transfers resources between objects of the same type while avoiding unnecessary data copying.</w:t>
      </w:r>
    </w:p>
    <w:p w14:paraId="5FF23876" w14:textId="77777777" w:rsidR="00B6263D" w:rsidRPr="00B6263D" w:rsidRDefault="00B6263D" w:rsidP="00B6263D">
      <w:pPr>
        <w:pStyle w:val="af"/>
      </w:pPr>
      <w:proofErr w:type="spellStart"/>
      <w:r w:rsidRPr="00B6263D">
        <w:t>MyString</w:t>
      </w:r>
      <w:proofErr w:type="spellEnd"/>
      <w:r w:rsidRPr="00B6263D">
        <w:rPr>
          <w:color w:val="BEC0C2"/>
        </w:rPr>
        <w:t xml:space="preserve"> </w:t>
      </w:r>
      <w:r w:rsidRPr="00B6263D">
        <w:t>&amp;</w:t>
      </w:r>
      <w:r w:rsidRPr="00B6263D">
        <w:rPr>
          <w:color w:val="BEC0C2"/>
        </w:rPr>
        <w:t xml:space="preserve"> </w:t>
      </w:r>
      <w:proofErr w:type="spellStart"/>
      <w:proofErr w:type="gramStart"/>
      <w:r w:rsidRPr="00B6263D">
        <w:t>MyString</w:t>
      </w:r>
      <w:proofErr w:type="spellEnd"/>
      <w:r w:rsidRPr="00B6263D">
        <w:t>::</w:t>
      </w:r>
      <w:proofErr w:type="gramEnd"/>
      <w:r w:rsidRPr="00B6263D">
        <w:rPr>
          <w:i/>
          <w:iCs/>
          <w:color w:val="D6BB9A"/>
        </w:rPr>
        <w:t>operator</w:t>
      </w:r>
      <w:r w:rsidRPr="00B6263D">
        <w:rPr>
          <w:color w:val="D6BB9A"/>
        </w:rPr>
        <w:t>=</w:t>
      </w:r>
      <w:r w:rsidRPr="00B6263D">
        <w:t>(</w:t>
      </w:r>
      <w:proofErr w:type="spellStart"/>
      <w:r w:rsidRPr="00B6263D">
        <w:t>MyString</w:t>
      </w:r>
      <w:proofErr w:type="spellEnd"/>
      <w:r w:rsidRPr="00B6263D">
        <w:t>&amp;&amp;</w:t>
      </w:r>
      <w:r w:rsidRPr="00B6263D">
        <w:rPr>
          <w:color w:val="BEC0C2"/>
        </w:rPr>
        <w:t xml:space="preserve"> </w:t>
      </w:r>
      <w:proofErr w:type="spellStart"/>
      <w:r w:rsidRPr="00B6263D">
        <w:rPr>
          <w:color w:val="D6BB9A"/>
        </w:rPr>
        <w:t>ob</w:t>
      </w:r>
      <w:proofErr w:type="spellEnd"/>
      <w:r w:rsidRPr="00B6263D">
        <w:t>)</w:t>
      </w:r>
      <w:r w:rsidRPr="00B6263D">
        <w:rPr>
          <w:color w:val="BEC0C2"/>
        </w:rPr>
        <w:t xml:space="preserve"> </w:t>
      </w:r>
      <w:r w:rsidRPr="00B6263D">
        <w:rPr>
          <w:i/>
          <w:iCs/>
          <w:color w:val="A8ABB0"/>
        </w:rPr>
        <w:t>//</w:t>
      </w:r>
      <w:r w:rsidRPr="00B6263D">
        <w:rPr>
          <w:color w:val="BEC0C2"/>
        </w:rPr>
        <w:t xml:space="preserve"> </w:t>
      </w:r>
      <w:r w:rsidRPr="00B6263D">
        <w:rPr>
          <w:i/>
          <w:iCs/>
          <w:color w:val="A8ABB0"/>
        </w:rPr>
        <w:t>move</w:t>
      </w:r>
      <w:r w:rsidRPr="00B6263D">
        <w:rPr>
          <w:color w:val="BEC0C2"/>
        </w:rPr>
        <w:t xml:space="preserve"> </w:t>
      </w:r>
      <w:r w:rsidRPr="00B6263D">
        <w:rPr>
          <w:i/>
          <w:iCs/>
          <w:color w:val="A8ABB0"/>
        </w:rPr>
        <w:t>assignment</w:t>
      </w:r>
    </w:p>
    <w:p w14:paraId="6A6CE0EE" w14:textId="77777777" w:rsidR="00B6263D" w:rsidRPr="00B6263D" w:rsidRDefault="00B6263D" w:rsidP="00B6263D">
      <w:pPr>
        <w:pStyle w:val="af"/>
      </w:pPr>
      <w:r w:rsidRPr="00B6263D">
        <w:t>{</w:t>
      </w:r>
    </w:p>
    <w:p w14:paraId="6DFDF109" w14:textId="77777777" w:rsidR="00B6263D" w:rsidRPr="00B6263D" w:rsidRDefault="00B6263D" w:rsidP="00B6263D">
      <w:pPr>
        <w:pStyle w:val="af"/>
      </w:pPr>
      <w:r w:rsidRPr="00B6263D">
        <w:rPr>
          <w:color w:val="BEC0C2"/>
        </w:rPr>
        <w:t xml:space="preserve">    </w:t>
      </w:r>
      <w:r w:rsidRPr="00B6263D">
        <w:rPr>
          <w:i/>
          <w:iCs/>
          <w:color w:val="A8ABB0"/>
        </w:rPr>
        <w:t>//</w:t>
      </w:r>
      <w:r w:rsidRPr="00B6263D">
        <w:rPr>
          <w:color w:val="BEC0C2"/>
        </w:rPr>
        <w:t xml:space="preserve"> </w:t>
      </w:r>
      <w:r w:rsidRPr="00B6263D">
        <w:rPr>
          <w:i/>
          <w:iCs/>
          <w:color w:val="A8ABB0"/>
        </w:rPr>
        <w:t>we</w:t>
      </w:r>
      <w:r w:rsidRPr="00B6263D">
        <w:rPr>
          <w:color w:val="BEC0C2"/>
        </w:rPr>
        <w:t xml:space="preserve"> </w:t>
      </w:r>
      <w:r w:rsidRPr="00B6263D">
        <w:rPr>
          <w:i/>
          <w:iCs/>
          <w:color w:val="A8ABB0"/>
        </w:rPr>
        <w:t>must</w:t>
      </w:r>
      <w:r w:rsidRPr="00B6263D">
        <w:rPr>
          <w:color w:val="BEC0C2"/>
        </w:rPr>
        <w:t xml:space="preserve"> </w:t>
      </w:r>
      <w:r w:rsidRPr="00B6263D">
        <w:rPr>
          <w:i/>
          <w:iCs/>
          <w:color w:val="A8ABB0"/>
        </w:rPr>
        <w:t>handle</w:t>
      </w:r>
      <w:r w:rsidRPr="00B6263D">
        <w:rPr>
          <w:color w:val="BEC0C2"/>
        </w:rPr>
        <w:t xml:space="preserve"> </w:t>
      </w:r>
      <w:r w:rsidRPr="00B6263D">
        <w:rPr>
          <w:i/>
          <w:iCs/>
          <w:color w:val="A8ABB0"/>
        </w:rPr>
        <w:t>the</w:t>
      </w:r>
      <w:r w:rsidRPr="00B6263D">
        <w:rPr>
          <w:color w:val="BEC0C2"/>
        </w:rPr>
        <w:t xml:space="preserve"> </w:t>
      </w:r>
      <w:r w:rsidRPr="00B6263D">
        <w:rPr>
          <w:i/>
          <w:iCs/>
          <w:color w:val="A8ABB0"/>
        </w:rPr>
        <w:t>case</w:t>
      </w:r>
      <w:r w:rsidRPr="00B6263D">
        <w:rPr>
          <w:color w:val="BEC0C2"/>
        </w:rPr>
        <w:t xml:space="preserve"> </w:t>
      </w:r>
      <w:r w:rsidRPr="00B6263D">
        <w:rPr>
          <w:i/>
          <w:iCs/>
          <w:color w:val="A8ABB0"/>
        </w:rPr>
        <w:t>&amp;</w:t>
      </w:r>
      <w:proofErr w:type="spellStart"/>
      <w:r w:rsidRPr="00B6263D">
        <w:rPr>
          <w:i/>
          <w:iCs/>
          <w:color w:val="A8ABB0"/>
        </w:rPr>
        <w:t>ob</w:t>
      </w:r>
      <w:proofErr w:type="spellEnd"/>
      <w:r w:rsidRPr="00B6263D">
        <w:rPr>
          <w:color w:val="BEC0C2"/>
        </w:rPr>
        <w:t xml:space="preserve"> </w:t>
      </w:r>
      <w:r w:rsidRPr="00B6263D">
        <w:rPr>
          <w:i/>
          <w:iCs/>
          <w:color w:val="A8ABB0"/>
        </w:rPr>
        <w:t>==</w:t>
      </w:r>
      <w:r w:rsidRPr="00B6263D">
        <w:rPr>
          <w:color w:val="BEC0C2"/>
        </w:rPr>
        <w:t xml:space="preserve"> </w:t>
      </w:r>
      <w:r w:rsidRPr="00B6263D">
        <w:rPr>
          <w:i/>
          <w:iCs/>
          <w:color w:val="A8ABB0"/>
        </w:rPr>
        <w:t>this</w:t>
      </w:r>
      <w:r w:rsidRPr="00B6263D">
        <w:rPr>
          <w:color w:val="BEC0C2"/>
        </w:rPr>
        <w:t xml:space="preserve"> </w:t>
      </w:r>
      <w:r w:rsidRPr="00B6263D">
        <w:rPr>
          <w:i/>
          <w:iCs/>
          <w:color w:val="A8ABB0"/>
        </w:rPr>
        <w:t>(when</w:t>
      </w:r>
      <w:r w:rsidRPr="00B6263D">
        <w:rPr>
          <w:color w:val="BEC0C2"/>
        </w:rPr>
        <w:t xml:space="preserve"> </w:t>
      </w:r>
      <w:r w:rsidRPr="00B6263D">
        <w:rPr>
          <w:i/>
          <w:iCs/>
          <w:color w:val="A8ABB0"/>
        </w:rPr>
        <w:t>an</w:t>
      </w:r>
      <w:r w:rsidRPr="00B6263D">
        <w:rPr>
          <w:color w:val="BEC0C2"/>
        </w:rPr>
        <w:t xml:space="preserve"> </w:t>
      </w:r>
      <w:r w:rsidRPr="00B6263D">
        <w:rPr>
          <w:i/>
          <w:iCs/>
          <w:color w:val="A8ABB0"/>
        </w:rPr>
        <w:t>object</w:t>
      </w:r>
      <w:r w:rsidRPr="00B6263D">
        <w:rPr>
          <w:color w:val="BEC0C2"/>
        </w:rPr>
        <w:t xml:space="preserve"> </w:t>
      </w:r>
      <w:r w:rsidRPr="00B6263D">
        <w:rPr>
          <w:i/>
          <w:iCs/>
          <w:color w:val="A8ABB0"/>
        </w:rPr>
        <w:t>assigns</w:t>
      </w:r>
      <w:r w:rsidRPr="00B6263D">
        <w:rPr>
          <w:color w:val="BEC0C2"/>
        </w:rPr>
        <w:t xml:space="preserve"> </w:t>
      </w:r>
      <w:r w:rsidRPr="00B6263D">
        <w:rPr>
          <w:i/>
          <w:iCs/>
          <w:color w:val="A8ABB0"/>
        </w:rPr>
        <w:t>itself),</w:t>
      </w:r>
      <w:r w:rsidRPr="00B6263D">
        <w:rPr>
          <w:color w:val="BEC0C2"/>
        </w:rPr>
        <w:t xml:space="preserve"> </w:t>
      </w:r>
      <w:r w:rsidRPr="00B6263D">
        <w:rPr>
          <w:i/>
          <w:iCs/>
          <w:color w:val="A8ABB0"/>
        </w:rPr>
        <w:t>otherwise</w:t>
      </w:r>
      <w:r w:rsidRPr="00B6263D">
        <w:rPr>
          <w:color w:val="BEC0C2"/>
        </w:rPr>
        <w:t xml:space="preserve"> </w:t>
      </w:r>
      <w:r w:rsidRPr="00B6263D">
        <w:rPr>
          <w:i/>
          <w:iCs/>
          <w:color w:val="A8ABB0"/>
        </w:rPr>
        <w:t>in</w:t>
      </w:r>
      <w:r w:rsidRPr="00B6263D">
        <w:rPr>
          <w:color w:val="BEC0C2"/>
        </w:rPr>
        <w:t xml:space="preserve"> </w:t>
      </w:r>
      <w:r w:rsidRPr="00B6263D">
        <w:rPr>
          <w:i/>
          <w:iCs/>
          <w:color w:val="A8ABB0"/>
        </w:rPr>
        <w:t>the</w:t>
      </w:r>
    </w:p>
    <w:p w14:paraId="4214D9A9" w14:textId="77777777" w:rsidR="00B6263D" w:rsidRPr="00B6263D" w:rsidRDefault="00B6263D" w:rsidP="00B6263D">
      <w:pPr>
        <w:pStyle w:val="af"/>
      </w:pPr>
      <w:r w:rsidRPr="00B6263D">
        <w:rPr>
          <w:color w:val="BEC0C2"/>
        </w:rPr>
        <w:t xml:space="preserve">    </w:t>
      </w:r>
      <w:r w:rsidRPr="00B6263D">
        <w:rPr>
          <w:i/>
          <w:iCs/>
          <w:color w:val="A8ABB0"/>
        </w:rPr>
        <w:t>//</w:t>
      </w:r>
      <w:r w:rsidRPr="00B6263D">
        <w:rPr>
          <w:color w:val="BEC0C2"/>
        </w:rPr>
        <w:t xml:space="preserve"> </w:t>
      </w:r>
      <w:r w:rsidRPr="00B6263D">
        <w:rPr>
          <w:i/>
          <w:iCs/>
          <w:color w:val="A8ABB0"/>
        </w:rPr>
        <w:t>function</w:t>
      </w:r>
      <w:r w:rsidRPr="00B6263D">
        <w:rPr>
          <w:color w:val="BEC0C2"/>
        </w:rPr>
        <w:t xml:space="preserve"> </w:t>
      </w:r>
      <w:proofErr w:type="spellStart"/>
      <w:r w:rsidRPr="00B6263D">
        <w:rPr>
          <w:i/>
          <w:iCs/>
          <w:color w:val="A8ABB0"/>
        </w:rPr>
        <w:t>OperatorAssignment</w:t>
      </w:r>
      <w:proofErr w:type="spellEnd"/>
      <w:r w:rsidRPr="00B6263D">
        <w:rPr>
          <w:i/>
          <w:iCs/>
          <w:color w:val="A8ABB0"/>
        </w:rPr>
        <w:t>()</w:t>
      </w:r>
      <w:r w:rsidRPr="00B6263D">
        <w:rPr>
          <w:color w:val="BEC0C2"/>
        </w:rPr>
        <w:t xml:space="preserve"> </w:t>
      </w:r>
      <w:r w:rsidRPr="00B6263D">
        <w:rPr>
          <w:i/>
          <w:iCs/>
          <w:color w:val="A8ABB0"/>
        </w:rPr>
        <w:t>memory</w:t>
      </w:r>
      <w:r w:rsidRPr="00B6263D">
        <w:rPr>
          <w:color w:val="BEC0C2"/>
        </w:rPr>
        <w:t xml:space="preserve"> </w:t>
      </w:r>
      <w:r w:rsidRPr="00B6263D">
        <w:rPr>
          <w:i/>
          <w:iCs/>
          <w:color w:val="A8ABB0"/>
        </w:rPr>
        <w:t>will</w:t>
      </w:r>
      <w:r w:rsidRPr="00B6263D">
        <w:rPr>
          <w:color w:val="BEC0C2"/>
        </w:rPr>
        <w:t xml:space="preserve"> </w:t>
      </w:r>
      <w:r w:rsidRPr="00B6263D">
        <w:rPr>
          <w:i/>
          <w:iCs/>
          <w:color w:val="A8ABB0"/>
        </w:rPr>
        <w:t>be</w:t>
      </w:r>
      <w:r w:rsidRPr="00B6263D">
        <w:rPr>
          <w:color w:val="BEC0C2"/>
        </w:rPr>
        <w:t xml:space="preserve"> </w:t>
      </w:r>
      <w:r w:rsidRPr="00B6263D">
        <w:rPr>
          <w:i/>
          <w:iCs/>
          <w:color w:val="A8ABB0"/>
        </w:rPr>
        <w:t>cleared</w:t>
      </w:r>
      <w:r w:rsidRPr="00B6263D">
        <w:rPr>
          <w:color w:val="BEC0C2"/>
        </w:rPr>
        <w:t xml:space="preserve"> </w:t>
      </w:r>
      <w:r w:rsidRPr="00B6263D">
        <w:rPr>
          <w:i/>
          <w:iCs/>
          <w:color w:val="A8ABB0"/>
        </w:rPr>
        <w:t>in</w:t>
      </w:r>
      <w:r w:rsidRPr="00B6263D">
        <w:rPr>
          <w:color w:val="BEC0C2"/>
        </w:rPr>
        <w:t xml:space="preserve"> </w:t>
      </w:r>
      <w:r w:rsidRPr="00B6263D">
        <w:rPr>
          <w:i/>
          <w:iCs/>
          <w:color w:val="A8ABB0"/>
        </w:rPr>
        <w:t>str_.</w:t>
      </w:r>
    </w:p>
    <w:p w14:paraId="34EEF7BF" w14:textId="77777777" w:rsidR="00B6263D" w:rsidRPr="00B6263D" w:rsidRDefault="00B6263D" w:rsidP="00B6263D">
      <w:pPr>
        <w:pStyle w:val="af"/>
      </w:pPr>
      <w:r w:rsidRPr="00B6263D">
        <w:rPr>
          <w:color w:val="BEC0C2"/>
        </w:rPr>
        <w:t xml:space="preserve">    </w:t>
      </w:r>
      <w:r w:rsidRPr="00B6263D">
        <w:rPr>
          <w:i/>
          <w:iCs/>
          <w:color w:val="45C6D6"/>
        </w:rPr>
        <w:t>if</w:t>
      </w:r>
      <w:r w:rsidRPr="00B6263D">
        <w:rPr>
          <w:color w:val="BEC0C2"/>
        </w:rPr>
        <w:t xml:space="preserve"> </w:t>
      </w:r>
      <w:r w:rsidRPr="00B6263D">
        <w:t>(</w:t>
      </w:r>
      <w:r w:rsidRPr="00B6263D">
        <w:rPr>
          <w:color w:val="D6BB9A"/>
        </w:rPr>
        <w:t>&amp;</w:t>
      </w:r>
      <w:proofErr w:type="spellStart"/>
      <w:r w:rsidRPr="00B6263D">
        <w:rPr>
          <w:color w:val="D6BB9A"/>
        </w:rPr>
        <w:t>ob</w:t>
      </w:r>
      <w:proofErr w:type="spellEnd"/>
      <w:r w:rsidRPr="00B6263D">
        <w:rPr>
          <w:color w:val="BEC0C2"/>
        </w:rPr>
        <w:t xml:space="preserve"> </w:t>
      </w:r>
      <w:r w:rsidRPr="00B6263D">
        <w:rPr>
          <w:color w:val="D6BB9A"/>
        </w:rPr>
        <w:t>!=</w:t>
      </w:r>
      <w:r w:rsidRPr="00B6263D">
        <w:rPr>
          <w:color w:val="BEC0C2"/>
        </w:rPr>
        <w:t xml:space="preserve"> </w:t>
      </w:r>
      <w:r w:rsidRPr="00B6263D">
        <w:rPr>
          <w:i/>
          <w:iCs/>
          <w:color w:val="45C6D6"/>
        </w:rPr>
        <w:t>this</w:t>
      </w:r>
      <w:r w:rsidRPr="00B6263D">
        <w:t>)</w:t>
      </w:r>
    </w:p>
    <w:p w14:paraId="4EA31B93" w14:textId="77777777" w:rsidR="00B6263D" w:rsidRPr="00B6263D" w:rsidRDefault="00B6263D" w:rsidP="00B6263D">
      <w:pPr>
        <w:pStyle w:val="af"/>
      </w:pPr>
      <w:r w:rsidRPr="00B6263D">
        <w:rPr>
          <w:color w:val="BEC0C2"/>
        </w:rPr>
        <w:t xml:space="preserve">    </w:t>
      </w:r>
      <w:r w:rsidRPr="00B6263D">
        <w:t>{</w:t>
      </w:r>
    </w:p>
    <w:p w14:paraId="6265B14A" w14:textId="77777777" w:rsidR="00B6263D" w:rsidRPr="00B6263D" w:rsidRDefault="00B6263D" w:rsidP="00B6263D">
      <w:pPr>
        <w:pStyle w:val="af"/>
      </w:pPr>
      <w:r w:rsidRPr="00B6263D">
        <w:rPr>
          <w:color w:val="BEC0C2"/>
        </w:rPr>
        <w:lastRenderedPageBreak/>
        <w:t xml:space="preserve">        </w:t>
      </w:r>
      <w:r w:rsidRPr="00B6263D">
        <w:rPr>
          <w:i/>
          <w:iCs/>
          <w:color w:val="A8ABB0"/>
        </w:rPr>
        <w:t>//</w:t>
      </w:r>
      <w:r w:rsidRPr="00B6263D">
        <w:rPr>
          <w:color w:val="BEC0C2"/>
        </w:rPr>
        <w:t xml:space="preserve"> </w:t>
      </w:r>
      <w:r w:rsidRPr="00B6263D">
        <w:rPr>
          <w:i/>
          <w:iCs/>
          <w:color w:val="A8ABB0"/>
        </w:rPr>
        <w:t>Releasing</w:t>
      </w:r>
      <w:r w:rsidRPr="00B6263D">
        <w:rPr>
          <w:color w:val="BEC0C2"/>
        </w:rPr>
        <w:t xml:space="preserve"> </w:t>
      </w:r>
      <w:r w:rsidRPr="00B6263D">
        <w:rPr>
          <w:i/>
          <w:iCs/>
          <w:color w:val="A8ABB0"/>
        </w:rPr>
        <w:t>current</w:t>
      </w:r>
      <w:r w:rsidRPr="00B6263D">
        <w:rPr>
          <w:color w:val="BEC0C2"/>
        </w:rPr>
        <w:t xml:space="preserve"> </w:t>
      </w:r>
      <w:r w:rsidRPr="00B6263D">
        <w:rPr>
          <w:i/>
          <w:iCs/>
          <w:color w:val="A8ABB0"/>
        </w:rPr>
        <w:t>resources</w:t>
      </w:r>
    </w:p>
    <w:p w14:paraId="724F4A62" w14:textId="77777777" w:rsidR="00B6263D" w:rsidRPr="00B6263D" w:rsidRDefault="00B6263D" w:rsidP="00B6263D">
      <w:pPr>
        <w:pStyle w:val="af"/>
      </w:pPr>
      <w:r w:rsidRPr="00B6263D">
        <w:rPr>
          <w:color w:val="BEC0C2"/>
        </w:rPr>
        <w:t xml:space="preserve">        </w:t>
      </w:r>
      <w:r w:rsidRPr="00B6263D">
        <w:t>clear();</w:t>
      </w:r>
    </w:p>
    <w:p w14:paraId="66E57E05" w14:textId="77777777" w:rsidR="00B6263D" w:rsidRPr="00B6263D" w:rsidRDefault="00B6263D" w:rsidP="00B6263D">
      <w:pPr>
        <w:pStyle w:val="af"/>
      </w:pPr>
    </w:p>
    <w:p w14:paraId="0D207FBA" w14:textId="77777777" w:rsidR="00B6263D" w:rsidRPr="00B6263D" w:rsidRDefault="00B6263D" w:rsidP="00B6263D">
      <w:pPr>
        <w:pStyle w:val="af"/>
      </w:pPr>
      <w:r w:rsidRPr="00B6263D">
        <w:rPr>
          <w:color w:val="BEC0C2"/>
        </w:rPr>
        <w:t xml:space="preserve">        </w:t>
      </w:r>
      <w:r w:rsidRPr="00B6263D">
        <w:rPr>
          <w:i/>
          <w:iCs/>
          <w:color w:val="A8ABB0"/>
        </w:rPr>
        <w:t>//</w:t>
      </w:r>
      <w:r w:rsidRPr="00B6263D">
        <w:rPr>
          <w:color w:val="BEC0C2"/>
        </w:rPr>
        <w:t xml:space="preserve"> </w:t>
      </w:r>
      <w:r w:rsidRPr="00B6263D">
        <w:rPr>
          <w:i/>
          <w:iCs/>
          <w:color w:val="A8ABB0"/>
        </w:rPr>
        <w:t>Transferring</w:t>
      </w:r>
      <w:r w:rsidRPr="00B6263D">
        <w:rPr>
          <w:color w:val="BEC0C2"/>
        </w:rPr>
        <w:t xml:space="preserve"> </w:t>
      </w:r>
      <w:r w:rsidRPr="00B6263D">
        <w:rPr>
          <w:i/>
          <w:iCs/>
          <w:color w:val="A8ABB0"/>
        </w:rPr>
        <w:t>resources</w:t>
      </w:r>
      <w:r w:rsidRPr="00B6263D">
        <w:rPr>
          <w:color w:val="BEC0C2"/>
        </w:rPr>
        <w:t xml:space="preserve"> </w:t>
      </w:r>
      <w:r w:rsidRPr="00B6263D">
        <w:rPr>
          <w:i/>
          <w:iCs/>
          <w:color w:val="A8ABB0"/>
        </w:rPr>
        <w:t>from</w:t>
      </w:r>
      <w:r w:rsidRPr="00B6263D">
        <w:rPr>
          <w:color w:val="BEC0C2"/>
        </w:rPr>
        <w:t xml:space="preserve"> </w:t>
      </w:r>
      <w:proofErr w:type="spellStart"/>
      <w:r w:rsidRPr="00B6263D">
        <w:rPr>
          <w:i/>
          <w:iCs/>
          <w:color w:val="A8ABB0"/>
        </w:rPr>
        <w:t>ob</w:t>
      </w:r>
      <w:proofErr w:type="spellEnd"/>
      <w:r w:rsidRPr="00B6263D">
        <w:rPr>
          <w:color w:val="BEC0C2"/>
        </w:rPr>
        <w:t xml:space="preserve"> </w:t>
      </w:r>
      <w:r w:rsidRPr="00B6263D">
        <w:rPr>
          <w:i/>
          <w:iCs/>
          <w:color w:val="A8ABB0"/>
        </w:rPr>
        <w:t>to</w:t>
      </w:r>
      <w:r w:rsidRPr="00B6263D">
        <w:rPr>
          <w:color w:val="BEC0C2"/>
        </w:rPr>
        <w:t xml:space="preserve"> </w:t>
      </w:r>
      <w:r w:rsidRPr="00B6263D">
        <w:rPr>
          <w:i/>
          <w:iCs/>
          <w:color w:val="A8ABB0"/>
        </w:rPr>
        <w:t>the</w:t>
      </w:r>
      <w:r w:rsidRPr="00B6263D">
        <w:rPr>
          <w:color w:val="BEC0C2"/>
        </w:rPr>
        <w:t xml:space="preserve"> </w:t>
      </w:r>
      <w:r w:rsidRPr="00B6263D">
        <w:rPr>
          <w:i/>
          <w:iCs/>
          <w:color w:val="A8ABB0"/>
        </w:rPr>
        <w:t>current</w:t>
      </w:r>
      <w:r w:rsidRPr="00B6263D">
        <w:rPr>
          <w:color w:val="BEC0C2"/>
        </w:rPr>
        <w:t xml:space="preserve"> </w:t>
      </w:r>
      <w:r w:rsidRPr="00B6263D">
        <w:rPr>
          <w:i/>
          <w:iCs/>
          <w:color w:val="A8ABB0"/>
        </w:rPr>
        <w:t>object</w:t>
      </w:r>
    </w:p>
    <w:p w14:paraId="32D0CA5A" w14:textId="77777777" w:rsidR="00B6263D" w:rsidRPr="00B6263D" w:rsidRDefault="00B6263D" w:rsidP="00B6263D">
      <w:pPr>
        <w:pStyle w:val="af"/>
      </w:pPr>
      <w:r w:rsidRPr="00B6263D">
        <w:rPr>
          <w:color w:val="BEC0C2"/>
        </w:rPr>
        <w:t xml:space="preserve">        </w:t>
      </w:r>
      <w:r w:rsidRPr="00B6263D">
        <w:t>size_</w:t>
      </w:r>
      <w:r w:rsidRPr="00B6263D">
        <w:rPr>
          <w:color w:val="BEC0C2"/>
        </w:rPr>
        <w:t xml:space="preserve"> </w:t>
      </w:r>
      <w:r w:rsidRPr="00B6263D">
        <w:rPr>
          <w:color w:val="D6BB9A"/>
        </w:rPr>
        <w:t>=</w:t>
      </w:r>
      <w:r w:rsidRPr="00B6263D">
        <w:rPr>
          <w:color w:val="BEC0C2"/>
        </w:rPr>
        <w:t xml:space="preserve"> </w:t>
      </w:r>
      <w:proofErr w:type="spellStart"/>
      <w:r w:rsidRPr="00B6263D">
        <w:rPr>
          <w:color w:val="D6BB9A"/>
        </w:rPr>
        <w:t>ob</w:t>
      </w:r>
      <w:r w:rsidRPr="00B6263D">
        <w:t>.size</w:t>
      </w:r>
      <w:proofErr w:type="spellEnd"/>
      <w:r w:rsidRPr="00B6263D">
        <w:t>_;</w:t>
      </w:r>
    </w:p>
    <w:p w14:paraId="0EEFB8FD" w14:textId="77777777" w:rsidR="00B6263D" w:rsidRPr="00B6263D" w:rsidRDefault="00B6263D" w:rsidP="00B6263D">
      <w:pPr>
        <w:pStyle w:val="af"/>
      </w:pPr>
      <w:r w:rsidRPr="00B6263D">
        <w:rPr>
          <w:color w:val="BEC0C2"/>
        </w:rPr>
        <w:t xml:space="preserve">        </w:t>
      </w:r>
      <w:r w:rsidRPr="00B6263D">
        <w:t>capacity_</w:t>
      </w:r>
      <w:r w:rsidRPr="00B6263D">
        <w:rPr>
          <w:color w:val="BEC0C2"/>
        </w:rPr>
        <w:t xml:space="preserve"> </w:t>
      </w:r>
      <w:r w:rsidRPr="00B6263D">
        <w:rPr>
          <w:color w:val="D6BB9A"/>
        </w:rPr>
        <w:t>=</w:t>
      </w:r>
      <w:r w:rsidRPr="00B6263D">
        <w:rPr>
          <w:color w:val="BEC0C2"/>
        </w:rPr>
        <w:t xml:space="preserve"> </w:t>
      </w:r>
      <w:proofErr w:type="spellStart"/>
      <w:r w:rsidRPr="00B6263D">
        <w:rPr>
          <w:color w:val="D6BB9A"/>
        </w:rPr>
        <w:t>ob</w:t>
      </w:r>
      <w:r w:rsidRPr="00B6263D">
        <w:t>.capacity</w:t>
      </w:r>
      <w:proofErr w:type="spellEnd"/>
      <w:r w:rsidRPr="00B6263D">
        <w:t>_;</w:t>
      </w:r>
    </w:p>
    <w:p w14:paraId="1D9870AB" w14:textId="77777777" w:rsidR="00B6263D" w:rsidRPr="00B6263D" w:rsidRDefault="00B6263D" w:rsidP="00B6263D">
      <w:pPr>
        <w:pStyle w:val="af"/>
      </w:pPr>
      <w:r w:rsidRPr="00B6263D">
        <w:rPr>
          <w:color w:val="BEC0C2"/>
        </w:rPr>
        <w:t xml:space="preserve">        </w:t>
      </w:r>
      <w:r w:rsidRPr="00B6263D">
        <w:t>str_</w:t>
      </w:r>
      <w:r w:rsidRPr="00B6263D">
        <w:rPr>
          <w:color w:val="BEC0C2"/>
        </w:rPr>
        <w:t xml:space="preserve"> </w:t>
      </w:r>
      <w:r w:rsidRPr="00B6263D">
        <w:rPr>
          <w:color w:val="D6BB9A"/>
        </w:rPr>
        <w:t>=</w:t>
      </w:r>
      <w:r w:rsidRPr="00B6263D">
        <w:rPr>
          <w:color w:val="BEC0C2"/>
        </w:rPr>
        <w:t xml:space="preserve"> </w:t>
      </w:r>
      <w:proofErr w:type="spellStart"/>
      <w:r w:rsidRPr="00B6263D">
        <w:rPr>
          <w:color w:val="D6BB9A"/>
        </w:rPr>
        <w:t>ob</w:t>
      </w:r>
      <w:r w:rsidRPr="00B6263D">
        <w:t>.str</w:t>
      </w:r>
      <w:proofErr w:type="spellEnd"/>
      <w:r w:rsidRPr="00B6263D">
        <w:t>_;</w:t>
      </w:r>
    </w:p>
    <w:p w14:paraId="7C2710C8" w14:textId="77777777" w:rsidR="00B6263D" w:rsidRPr="00B6263D" w:rsidRDefault="00B6263D" w:rsidP="00B6263D">
      <w:pPr>
        <w:pStyle w:val="af"/>
      </w:pPr>
    </w:p>
    <w:p w14:paraId="01BBBF7F" w14:textId="77777777" w:rsidR="00B6263D" w:rsidRPr="00B6263D" w:rsidRDefault="00B6263D" w:rsidP="00B6263D">
      <w:pPr>
        <w:pStyle w:val="af"/>
      </w:pPr>
      <w:r w:rsidRPr="00B6263D">
        <w:rPr>
          <w:color w:val="BEC0C2"/>
        </w:rPr>
        <w:t xml:space="preserve">        </w:t>
      </w:r>
      <w:r w:rsidRPr="00B6263D">
        <w:rPr>
          <w:i/>
          <w:iCs/>
          <w:color w:val="A8ABB0"/>
        </w:rPr>
        <w:t>//</w:t>
      </w:r>
      <w:r w:rsidRPr="00B6263D">
        <w:rPr>
          <w:color w:val="BEC0C2"/>
        </w:rPr>
        <w:t xml:space="preserve"> </w:t>
      </w:r>
      <w:r w:rsidRPr="00B6263D">
        <w:rPr>
          <w:i/>
          <w:iCs/>
          <w:color w:val="A8ABB0"/>
        </w:rPr>
        <w:t>Clearing</w:t>
      </w:r>
      <w:r w:rsidRPr="00B6263D">
        <w:rPr>
          <w:color w:val="BEC0C2"/>
        </w:rPr>
        <w:t xml:space="preserve"> </w:t>
      </w:r>
      <w:proofErr w:type="spellStart"/>
      <w:r w:rsidRPr="00B6263D">
        <w:rPr>
          <w:i/>
          <w:iCs/>
          <w:color w:val="A8ABB0"/>
        </w:rPr>
        <w:t>ob</w:t>
      </w:r>
      <w:proofErr w:type="spellEnd"/>
    </w:p>
    <w:p w14:paraId="1AAE21E9" w14:textId="77777777" w:rsidR="00B6263D" w:rsidRPr="00B6263D" w:rsidRDefault="00B6263D" w:rsidP="00B6263D">
      <w:pPr>
        <w:pStyle w:val="af"/>
      </w:pPr>
      <w:r w:rsidRPr="00B6263D">
        <w:rPr>
          <w:color w:val="BEC0C2"/>
        </w:rPr>
        <w:t xml:space="preserve">        </w:t>
      </w:r>
      <w:proofErr w:type="spellStart"/>
      <w:r w:rsidRPr="00B6263D">
        <w:rPr>
          <w:color w:val="D6BB9A"/>
        </w:rPr>
        <w:t>ob</w:t>
      </w:r>
      <w:r w:rsidRPr="00B6263D">
        <w:t>.size</w:t>
      </w:r>
      <w:proofErr w:type="spellEnd"/>
      <w:r w:rsidRPr="00B6263D">
        <w:t>_</w:t>
      </w:r>
      <w:r w:rsidRPr="00B6263D">
        <w:rPr>
          <w:color w:val="BEC0C2"/>
        </w:rPr>
        <w:t xml:space="preserve"> </w:t>
      </w:r>
      <w:r w:rsidRPr="00B6263D">
        <w:rPr>
          <w:color w:val="D6BB9A"/>
        </w:rPr>
        <w:t>=</w:t>
      </w:r>
      <w:r w:rsidRPr="00B6263D">
        <w:rPr>
          <w:color w:val="BEC0C2"/>
        </w:rPr>
        <w:t xml:space="preserve"> </w:t>
      </w:r>
      <w:r w:rsidRPr="00B6263D">
        <w:rPr>
          <w:color w:val="8A602C"/>
        </w:rPr>
        <w:t>0</w:t>
      </w:r>
      <w:r w:rsidRPr="00B6263D">
        <w:t>;</w:t>
      </w:r>
    </w:p>
    <w:p w14:paraId="2557B905" w14:textId="77777777" w:rsidR="00B6263D" w:rsidRPr="00B6263D" w:rsidRDefault="00B6263D" w:rsidP="00B6263D">
      <w:pPr>
        <w:pStyle w:val="af"/>
      </w:pPr>
      <w:r w:rsidRPr="00B6263D">
        <w:rPr>
          <w:color w:val="BEC0C2"/>
        </w:rPr>
        <w:t xml:space="preserve">        </w:t>
      </w:r>
      <w:proofErr w:type="spellStart"/>
      <w:r w:rsidRPr="00B6263D">
        <w:rPr>
          <w:color w:val="D6BB9A"/>
        </w:rPr>
        <w:t>ob</w:t>
      </w:r>
      <w:r w:rsidRPr="00B6263D">
        <w:t>.capacity</w:t>
      </w:r>
      <w:proofErr w:type="spellEnd"/>
      <w:r w:rsidRPr="00B6263D">
        <w:t>_</w:t>
      </w:r>
      <w:r w:rsidRPr="00B6263D">
        <w:rPr>
          <w:color w:val="BEC0C2"/>
        </w:rPr>
        <w:t xml:space="preserve"> </w:t>
      </w:r>
      <w:r w:rsidRPr="00B6263D">
        <w:rPr>
          <w:color w:val="D6BB9A"/>
        </w:rPr>
        <w:t>=</w:t>
      </w:r>
      <w:r w:rsidRPr="00B6263D">
        <w:rPr>
          <w:color w:val="BEC0C2"/>
        </w:rPr>
        <w:t xml:space="preserve"> </w:t>
      </w:r>
      <w:r w:rsidRPr="00B6263D">
        <w:rPr>
          <w:color w:val="8A602C"/>
        </w:rPr>
        <w:t>0</w:t>
      </w:r>
      <w:r w:rsidRPr="00B6263D">
        <w:t>;</w:t>
      </w:r>
    </w:p>
    <w:p w14:paraId="3161C956" w14:textId="77777777" w:rsidR="00B6263D" w:rsidRPr="00B6263D" w:rsidRDefault="00B6263D" w:rsidP="00B6263D">
      <w:pPr>
        <w:pStyle w:val="af"/>
      </w:pPr>
      <w:r w:rsidRPr="00B6263D">
        <w:rPr>
          <w:color w:val="BEC0C2"/>
        </w:rPr>
        <w:t xml:space="preserve">        </w:t>
      </w:r>
      <w:proofErr w:type="spellStart"/>
      <w:r w:rsidRPr="00B6263D">
        <w:rPr>
          <w:color w:val="D6BB9A"/>
        </w:rPr>
        <w:t>ob</w:t>
      </w:r>
      <w:r w:rsidRPr="00B6263D">
        <w:t>.str</w:t>
      </w:r>
      <w:proofErr w:type="spellEnd"/>
      <w:r w:rsidRPr="00B6263D">
        <w:t>_</w:t>
      </w:r>
      <w:r w:rsidRPr="00B6263D">
        <w:rPr>
          <w:color w:val="BEC0C2"/>
        </w:rPr>
        <w:t xml:space="preserve"> </w:t>
      </w:r>
      <w:r w:rsidRPr="00B6263D">
        <w:rPr>
          <w:color w:val="D6BB9A"/>
        </w:rPr>
        <w:t>=</w:t>
      </w:r>
      <w:r w:rsidRPr="00B6263D">
        <w:rPr>
          <w:color w:val="BEC0C2"/>
        </w:rPr>
        <w:t xml:space="preserve"> </w:t>
      </w:r>
      <w:proofErr w:type="spellStart"/>
      <w:r w:rsidRPr="00B6263D">
        <w:rPr>
          <w:i/>
          <w:iCs/>
          <w:color w:val="45C6D6"/>
        </w:rPr>
        <w:t>nullptr</w:t>
      </w:r>
      <w:proofErr w:type="spellEnd"/>
      <w:r w:rsidRPr="00B6263D">
        <w:t>;</w:t>
      </w:r>
    </w:p>
    <w:p w14:paraId="0F75BDE3" w14:textId="77777777" w:rsidR="00B6263D" w:rsidRPr="00B6263D" w:rsidRDefault="00B6263D" w:rsidP="00B6263D">
      <w:pPr>
        <w:pStyle w:val="af"/>
      </w:pPr>
      <w:r w:rsidRPr="00B6263D">
        <w:rPr>
          <w:color w:val="BEC0C2"/>
        </w:rPr>
        <w:t xml:space="preserve">    </w:t>
      </w:r>
      <w:r w:rsidRPr="00B6263D">
        <w:t>}</w:t>
      </w:r>
    </w:p>
    <w:p w14:paraId="3302788B" w14:textId="77777777" w:rsidR="00B6263D" w:rsidRPr="00B6263D" w:rsidRDefault="00B6263D" w:rsidP="00B6263D">
      <w:pPr>
        <w:pStyle w:val="af"/>
      </w:pPr>
      <w:r w:rsidRPr="00B6263D">
        <w:rPr>
          <w:color w:val="BEC0C2"/>
        </w:rPr>
        <w:t xml:space="preserve">    </w:t>
      </w:r>
      <w:r w:rsidRPr="00B6263D">
        <w:rPr>
          <w:i/>
          <w:iCs/>
          <w:color w:val="45C6D6"/>
        </w:rPr>
        <w:t>return</w:t>
      </w:r>
      <w:r w:rsidRPr="00B6263D">
        <w:rPr>
          <w:color w:val="BEC0C2"/>
        </w:rPr>
        <w:t xml:space="preserve"> </w:t>
      </w:r>
      <w:r w:rsidRPr="00B6263D">
        <w:rPr>
          <w:color w:val="D6BB9A"/>
        </w:rPr>
        <w:t>*</w:t>
      </w:r>
      <w:r w:rsidRPr="00B6263D">
        <w:rPr>
          <w:i/>
          <w:iCs/>
          <w:color w:val="45C6D6"/>
        </w:rPr>
        <w:t>this</w:t>
      </w:r>
      <w:r w:rsidRPr="00B6263D">
        <w:t>;</w:t>
      </w:r>
    </w:p>
    <w:p w14:paraId="76C46459" w14:textId="00D7467D" w:rsidR="00B6263D" w:rsidRDefault="00B6263D" w:rsidP="00B6263D">
      <w:pPr>
        <w:pStyle w:val="af"/>
        <w:rPr>
          <w:szCs w:val="24"/>
        </w:rPr>
      </w:pPr>
      <w:r w:rsidRPr="00B6263D">
        <w:rPr>
          <w:szCs w:val="24"/>
        </w:rPr>
        <w:t>}</w:t>
      </w:r>
    </w:p>
    <w:p w14:paraId="27BF834E" w14:textId="77777777" w:rsidR="00B6263D" w:rsidRDefault="00B6263D" w:rsidP="00B6263D">
      <w:pPr>
        <w:rPr>
          <w:lang w:val="en-US"/>
        </w:rPr>
      </w:pPr>
    </w:p>
    <w:p w14:paraId="6D972CA1" w14:textId="62B9F570" w:rsidR="00EC7905" w:rsidRDefault="00EC7905" w:rsidP="00B6263D">
      <w:pPr>
        <w:rPr>
          <w:lang w:val="en-US"/>
        </w:rPr>
      </w:pPr>
    </w:p>
    <w:p w14:paraId="1309BF41" w14:textId="77777777" w:rsidR="00EC7905" w:rsidRDefault="00EC7905">
      <w:pPr>
        <w:spacing w:line="240" w:lineRule="auto"/>
        <w:ind w:firstLine="0"/>
        <w:rPr>
          <w:lang w:val="en-US"/>
        </w:rPr>
      </w:pPr>
      <w:r>
        <w:rPr>
          <w:lang w:val="en-US"/>
        </w:rPr>
        <w:br w:type="page"/>
      </w:r>
    </w:p>
    <w:p w14:paraId="31714D94" w14:textId="5DC2538C" w:rsidR="00B6263D" w:rsidRDefault="00EC7905" w:rsidP="00EC7905">
      <w:pPr>
        <w:pStyle w:val="afb"/>
        <w:rPr>
          <w:lang w:val="en-US"/>
        </w:rPr>
      </w:pPr>
      <w:r w:rsidRPr="00094BA2">
        <w:rPr>
          <w:lang w:val="en-US"/>
        </w:rPr>
        <w:lastRenderedPageBreak/>
        <w:t>2.</w:t>
      </w:r>
      <w:r w:rsidRPr="00F06F71">
        <w:rPr>
          <w:lang w:val="en-US"/>
        </w:rPr>
        <w:t>1</w:t>
      </w:r>
      <w:r>
        <w:rPr>
          <w:lang w:val="en-US"/>
        </w:rPr>
        <w:t>1  INTEGER, FLOAT CONSTRUCTORS</w:t>
      </w:r>
    </w:p>
    <w:p w14:paraId="013EEB9D" w14:textId="77777777" w:rsidR="00EC7905" w:rsidRDefault="00EC7905" w:rsidP="00EC7905">
      <w:pPr>
        <w:rPr>
          <w:lang w:val="en-US"/>
        </w:rPr>
      </w:pPr>
    </w:p>
    <w:p w14:paraId="18FF33F4" w14:textId="3E6DBE99" w:rsidR="00EC7905" w:rsidRDefault="00BC0EB6" w:rsidP="00EC7905">
      <w:pPr>
        <w:rPr>
          <w:lang w:val="en-US"/>
        </w:rPr>
      </w:pPr>
      <w:r w:rsidRPr="00BC0EB6">
        <w:rPr>
          <w:lang w:val="en-US"/>
        </w:rPr>
        <w:t xml:space="preserve">The </w:t>
      </w:r>
      <w:proofErr w:type="spellStart"/>
      <w:proofErr w:type="gramStart"/>
      <w:r w:rsidRPr="00BC0EB6">
        <w:rPr>
          <w:lang w:val="en-US"/>
        </w:rPr>
        <w:t>MyString</w:t>
      </w:r>
      <w:proofErr w:type="spellEnd"/>
      <w:r w:rsidRPr="00BC0EB6">
        <w:rPr>
          <w:lang w:val="en-US"/>
        </w:rPr>
        <w:t>::</w:t>
      </w:r>
      <w:proofErr w:type="spellStart"/>
      <w:proofErr w:type="gramEnd"/>
      <w:r w:rsidRPr="00BC0EB6">
        <w:rPr>
          <w:lang w:val="en-US"/>
        </w:rPr>
        <w:t>MyString</w:t>
      </w:r>
      <w:proofErr w:type="spellEnd"/>
      <w:r w:rsidRPr="00BC0EB6">
        <w:rPr>
          <w:lang w:val="en-US"/>
        </w:rPr>
        <w:t xml:space="preserve">(unsigned int </w:t>
      </w:r>
      <w:proofErr w:type="spellStart"/>
      <w:r w:rsidRPr="00BC0EB6">
        <w:rPr>
          <w:lang w:val="en-US"/>
        </w:rPr>
        <w:t>hex_val</w:t>
      </w:r>
      <w:proofErr w:type="spellEnd"/>
      <w:r w:rsidRPr="00BC0EB6">
        <w:rPr>
          <w:lang w:val="en-US"/>
        </w:rPr>
        <w:t xml:space="preserve">) constructor dynamically determines the required size for representing an unsigned integer value in hexadecimal format using </w:t>
      </w:r>
      <w:proofErr w:type="spellStart"/>
      <w:r w:rsidRPr="00BC0EB6">
        <w:rPr>
          <w:lang w:val="en-US"/>
        </w:rPr>
        <w:t>snprintf</w:t>
      </w:r>
      <w:proofErr w:type="spellEnd"/>
      <w:r w:rsidRPr="00BC0EB6">
        <w:rPr>
          <w:lang w:val="en-US"/>
        </w:rPr>
        <w:t xml:space="preserve">. It allocates </w:t>
      </w:r>
      <w:proofErr w:type="gramStart"/>
      <w:r w:rsidRPr="00BC0EB6">
        <w:rPr>
          <w:lang w:val="en-US"/>
        </w:rPr>
        <w:t>memory</w:t>
      </w:r>
      <w:proofErr w:type="gramEnd"/>
      <w:r w:rsidRPr="00BC0EB6">
        <w:rPr>
          <w:lang w:val="en-US"/>
        </w:rPr>
        <w:t xml:space="preserve"> accordingly, converts the integer to a hexadecimal string using </w:t>
      </w:r>
      <w:proofErr w:type="spellStart"/>
      <w:r w:rsidRPr="00BC0EB6">
        <w:rPr>
          <w:lang w:val="en-US"/>
        </w:rPr>
        <w:t>snprintf</w:t>
      </w:r>
      <w:proofErr w:type="spellEnd"/>
      <w:r w:rsidRPr="00BC0EB6">
        <w:rPr>
          <w:lang w:val="en-US"/>
        </w:rPr>
        <w:t xml:space="preserve">, and stores it in the </w:t>
      </w:r>
      <w:proofErr w:type="spellStart"/>
      <w:r w:rsidRPr="00BC0EB6">
        <w:rPr>
          <w:lang w:val="en-US"/>
        </w:rPr>
        <w:t>MyString</w:t>
      </w:r>
      <w:proofErr w:type="spellEnd"/>
      <w:r w:rsidRPr="00BC0EB6">
        <w:rPr>
          <w:lang w:val="en-US"/>
        </w:rPr>
        <w:t xml:space="preserve"> object.</w:t>
      </w:r>
    </w:p>
    <w:p w14:paraId="1B0F2863" w14:textId="77777777" w:rsidR="00BC0EB6" w:rsidRPr="00BC0EB6" w:rsidRDefault="00BC0EB6" w:rsidP="00BC0EB6">
      <w:pPr>
        <w:pStyle w:val="af"/>
      </w:pPr>
      <w:proofErr w:type="spellStart"/>
      <w:proofErr w:type="gramStart"/>
      <w:r w:rsidRPr="00BC0EB6">
        <w:rPr>
          <w:color w:val="FF8080"/>
        </w:rPr>
        <w:t>MyString</w:t>
      </w:r>
      <w:proofErr w:type="spellEnd"/>
      <w:r w:rsidRPr="00BC0EB6">
        <w:t>::</w:t>
      </w:r>
      <w:proofErr w:type="spellStart"/>
      <w:proofErr w:type="gramEnd"/>
      <w:r w:rsidRPr="00BC0EB6">
        <w:rPr>
          <w:b/>
          <w:bCs/>
        </w:rPr>
        <w:t>MyString</w:t>
      </w:r>
      <w:proofErr w:type="spellEnd"/>
      <w:r w:rsidRPr="00BC0EB6">
        <w:t>(</w:t>
      </w:r>
      <w:r w:rsidRPr="00BC0EB6">
        <w:rPr>
          <w:color w:val="D69AA7"/>
        </w:rPr>
        <w:t>int</w:t>
      </w:r>
      <w:r w:rsidRPr="00BC0EB6">
        <w:rPr>
          <w:color w:val="BEC0C2"/>
        </w:rPr>
        <w:t xml:space="preserve"> </w:t>
      </w:r>
      <w:proofErr w:type="spellStart"/>
      <w:r w:rsidRPr="00BC0EB6">
        <w:rPr>
          <w:color w:val="D6BB9A"/>
        </w:rPr>
        <w:t>hex_val</w:t>
      </w:r>
      <w:proofErr w:type="spellEnd"/>
      <w:r w:rsidRPr="00BC0EB6">
        <w:t>)</w:t>
      </w:r>
      <w:r w:rsidRPr="00BC0EB6">
        <w:rPr>
          <w:color w:val="BEC0C2"/>
        </w:rPr>
        <w:t xml:space="preserve"> </w:t>
      </w:r>
      <w:r w:rsidRPr="00BC0EB6">
        <w:t>//</w:t>
      </w:r>
      <w:r w:rsidRPr="00BC0EB6">
        <w:rPr>
          <w:color w:val="BEC0C2"/>
        </w:rPr>
        <w:t xml:space="preserve"> </w:t>
      </w:r>
      <w:r w:rsidRPr="00BC0EB6">
        <w:t>conversion</w:t>
      </w:r>
      <w:r w:rsidRPr="00BC0EB6">
        <w:rPr>
          <w:color w:val="BEC0C2"/>
        </w:rPr>
        <w:t xml:space="preserve"> </w:t>
      </w:r>
      <w:r w:rsidRPr="00BC0EB6">
        <w:t>constructor</w:t>
      </w:r>
      <w:r w:rsidRPr="00BC0EB6">
        <w:rPr>
          <w:color w:val="BEC0C2"/>
        </w:rPr>
        <w:t xml:space="preserve"> </w:t>
      </w:r>
      <w:r w:rsidRPr="00BC0EB6">
        <w:t>for</w:t>
      </w:r>
      <w:r w:rsidRPr="00BC0EB6">
        <w:rPr>
          <w:color w:val="BEC0C2"/>
        </w:rPr>
        <w:t xml:space="preserve"> </w:t>
      </w:r>
      <w:r w:rsidRPr="00BC0EB6">
        <w:t>integer</w:t>
      </w:r>
      <w:r w:rsidRPr="00BC0EB6">
        <w:rPr>
          <w:color w:val="BEC0C2"/>
        </w:rPr>
        <w:t xml:space="preserve"> </w:t>
      </w:r>
      <w:r w:rsidRPr="00BC0EB6">
        <w:t>types</w:t>
      </w:r>
    </w:p>
    <w:p w14:paraId="2F8D2BF7" w14:textId="77777777" w:rsidR="00BC0EB6" w:rsidRPr="00BC0EB6" w:rsidRDefault="00BC0EB6" w:rsidP="00BC0EB6">
      <w:pPr>
        <w:pStyle w:val="af"/>
      </w:pPr>
      <w:r w:rsidRPr="00BC0EB6">
        <w:t>{</w:t>
      </w:r>
    </w:p>
    <w:p w14:paraId="55DC7FF1" w14:textId="77777777" w:rsidR="00BC0EB6" w:rsidRPr="00BC0EB6" w:rsidRDefault="00BC0EB6" w:rsidP="00BC0EB6">
      <w:pPr>
        <w:pStyle w:val="af"/>
      </w:pPr>
      <w:r w:rsidRPr="00BC0EB6">
        <w:rPr>
          <w:color w:val="BEC0C2"/>
        </w:rPr>
        <w:t xml:space="preserve">    </w:t>
      </w:r>
      <w:proofErr w:type="gramStart"/>
      <w:r w:rsidRPr="00BC0EB6">
        <w:rPr>
          <w:color w:val="FF8080"/>
        </w:rPr>
        <w:t>std</w:t>
      </w:r>
      <w:r w:rsidRPr="00BC0EB6">
        <w:t>::</w:t>
      </w:r>
      <w:proofErr w:type="spellStart"/>
      <w:proofErr w:type="gramEnd"/>
      <w:r w:rsidRPr="00BC0EB6">
        <w:rPr>
          <w:color w:val="9AA7D6"/>
        </w:rPr>
        <w:t>cout</w:t>
      </w:r>
      <w:proofErr w:type="spellEnd"/>
      <w:r w:rsidRPr="00BC0EB6">
        <w:rPr>
          <w:color w:val="BEC0C2"/>
        </w:rPr>
        <w:t xml:space="preserve"> </w:t>
      </w:r>
      <w:r w:rsidRPr="00BC0EB6">
        <w:rPr>
          <w:color w:val="D6BB9A"/>
        </w:rPr>
        <w:t>&lt;&lt;</w:t>
      </w:r>
      <w:r w:rsidRPr="00BC0EB6">
        <w:rPr>
          <w:color w:val="BEC0C2"/>
        </w:rPr>
        <w:t xml:space="preserve"> </w:t>
      </w:r>
      <w:r w:rsidRPr="00BC0EB6">
        <w:rPr>
          <w:color w:val="45C6D6"/>
        </w:rPr>
        <w:t>__PRETTY_FUNCTION__</w:t>
      </w:r>
      <w:r w:rsidRPr="00BC0EB6">
        <w:rPr>
          <w:color w:val="BEC0C2"/>
        </w:rPr>
        <w:t xml:space="preserve"> </w:t>
      </w:r>
      <w:r w:rsidRPr="00BC0EB6">
        <w:rPr>
          <w:color w:val="D6BB9A"/>
        </w:rPr>
        <w:t>&lt;&lt;</w:t>
      </w:r>
      <w:r w:rsidRPr="00BC0EB6">
        <w:rPr>
          <w:color w:val="BEC0C2"/>
        </w:rPr>
        <w:t xml:space="preserve"> </w:t>
      </w:r>
      <w:r w:rsidRPr="00BC0EB6">
        <w:rPr>
          <w:color w:val="FF8080"/>
        </w:rPr>
        <w:t>std</w:t>
      </w:r>
      <w:r w:rsidRPr="00BC0EB6">
        <w:t>::</w:t>
      </w:r>
      <w:proofErr w:type="spellStart"/>
      <w:r w:rsidRPr="00BC0EB6">
        <w:t>endl</w:t>
      </w:r>
      <w:proofErr w:type="spellEnd"/>
      <w:r w:rsidRPr="00BC0EB6">
        <w:t>;</w:t>
      </w:r>
    </w:p>
    <w:p w14:paraId="072518E5" w14:textId="77777777" w:rsidR="00BC0EB6" w:rsidRPr="00BC0EB6" w:rsidRDefault="00BC0EB6" w:rsidP="00BC0EB6">
      <w:pPr>
        <w:pStyle w:val="af"/>
      </w:pPr>
      <w:r w:rsidRPr="00BC0EB6">
        <w:rPr>
          <w:color w:val="BEC0C2"/>
        </w:rPr>
        <w:t xml:space="preserve">    </w:t>
      </w:r>
    </w:p>
    <w:p w14:paraId="3538C296" w14:textId="77777777" w:rsidR="00BC0EB6" w:rsidRPr="00BC0EB6" w:rsidRDefault="00BC0EB6" w:rsidP="00BC0EB6">
      <w:pPr>
        <w:pStyle w:val="af"/>
      </w:pPr>
      <w:r w:rsidRPr="00BC0EB6">
        <w:rPr>
          <w:color w:val="BEC0C2"/>
        </w:rPr>
        <w:t xml:space="preserve">    </w:t>
      </w:r>
      <w:r w:rsidRPr="00BC0EB6">
        <w:rPr>
          <w:color w:val="D69AA7"/>
        </w:rPr>
        <w:t>int</w:t>
      </w:r>
      <w:r w:rsidRPr="00BC0EB6">
        <w:rPr>
          <w:color w:val="BEC0C2"/>
        </w:rPr>
        <w:t xml:space="preserve"> </w:t>
      </w:r>
      <w:proofErr w:type="spellStart"/>
      <w:r w:rsidRPr="00BC0EB6">
        <w:rPr>
          <w:color w:val="D6BB9A"/>
        </w:rPr>
        <w:t>requiredSize</w:t>
      </w:r>
      <w:proofErr w:type="spellEnd"/>
      <w:r w:rsidRPr="00BC0EB6">
        <w:rPr>
          <w:color w:val="BEC0C2"/>
        </w:rPr>
        <w:t xml:space="preserve"> </w:t>
      </w:r>
      <w:r w:rsidRPr="00BC0EB6">
        <w:rPr>
          <w:color w:val="D6BB9A"/>
        </w:rPr>
        <w:t>=</w:t>
      </w:r>
      <w:r w:rsidRPr="00BC0EB6">
        <w:rPr>
          <w:color w:val="BEC0C2"/>
        </w:rPr>
        <w:t xml:space="preserve"> </w:t>
      </w:r>
      <w:proofErr w:type="spellStart"/>
      <w:r w:rsidRPr="00BC0EB6">
        <w:t>snprintf</w:t>
      </w:r>
      <w:proofErr w:type="spellEnd"/>
      <w:r w:rsidRPr="00BC0EB6">
        <w:t>(</w:t>
      </w:r>
      <w:proofErr w:type="spellStart"/>
      <w:r w:rsidRPr="00BC0EB6">
        <w:rPr>
          <w:color w:val="45C6D6"/>
        </w:rPr>
        <w:t>nullptr</w:t>
      </w:r>
      <w:proofErr w:type="spellEnd"/>
      <w:r w:rsidRPr="00BC0EB6">
        <w:t>,</w:t>
      </w:r>
      <w:r w:rsidRPr="00BC0EB6">
        <w:rPr>
          <w:color w:val="BEC0C2"/>
        </w:rPr>
        <w:t xml:space="preserve"> </w:t>
      </w:r>
      <w:r w:rsidRPr="00BC0EB6">
        <w:rPr>
          <w:color w:val="8A602C"/>
        </w:rPr>
        <w:t>0</w:t>
      </w:r>
      <w:r w:rsidRPr="00BC0EB6">
        <w:t>,</w:t>
      </w:r>
      <w:r w:rsidRPr="00BC0EB6">
        <w:rPr>
          <w:color w:val="BEC0C2"/>
        </w:rPr>
        <w:t xml:space="preserve"> </w:t>
      </w:r>
      <w:r w:rsidRPr="00BC0EB6">
        <w:rPr>
          <w:color w:val="D69545"/>
        </w:rPr>
        <w:t>"0x%X"</w:t>
      </w:r>
      <w:r w:rsidRPr="00BC0EB6">
        <w:t>,</w:t>
      </w:r>
      <w:r w:rsidRPr="00BC0EB6">
        <w:rPr>
          <w:color w:val="BEC0C2"/>
        </w:rPr>
        <w:t xml:space="preserve"> </w:t>
      </w:r>
      <w:proofErr w:type="spellStart"/>
      <w:r w:rsidRPr="00BC0EB6">
        <w:rPr>
          <w:color w:val="D6BB9A"/>
        </w:rPr>
        <w:t>hex_val</w:t>
      </w:r>
      <w:proofErr w:type="spellEnd"/>
      <w:r w:rsidRPr="00BC0EB6">
        <w:t>);</w:t>
      </w:r>
      <w:r w:rsidRPr="00BC0EB6">
        <w:rPr>
          <w:color w:val="BEC0C2"/>
        </w:rPr>
        <w:t xml:space="preserve"> </w:t>
      </w:r>
      <w:r w:rsidRPr="00BC0EB6">
        <w:t>//</w:t>
      </w:r>
      <w:r w:rsidRPr="00BC0EB6">
        <w:rPr>
          <w:color w:val="BEC0C2"/>
        </w:rPr>
        <w:t xml:space="preserve"> </w:t>
      </w:r>
      <w:r w:rsidRPr="00BC0EB6">
        <w:t>Determine</w:t>
      </w:r>
      <w:r w:rsidRPr="00BC0EB6">
        <w:rPr>
          <w:color w:val="BEC0C2"/>
        </w:rPr>
        <w:t xml:space="preserve"> </w:t>
      </w:r>
      <w:r w:rsidRPr="00BC0EB6">
        <w:t>the</w:t>
      </w:r>
      <w:r w:rsidRPr="00BC0EB6">
        <w:rPr>
          <w:color w:val="BEC0C2"/>
        </w:rPr>
        <w:t xml:space="preserve"> </w:t>
      </w:r>
      <w:r w:rsidRPr="00BC0EB6">
        <w:t>size</w:t>
      </w:r>
      <w:r w:rsidRPr="00BC0EB6">
        <w:rPr>
          <w:color w:val="BEC0C2"/>
        </w:rPr>
        <w:t xml:space="preserve"> </w:t>
      </w:r>
      <w:r w:rsidRPr="00BC0EB6">
        <w:t>of</w:t>
      </w:r>
      <w:r w:rsidRPr="00BC0EB6">
        <w:rPr>
          <w:color w:val="BEC0C2"/>
        </w:rPr>
        <w:t xml:space="preserve"> </w:t>
      </w:r>
      <w:r w:rsidRPr="00BC0EB6">
        <w:t>the</w:t>
      </w:r>
      <w:r w:rsidRPr="00BC0EB6">
        <w:rPr>
          <w:color w:val="BEC0C2"/>
        </w:rPr>
        <w:t xml:space="preserve"> </w:t>
      </w:r>
      <w:r w:rsidRPr="00BC0EB6">
        <w:t>string</w:t>
      </w:r>
      <w:r w:rsidRPr="00BC0EB6">
        <w:rPr>
          <w:color w:val="BEC0C2"/>
        </w:rPr>
        <w:t xml:space="preserve"> </w:t>
      </w:r>
      <w:r w:rsidRPr="00BC0EB6">
        <w:t>required</w:t>
      </w:r>
      <w:r w:rsidRPr="00BC0EB6">
        <w:rPr>
          <w:color w:val="BEC0C2"/>
        </w:rPr>
        <w:t xml:space="preserve"> </w:t>
      </w:r>
      <w:r w:rsidRPr="00BC0EB6">
        <w:t>to</w:t>
      </w:r>
      <w:r w:rsidRPr="00BC0EB6">
        <w:rPr>
          <w:color w:val="BEC0C2"/>
        </w:rPr>
        <w:t xml:space="preserve"> </w:t>
      </w:r>
      <w:r w:rsidRPr="00BC0EB6">
        <w:t>represent</w:t>
      </w:r>
      <w:r w:rsidRPr="00BC0EB6">
        <w:rPr>
          <w:color w:val="BEC0C2"/>
        </w:rPr>
        <w:t xml:space="preserve"> </w:t>
      </w:r>
      <w:r w:rsidRPr="00BC0EB6">
        <w:t>the</w:t>
      </w:r>
      <w:r w:rsidRPr="00BC0EB6">
        <w:rPr>
          <w:color w:val="BEC0C2"/>
        </w:rPr>
        <w:t xml:space="preserve"> </w:t>
      </w:r>
      <w:r w:rsidRPr="00BC0EB6">
        <w:t>number</w:t>
      </w:r>
      <w:r w:rsidRPr="00BC0EB6">
        <w:rPr>
          <w:color w:val="BEC0C2"/>
        </w:rPr>
        <w:t xml:space="preserve"> </w:t>
      </w:r>
      <w:r w:rsidRPr="00BC0EB6">
        <w:t>in</w:t>
      </w:r>
      <w:r w:rsidRPr="00BC0EB6">
        <w:rPr>
          <w:color w:val="BEC0C2"/>
        </w:rPr>
        <w:t xml:space="preserve"> </w:t>
      </w:r>
      <w:r w:rsidRPr="00BC0EB6">
        <w:t>hexadecimal</w:t>
      </w:r>
      <w:r w:rsidRPr="00BC0EB6">
        <w:rPr>
          <w:color w:val="BEC0C2"/>
        </w:rPr>
        <w:t xml:space="preserve"> </w:t>
      </w:r>
      <w:r w:rsidRPr="00BC0EB6">
        <w:t>form</w:t>
      </w:r>
    </w:p>
    <w:p w14:paraId="5D8DD393" w14:textId="77777777" w:rsidR="00BC0EB6" w:rsidRPr="00BC0EB6" w:rsidRDefault="00BC0EB6" w:rsidP="00BC0EB6">
      <w:pPr>
        <w:pStyle w:val="af"/>
      </w:pPr>
    </w:p>
    <w:p w14:paraId="24FA9B80" w14:textId="77777777" w:rsidR="00BC0EB6" w:rsidRPr="00BC0EB6" w:rsidRDefault="00BC0EB6" w:rsidP="00BC0EB6">
      <w:pPr>
        <w:pStyle w:val="af"/>
      </w:pPr>
      <w:r w:rsidRPr="00BC0EB6">
        <w:rPr>
          <w:color w:val="BEC0C2"/>
        </w:rPr>
        <w:t xml:space="preserve">    </w:t>
      </w:r>
      <w:r w:rsidRPr="00BC0EB6">
        <w:t>capacity_</w:t>
      </w:r>
      <w:r w:rsidRPr="00BC0EB6">
        <w:rPr>
          <w:color w:val="BEC0C2"/>
        </w:rPr>
        <w:t xml:space="preserve"> </w:t>
      </w:r>
      <w:r w:rsidRPr="00BC0EB6">
        <w:rPr>
          <w:color w:val="D6BB9A"/>
        </w:rPr>
        <w:t>=</w:t>
      </w:r>
      <w:r w:rsidRPr="00BC0EB6">
        <w:rPr>
          <w:color w:val="BEC0C2"/>
        </w:rPr>
        <w:t xml:space="preserve"> </w:t>
      </w:r>
      <w:proofErr w:type="spellStart"/>
      <w:r w:rsidRPr="00BC0EB6">
        <w:rPr>
          <w:color w:val="D6BB9A"/>
        </w:rPr>
        <w:t>requiredSize</w:t>
      </w:r>
      <w:proofErr w:type="spellEnd"/>
      <w:r w:rsidRPr="00BC0EB6">
        <w:rPr>
          <w:color w:val="BEC0C2"/>
        </w:rPr>
        <w:t xml:space="preserve"> </w:t>
      </w:r>
      <w:r w:rsidRPr="00BC0EB6">
        <w:rPr>
          <w:color w:val="D6BB9A"/>
        </w:rPr>
        <w:t>+</w:t>
      </w:r>
      <w:r w:rsidRPr="00BC0EB6">
        <w:rPr>
          <w:color w:val="BEC0C2"/>
        </w:rPr>
        <w:t xml:space="preserve"> </w:t>
      </w:r>
      <w:r w:rsidRPr="00BC0EB6">
        <w:rPr>
          <w:color w:val="8A602C"/>
        </w:rPr>
        <w:t>1</w:t>
      </w:r>
      <w:r w:rsidRPr="00BC0EB6">
        <w:t>;</w:t>
      </w:r>
      <w:r w:rsidRPr="00BC0EB6">
        <w:rPr>
          <w:color w:val="BEC0C2"/>
        </w:rPr>
        <w:t xml:space="preserve"> </w:t>
      </w:r>
      <w:r w:rsidRPr="00BC0EB6">
        <w:t>//</w:t>
      </w:r>
      <w:r w:rsidRPr="00BC0EB6">
        <w:rPr>
          <w:color w:val="BEC0C2"/>
        </w:rPr>
        <w:t xml:space="preserve"> </w:t>
      </w:r>
      <w:r w:rsidRPr="00BC0EB6">
        <w:t>Allocate</w:t>
      </w:r>
      <w:r w:rsidRPr="00BC0EB6">
        <w:rPr>
          <w:color w:val="BEC0C2"/>
        </w:rPr>
        <w:t xml:space="preserve"> </w:t>
      </w:r>
      <w:r w:rsidRPr="00BC0EB6">
        <w:t>memory</w:t>
      </w:r>
      <w:r w:rsidRPr="00BC0EB6">
        <w:rPr>
          <w:color w:val="BEC0C2"/>
        </w:rPr>
        <w:t xml:space="preserve"> </w:t>
      </w:r>
      <w:r w:rsidRPr="00BC0EB6">
        <w:t>for</w:t>
      </w:r>
      <w:r w:rsidRPr="00BC0EB6">
        <w:rPr>
          <w:color w:val="BEC0C2"/>
        </w:rPr>
        <w:t xml:space="preserve"> </w:t>
      </w:r>
      <w:r w:rsidRPr="00BC0EB6">
        <w:t>the</w:t>
      </w:r>
      <w:r w:rsidRPr="00BC0EB6">
        <w:rPr>
          <w:color w:val="BEC0C2"/>
        </w:rPr>
        <w:t xml:space="preserve"> </w:t>
      </w:r>
      <w:r w:rsidRPr="00BC0EB6">
        <w:t>line</w:t>
      </w:r>
    </w:p>
    <w:p w14:paraId="3D2C42F6" w14:textId="77777777" w:rsidR="00BC0EB6" w:rsidRPr="00BC0EB6" w:rsidRDefault="00BC0EB6" w:rsidP="00BC0EB6">
      <w:pPr>
        <w:pStyle w:val="af"/>
      </w:pPr>
      <w:r w:rsidRPr="00BC0EB6">
        <w:rPr>
          <w:color w:val="BEC0C2"/>
        </w:rPr>
        <w:t xml:space="preserve">    </w:t>
      </w:r>
      <w:r w:rsidRPr="00BC0EB6">
        <w:t>str_</w:t>
      </w:r>
      <w:r w:rsidRPr="00BC0EB6">
        <w:rPr>
          <w:color w:val="BEC0C2"/>
        </w:rPr>
        <w:t xml:space="preserve"> </w:t>
      </w:r>
      <w:r w:rsidRPr="00BC0EB6">
        <w:rPr>
          <w:color w:val="D6BB9A"/>
        </w:rPr>
        <w:t>=</w:t>
      </w:r>
      <w:r w:rsidRPr="00BC0EB6">
        <w:rPr>
          <w:color w:val="BEC0C2"/>
        </w:rPr>
        <w:t xml:space="preserve"> </w:t>
      </w:r>
      <w:r w:rsidRPr="00BC0EB6">
        <w:rPr>
          <w:color w:val="45C6D6"/>
        </w:rPr>
        <w:t>new</w:t>
      </w:r>
      <w:r w:rsidRPr="00BC0EB6">
        <w:rPr>
          <w:color w:val="BEC0C2"/>
        </w:rPr>
        <w:t xml:space="preserve"> </w:t>
      </w:r>
      <w:r w:rsidRPr="00BC0EB6">
        <w:rPr>
          <w:color w:val="D69AA7"/>
        </w:rPr>
        <w:t>char</w:t>
      </w:r>
      <w:r w:rsidRPr="00BC0EB6">
        <w:t>[capacity_];</w:t>
      </w:r>
    </w:p>
    <w:p w14:paraId="66119974" w14:textId="77777777" w:rsidR="00BC0EB6" w:rsidRPr="00BC0EB6" w:rsidRDefault="00BC0EB6" w:rsidP="00BC0EB6">
      <w:pPr>
        <w:pStyle w:val="af"/>
      </w:pPr>
      <w:r w:rsidRPr="00BC0EB6">
        <w:rPr>
          <w:color w:val="BEC0C2"/>
        </w:rPr>
        <w:t xml:space="preserve">    </w:t>
      </w:r>
    </w:p>
    <w:p w14:paraId="4C38D8EC" w14:textId="77777777" w:rsidR="00BC0EB6" w:rsidRPr="00BC0EB6" w:rsidRDefault="00BC0EB6" w:rsidP="00BC0EB6">
      <w:pPr>
        <w:pStyle w:val="af"/>
      </w:pPr>
      <w:r w:rsidRPr="00BC0EB6">
        <w:rPr>
          <w:color w:val="BEC0C2"/>
        </w:rPr>
        <w:t xml:space="preserve">    </w:t>
      </w:r>
      <w:proofErr w:type="spellStart"/>
      <w:r w:rsidRPr="00BC0EB6">
        <w:t>snprintf</w:t>
      </w:r>
      <w:proofErr w:type="spellEnd"/>
      <w:r w:rsidRPr="00BC0EB6">
        <w:t>(str_,</w:t>
      </w:r>
      <w:r w:rsidRPr="00BC0EB6">
        <w:rPr>
          <w:color w:val="BEC0C2"/>
        </w:rPr>
        <w:t xml:space="preserve"> </w:t>
      </w:r>
      <w:r w:rsidRPr="00BC0EB6">
        <w:t>capacity_,</w:t>
      </w:r>
      <w:r w:rsidRPr="00BC0EB6">
        <w:rPr>
          <w:color w:val="BEC0C2"/>
        </w:rPr>
        <w:t xml:space="preserve"> </w:t>
      </w:r>
      <w:r w:rsidRPr="00BC0EB6">
        <w:rPr>
          <w:color w:val="D69545"/>
        </w:rPr>
        <w:t>"0x%X"</w:t>
      </w:r>
      <w:r w:rsidRPr="00BC0EB6">
        <w:t>,</w:t>
      </w:r>
      <w:r w:rsidRPr="00BC0EB6">
        <w:rPr>
          <w:color w:val="BEC0C2"/>
        </w:rPr>
        <w:t xml:space="preserve"> </w:t>
      </w:r>
      <w:proofErr w:type="spellStart"/>
      <w:r w:rsidRPr="00BC0EB6">
        <w:rPr>
          <w:color w:val="D6BB9A"/>
        </w:rPr>
        <w:t>hex_val</w:t>
      </w:r>
      <w:proofErr w:type="spellEnd"/>
      <w:r w:rsidRPr="00BC0EB6">
        <w:t>);</w:t>
      </w:r>
      <w:r w:rsidRPr="00BC0EB6">
        <w:rPr>
          <w:color w:val="BEC0C2"/>
        </w:rPr>
        <w:t xml:space="preserve"> </w:t>
      </w:r>
      <w:r w:rsidRPr="00BC0EB6">
        <w:t>//</w:t>
      </w:r>
      <w:r w:rsidRPr="00BC0EB6">
        <w:rPr>
          <w:color w:val="BEC0C2"/>
        </w:rPr>
        <w:t xml:space="preserve"> </w:t>
      </w:r>
      <w:r w:rsidRPr="00BC0EB6">
        <w:t>Convert</w:t>
      </w:r>
      <w:r w:rsidRPr="00BC0EB6">
        <w:rPr>
          <w:color w:val="BEC0C2"/>
        </w:rPr>
        <w:t xml:space="preserve"> </w:t>
      </w:r>
      <w:r w:rsidRPr="00BC0EB6">
        <w:t>an</w:t>
      </w:r>
      <w:r w:rsidRPr="00BC0EB6">
        <w:rPr>
          <w:color w:val="BEC0C2"/>
        </w:rPr>
        <w:t xml:space="preserve"> </w:t>
      </w:r>
      <w:r w:rsidRPr="00BC0EB6">
        <w:t>integer</w:t>
      </w:r>
      <w:r w:rsidRPr="00BC0EB6">
        <w:rPr>
          <w:color w:val="BEC0C2"/>
        </w:rPr>
        <w:t xml:space="preserve"> </w:t>
      </w:r>
      <w:r w:rsidRPr="00BC0EB6">
        <w:t>to</w:t>
      </w:r>
      <w:r w:rsidRPr="00BC0EB6">
        <w:rPr>
          <w:color w:val="BEC0C2"/>
        </w:rPr>
        <w:t xml:space="preserve"> </w:t>
      </w:r>
      <w:r w:rsidRPr="00BC0EB6">
        <w:t>a</w:t>
      </w:r>
      <w:r w:rsidRPr="00BC0EB6">
        <w:rPr>
          <w:color w:val="BEC0C2"/>
        </w:rPr>
        <w:t xml:space="preserve"> </w:t>
      </w:r>
      <w:r w:rsidRPr="00BC0EB6">
        <w:t>string</w:t>
      </w:r>
      <w:r w:rsidRPr="00BC0EB6">
        <w:rPr>
          <w:color w:val="BEC0C2"/>
        </w:rPr>
        <w:t xml:space="preserve"> </w:t>
      </w:r>
      <w:r w:rsidRPr="00BC0EB6">
        <w:t>in</w:t>
      </w:r>
      <w:r w:rsidRPr="00BC0EB6">
        <w:rPr>
          <w:color w:val="BEC0C2"/>
        </w:rPr>
        <w:t xml:space="preserve"> </w:t>
      </w:r>
      <w:r w:rsidRPr="00BC0EB6">
        <w:t>hexadecimal</w:t>
      </w:r>
      <w:r w:rsidRPr="00BC0EB6">
        <w:rPr>
          <w:color w:val="BEC0C2"/>
        </w:rPr>
        <w:t xml:space="preserve"> </w:t>
      </w:r>
      <w:r w:rsidRPr="00BC0EB6">
        <w:t>form</w:t>
      </w:r>
      <w:r w:rsidRPr="00BC0EB6">
        <w:rPr>
          <w:color w:val="BEC0C2"/>
        </w:rPr>
        <w:t xml:space="preserve"> </w:t>
      </w:r>
      <w:r w:rsidRPr="00BC0EB6">
        <w:t>and</w:t>
      </w:r>
      <w:r w:rsidRPr="00BC0EB6">
        <w:rPr>
          <w:color w:val="BEC0C2"/>
        </w:rPr>
        <w:t xml:space="preserve"> </w:t>
      </w:r>
      <w:r w:rsidRPr="00BC0EB6">
        <w:t>store</w:t>
      </w:r>
      <w:r w:rsidRPr="00BC0EB6">
        <w:rPr>
          <w:color w:val="BEC0C2"/>
        </w:rPr>
        <w:t xml:space="preserve"> </w:t>
      </w:r>
      <w:r w:rsidRPr="00BC0EB6">
        <w:t>it</w:t>
      </w:r>
      <w:r w:rsidRPr="00BC0EB6">
        <w:rPr>
          <w:color w:val="BEC0C2"/>
        </w:rPr>
        <w:t xml:space="preserve"> </w:t>
      </w:r>
      <w:r w:rsidRPr="00BC0EB6">
        <w:t>in</w:t>
      </w:r>
      <w:r w:rsidRPr="00BC0EB6">
        <w:rPr>
          <w:color w:val="BEC0C2"/>
        </w:rPr>
        <w:t xml:space="preserve"> </w:t>
      </w:r>
      <w:r w:rsidRPr="00BC0EB6">
        <w:t>the</w:t>
      </w:r>
      <w:r w:rsidRPr="00BC0EB6">
        <w:rPr>
          <w:color w:val="BEC0C2"/>
        </w:rPr>
        <w:t xml:space="preserve"> </w:t>
      </w:r>
      <w:proofErr w:type="spellStart"/>
      <w:r w:rsidRPr="00BC0EB6">
        <w:t>myString</w:t>
      </w:r>
      <w:proofErr w:type="spellEnd"/>
      <w:r w:rsidRPr="00BC0EB6">
        <w:rPr>
          <w:color w:val="BEC0C2"/>
        </w:rPr>
        <w:t xml:space="preserve"> </w:t>
      </w:r>
      <w:proofErr w:type="gramStart"/>
      <w:r w:rsidRPr="00BC0EB6">
        <w:t>object</w:t>
      </w:r>
      <w:proofErr w:type="gramEnd"/>
    </w:p>
    <w:p w14:paraId="3BE6B126" w14:textId="77777777" w:rsidR="00BC0EB6" w:rsidRPr="00BC0EB6" w:rsidRDefault="00BC0EB6" w:rsidP="00BC0EB6">
      <w:pPr>
        <w:pStyle w:val="af"/>
      </w:pPr>
    </w:p>
    <w:p w14:paraId="1C26C95C" w14:textId="77777777" w:rsidR="00BC0EB6" w:rsidRPr="00BC0EB6" w:rsidRDefault="00BC0EB6" w:rsidP="00BC0EB6">
      <w:pPr>
        <w:pStyle w:val="af"/>
      </w:pPr>
      <w:r w:rsidRPr="00BC0EB6">
        <w:rPr>
          <w:color w:val="BEC0C2"/>
        </w:rPr>
        <w:t xml:space="preserve">    </w:t>
      </w:r>
      <w:r w:rsidRPr="00BC0EB6">
        <w:t>size_</w:t>
      </w:r>
      <w:r w:rsidRPr="00BC0EB6">
        <w:rPr>
          <w:color w:val="BEC0C2"/>
        </w:rPr>
        <w:t xml:space="preserve"> </w:t>
      </w:r>
      <w:r w:rsidRPr="00BC0EB6">
        <w:rPr>
          <w:color w:val="D6BB9A"/>
        </w:rPr>
        <w:t>=</w:t>
      </w:r>
      <w:r w:rsidRPr="00BC0EB6">
        <w:rPr>
          <w:color w:val="BEC0C2"/>
        </w:rPr>
        <w:t xml:space="preserve"> </w:t>
      </w:r>
      <w:proofErr w:type="spellStart"/>
      <w:r w:rsidRPr="00BC0EB6">
        <w:rPr>
          <w:color w:val="D6BB9A"/>
        </w:rPr>
        <w:t>requiredSize</w:t>
      </w:r>
      <w:proofErr w:type="spellEnd"/>
      <w:r w:rsidRPr="00BC0EB6">
        <w:t>;</w:t>
      </w:r>
    </w:p>
    <w:p w14:paraId="600B8B83" w14:textId="17079E00" w:rsidR="00BC0EB6" w:rsidRDefault="00BC0EB6" w:rsidP="00BC0EB6">
      <w:pPr>
        <w:pStyle w:val="af"/>
        <w:rPr>
          <w:szCs w:val="24"/>
        </w:rPr>
      </w:pPr>
      <w:r w:rsidRPr="00BC0EB6">
        <w:rPr>
          <w:szCs w:val="24"/>
        </w:rPr>
        <w:t>}</w:t>
      </w:r>
    </w:p>
    <w:p w14:paraId="7D87339A" w14:textId="20E89A6E" w:rsidR="00596944" w:rsidRDefault="00596944" w:rsidP="00596944">
      <w:pPr>
        <w:rPr>
          <w:lang w:val="en-US"/>
        </w:rPr>
      </w:pPr>
      <w:r w:rsidRPr="00596944">
        <w:rPr>
          <w:lang w:val="en-US"/>
        </w:rPr>
        <w:t xml:space="preserve">The </w:t>
      </w:r>
      <w:proofErr w:type="spellStart"/>
      <w:proofErr w:type="gramStart"/>
      <w:r w:rsidRPr="00596944">
        <w:rPr>
          <w:lang w:val="en-US"/>
        </w:rPr>
        <w:t>MyString</w:t>
      </w:r>
      <w:proofErr w:type="spellEnd"/>
      <w:r w:rsidRPr="00596944">
        <w:rPr>
          <w:lang w:val="en-US"/>
        </w:rPr>
        <w:t>::</w:t>
      </w:r>
      <w:proofErr w:type="spellStart"/>
      <w:proofErr w:type="gramEnd"/>
      <w:r w:rsidRPr="00596944">
        <w:rPr>
          <w:lang w:val="en-US"/>
        </w:rPr>
        <w:t>MyString</w:t>
      </w:r>
      <w:proofErr w:type="spellEnd"/>
      <w:r w:rsidRPr="00596944">
        <w:rPr>
          <w:lang w:val="en-US"/>
        </w:rPr>
        <w:t xml:space="preserve">(float </w:t>
      </w:r>
      <w:proofErr w:type="spellStart"/>
      <w:r w:rsidRPr="00596944">
        <w:rPr>
          <w:lang w:val="en-US"/>
        </w:rPr>
        <w:t>floatValue</w:t>
      </w:r>
      <w:proofErr w:type="spellEnd"/>
      <w:r w:rsidRPr="00596944">
        <w:rPr>
          <w:lang w:val="en-US"/>
        </w:rPr>
        <w:t xml:space="preserve">) constructor dynamically determines the maximum number of characters required to represent a floating-point value using </w:t>
      </w:r>
      <w:proofErr w:type="spellStart"/>
      <w:r w:rsidRPr="00596944">
        <w:rPr>
          <w:lang w:val="en-US"/>
        </w:rPr>
        <w:t>snprintf</w:t>
      </w:r>
      <w:proofErr w:type="spellEnd"/>
      <w:r w:rsidRPr="00596944">
        <w:rPr>
          <w:lang w:val="en-US"/>
        </w:rPr>
        <w:t xml:space="preserve">. It allocates </w:t>
      </w:r>
      <w:proofErr w:type="gramStart"/>
      <w:r w:rsidRPr="00596944">
        <w:rPr>
          <w:lang w:val="en-US"/>
        </w:rPr>
        <w:t>memory</w:t>
      </w:r>
      <w:proofErr w:type="gramEnd"/>
      <w:r w:rsidRPr="00596944">
        <w:rPr>
          <w:lang w:val="en-US"/>
        </w:rPr>
        <w:t xml:space="preserve"> accordingly, converts the float to a string using </w:t>
      </w:r>
      <w:proofErr w:type="spellStart"/>
      <w:r w:rsidRPr="00596944">
        <w:rPr>
          <w:lang w:val="en-US"/>
        </w:rPr>
        <w:t>snprintf</w:t>
      </w:r>
      <w:proofErr w:type="spellEnd"/>
      <w:r w:rsidRPr="00596944">
        <w:rPr>
          <w:lang w:val="en-US"/>
        </w:rPr>
        <w:t xml:space="preserve">, and stores it in the </w:t>
      </w:r>
      <w:proofErr w:type="spellStart"/>
      <w:r w:rsidRPr="00596944">
        <w:rPr>
          <w:lang w:val="en-US"/>
        </w:rPr>
        <w:t>MyString</w:t>
      </w:r>
      <w:proofErr w:type="spellEnd"/>
      <w:r w:rsidRPr="00596944">
        <w:rPr>
          <w:lang w:val="en-US"/>
        </w:rPr>
        <w:t xml:space="preserve"> object.</w:t>
      </w:r>
    </w:p>
    <w:p w14:paraId="799ACD3A" w14:textId="77777777" w:rsidR="00596944" w:rsidRPr="00596944" w:rsidRDefault="00596944" w:rsidP="00596944">
      <w:pPr>
        <w:pStyle w:val="af"/>
      </w:pPr>
      <w:proofErr w:type="spellStart"/>
      <w:proofErr w:type="gramStart"/>
      <w:r w:rsidRPr="00596944">
        <w:rPr>
          <w:color w:val="FF8080"/>
        </w:rPr>
        <w:t>MyString</w:t>
      </w:r>
      <w:proofErr w:type="spellEnd"/>
      <w:r w:rsidRPr="00596944">
        <w:t>::</w:t>
      </w:r>
      <w:proofErr w:type="spellStart"/>
      <w:proofErr w:type="gramEnd"/>
      <w:r w:rsidRPr="00596944">
        <w:rPr>
          <w:b/>
          <w:bCs/>
        </w:rPr>
        <w:t>MyString</w:t>
      </w:r>
      <w:proofErr w:type="spellEnd"/>
      <w:r w:rsidRPr="00596944">
        <w:t>(</w:t>
      </w:r>
      <w:r w:rsidRPr="00596944">
        <w:rPr>
          <w:color w:val="D69AA7"/>
        </w:rPr>
        <w:t>float</w:t>
      </w:r>
      <w:r w:rsidRPr="00596944">
        <w:rPr>
          <w:color w:val="BEC0C2"/>
        </w:rPr>
        <w:t xml:space="preserve"> </w:t>
      </w:r>
      <w:proofErr w:type="spellStart"/>
      <w:r w:rsidRPr="00596944">
        <w:rPr>
          <w:color w:val="D6BB9A"/>
        </w:rPr>
        <w:t>floatValue</w:t>
      </w:r>
      <w:proofErr w:type="spellEnd"/>
      <w:r w:rsidRPr="00596944">
        <w:t>)</w:t>
      </w:r>
      <w:r w:rsidRPr="00596944">
        <w:rPr>
          <w:color w:val="BEC0C2"/>
        </w:rPr>
        <w:t xml:space="preserve"> </w:t>
      </w:r>
      <w:r w:rsidRPr="00596944">
        <w:rPr>
          <w:i/>
          <w:iCs/>
        </w:rPr>
        <w:t>//</w:t>
      </w:r>
      <w:r w:rsidRPr="00596944">
        <w:rPr>
          <w:color w:val="BEC0C2"/>
        </w:rPr>
        <w:t xml:space="preserve"> </w:t>
      </w:r>
      <w:r w:rsidRPr="00596944">
        <w:rPr>
          <w:i/>
          <w:iCs/>
        </w:rPr>
        <w:t>conversion</w:t>
      </w:r>
      <w:r w:rsidRPr="00596944">
        <w:rPr>
          <w:color w:val="BEC0C2"/>
        </w:rPr>
        <w:t xml:space="preserve"> </w:t>
      </w:r>
      <w:r w:rsidRPr="00596944">
        <w:rPr>
          <w:i/>
          <w:iCs/>
        </w:rPr>
        <w:t>constructor</w:t>
      </w:r>
      <w:r w:rsidRPr="00596944">
        <w:rPr>
          <w:color w:val="BEC0C2"/>
        </w:rPr>
        <w:t xml:space="preserve"> </w:t>
      </w:r>
      <w:r w:rsidRPr="00596944">
        <w:rPr>
          <w:i/>
          <w:iCs/>
        </w:rPr>
        <w:t>for</w:t>
      </w:r>
      <w:r w:rsidRPr="00596944">
        <w:rPr>
          <w:color w:val="BEC0C2"/>
        </w:rPr>
        <w:t xml:space="preserve"> </w:t>
      </w:r>
      <w:r w:rsidRPr="00596944">
        <w:rPr>
          <w:i/>
          <w:iCs/>
        </w:rPr>
        <w:t>float</w:t>
      </w:r>
      <w:r w:rsidRPr="00596944">
        <w:rPr>
          <w:color w:val="BEC0C2"/>
        </w:rPr>
        <w:t xml:space="preserve"> </w:t>
      </w:r>
      <w:r w:rsidRPr="00596944">
        <w:rPr>
          <w:i/>
          <w:iCs/>
        </w:rPr>
        <w:t>types</w:t>
      </w:r>
    </w:p>
    <w:p w14:paraId="42C031D7" w14:textId="77777777" w:rsidR="00596944" w:rsidRPr="00596944" w:rsidRDefault="00596944" w:rsidP="00596944">
      <w:pPr>
        <w:pStyle w:val="af"/>
      </w:pPr>
      <w:r w:rsidRPr="00596944">
        <w:t>{</w:t>
      </w:r>
    </w:p>
    <w:p w14:paraId="6244E40A" w14:textId="77777777" w:rsidR="00596944" w:rsidRPr="00596944" w:rsidRDefault="00596944" w:rsidP="00596944">
      <w:pPr>
        <w:pStyle w:val="af"/>
      </w:pPr>
      <w:r w:rsidRPr="00596944">
        <w:rPr>
          <w:color w:val="BEC0C2"/>
        </w:rPr>
        <w:t xml:space="preserve">    </w:t>
      </w:r>
      <w:proofErr w:type="gramStart"/>
      <w:r w:rsidRPr="00596944">
        <w:rPr>
          <w:color w:val="FF8080"/>
        </w:rPr>
        <w:t>std</w:t>
      </w:r>
      <w:r w:rsidRPr="00596944">
        <w:t>::</w:t>
      </w:r>
      <w:proofErr w:type="spellStart"/>
      <w:proofErr w:type="gramEnd"/>
      <w:r w:rsidRPr="00596944">
        <w:rPr>
          <w:color w:val="9AA7D6"/>
        </w:rPr>
        <w:t>cout</w:t>
      </w:r>
      <w:proofErr w:type="spellEnd"/>
      <w:r w:rsidRPr="00596944">
        <w:rPr>
          <w:color w:val="BEC0C2"/>
        </w:rPr>
        <w:t xml:space="preserve"> </w:t>
      </w:r>
      <w:r w:rsidRPr="00596944">
        <w:rPr>
          <w:color w:val="D6BB9A"/>
        </w:rPr>
        <w:t>&lt;&lt;</w:t>
      </w:r>
      <w:r w:rsidRPr="00596944">
        <w:rPr>
          <w:color w:val="BEC0C2"/>
        </w:rPr>
        <w:t xml:space="preserve"> </w:t>
      </w:r>
      <w:r w:rsidRPr="00596944">
        <w:rPr>
          <w:i/>
          <w:iCs/>
          <w:color w:val="45C6D6"/>
        </w:rPr>
        <w:t>__PRETTY_FUNCTION__</w:t>
      </w:r>
      <w:r w:rsidRPr="00596944">
        <w:rPr>
          <w:color w:val="BEC0C2"/>
        </w:rPr>
        <w:t xml:space="preserve"> </w:t>
      </w:r>
      <w:r w:rsidRPr="00596944">
        <w:rPr>
          <w:color w:val="D6BB9A"/>
        </w:rPr>
        <w:t>&lt;&lt;</w:t>
      </w:r>
      <w:r w:rsidRPr="00596944">
        <w:rPr>
          <w:color w:val="BEC0C2"/>
        </w:rPr>
        <w:t xml:space="preserve"> </w:t>
      </w:r>
      <w:r w:rsidRPr="00596944">
        <w:rPr>
          <w:color w:val="FF8080"/>
        </w:rPr>
        <w:t>std</w:t>
      </w:r>
      <w:r w:rsidRPr="00596944">
        <w:t>::</w:t>
      </w:r>
      <w:proofErr w:type="spellStart"/>
      <w:r w:rsidRPr="00596944">
        <w:t>endl</w:t>
      </w:r>
      <w:proofErr w:type="spellEnd"/>
      <w:r w:rsidRPr="00596944">
        <w:t>;</w:t>
      </w:r>
    </w:p>
    <w:p w14:paraId="07ED32CC" w14:textId="77777777" w:rsidR="00596944" w:rsidRPr="00596944" w:rsidRDefault="00596944" w:rsidP="00596944">
      <w:pPr>
        <w:pStyle w:val="af"/>
      </w:pPr>
    </w:p>
    <w:p w14:paraId="31C26373" w14:textId="77777777" w:rsidR="00596944" w:rsidRPr="00596944" w:rsidRDefault="00596944" w:rsidP="00596944">
      <w:pPr>
        <w:pStyle w:val="af"/>
      </w:pPr>
      <w:r w:rsidRPr="00596944">
        <w:rPr>
          <w:color w:val="BEC0C2"/>
        </w:rPr>
        <w:t xml:space="preserve">    </w:t>
      </w:r>
      <w:r w:rsidRPr="00596944">
        <w:rPr>
          <w:color w:val="D69AA7"/>
        </w:rPr>
        <w:t>int</w:t>
      </w:r>
      <w:r w:rsidRPr="00596944">
        <w:rPr>
          <w:color w:val="BEC0C2"/>
        </w:rPr>
        <w:t xml:space="preserve"> </w:t>
      </w:r>
      <w:proofErr w:type="spellStart"/>
      <w:r w:rsidRPr="00596944">
        <w:rPr>
          <w:color w:val="D6BB9A"/>
        </w:rPr>
        <w:t>requiredSize</w:t>
      </w:r>
      <w:proofErr w:type="spellEnd"/>
      <w:r w:rsidRPr="00596944">
        <w:rPr>
          <w:color w:val="BEC0C2"/>
        </w:rPr>
        <w:t xml:space="preserve"> </w:t>
      </w:r>
      <w:r w:rsidRPr="00596944">
        <w:t>=</w:t>
      </w:r>
      <w:r w:rsidRPr="00596944">
        <w:rPr>
          <w:color w:val="BEC0C2"/>
        </w:rPr>
        <w:t xml:space="preserve"> </w:t>
      </w:r>
      <w:proofErr w:type="spellStart"/>
      <w:r w:rsidRPr="00596944">
        <w:t>snprintf</w:t>
      </w:r>
      <w:proofErr w:type="spellEnd"/>
      <w:r w:rsidRPr="00596944">
        <w:t>(</w:t>
      </w:r>
      <w:proofErr w:type="spellStart"/>
      <w:r w:rsidRPr="00596944">
        <w:rPr>
          <w:i/>
          <w:iCs/>
          <w:color w:val="45C6D6"/>
        </w:rPr>
        <w:t>nullptr</w:t>
      </w:r>
      <w:proofErr w:type="spellEnd"/>
      <w:r w:rsidRPr="00596944">
        <w:t>,</w:t>
      </w:r>
      <w:r w:rsidRPr="00596944">
        <w:rPr>
          <w:color w:val="BEC0C2"/>
        </w:rPr>
        <w:t xml:space="preserve"> </w:t>
      </w:r>
      <w:r w:rsidRPr="00596944">
        <w:rPr>
          <w:color w:val="8A602C"/>
        </w:rPr>
        <w:t>0</w:t>
      </w:r>
      <w:r w:rsidRPr="00596944">
        <w:t>,</w:t>
      </w:r>
      <w:r w:rsidRPr="00596944">
        <w:rPr>
          <w:color w:val="BEC0C2"/>
        </w:rPr>
        <w:t xml:space="preserve"> </w:t>
      </w:r>
      <w:r w:rsidRPr="00596944">
        <w:rPr>
          <w:color w:val="D69545"/>
        </w:rPr>
        <w:t>"%f"</w:t>
      </w:r>
      <w:r w:rsidRPr="00596944">
        <w:t>,</w:t>
      </w:r>
      <w:r w:rsidRPr="00596944">
        <w:rPr>
          <w:color w:val="BEC0C2"/>
        </w:rPr>
        <w:t xml:space="preserve"> </w:t>
      </w:r>
      <w:proofErr w:type="spellStart"/>
      <w:r w:rsidRPr="00596944">
        <w:rPr>
          <w:color w:val="D6BB9A"/>
        </w:rPr>
        <w:t>floatValue</w:t>
      </w:r>
      <w:proofErr w:type="spellEnd"/>
      <w:r w:rsidRPr="00596944">
        <w:t>);</w:t>
      </w:r>
    </w:p>
    <w:p w14:paraId="096DF41E" w14:textId="77777777" w:rsidR="00596944" w:rsidRPr="00596944" w:rsidRDefault="00596944" w:rsidP="00596944">
      <w:pPr>
        <w:pStyle w:val="af"/>
      </w:pPr>
    </w:p>
    <w:p w14:paraId="5A3AE55C" w14:textId="77777777" w:rsidR="00596944" w:rsidRPr="00596944" w:rsidRDefault="00596944" w:rsidP="00596944">
      <w:pPr>
        <w:pStyle w:val="af"/>
      </w:pPr>
      <w:r w:rsidRPr="00596944">
        <w:rPr>
          <w:color w:val="BEC0C2"/>
        </w:rPr>
        <w:lastRenderedPageBreak/>
        <w:t xml:space="preserve">    </w:t>
      </w:r>
      <w:r w:rsidRPr="00596944">
        <w:t>capacity_</w:t>
      </w:r>
      <w:r w:rsidRPr="00596944">
        <w:rPr>
          <w:color w:val="BEC0C2"/>
        </w:rPr>
        <w:t xml:space="preserve"> </w:t>
      </w:r>
      <w:r w:rsidRPr="00596944">
        <w:rPr>
          <w:color w:val="D6BB9A"/>
        </w:rPr>
        <w:t>=</w:t>
      </w:r>
      <w:r w:rsidRPr="00596944">
        <w:rPr>
          <w:color w:val="BEC0C2"/>
        </w:rPr>
        <w:t xml:space="preserve"> </w:t>
      </w:r>
      <w:proofErr w:type="spellStart"/>
      <w:r w:rsidRPr="00596944">
        <w:rPr>
          <w:color w:val="D6BB9A"/>
        </w:rPr>
        <w:t>requiredSize</w:t>
      </w:r>
      <w:proofErr w:type="spellEnd"/>
      <w:r w:rsidRPr="00596944">
        <w:rPr>
          <w:color w:val="BEC0C2"/>
        </w:rPr>
        <w:t xml:space="preserve"> </w:t>
      </w:r>
      <w:r w:rsidRPr="00596944">
        <w:rPr>
          <w:color w:val="D6BB9A"/>
        </w:rPr>
        <w:t>+</w:t>
      </w:r>
      <w:r w:rsidRPr="00596944">
        <w:rPr>
          <w:color w:val="BEC0C2"/>
        </w:rPr>
        <w:t xml:space="preserve"> </w:t>
      </w:r>
      <w:r w:rsidRPr="00596944">
        <w:rPr>
          <w:color w:val="8A602C"/>
        </w:rPr>
        <w:t>1</w:t>
      </w:r>
      <w:r w:rsidRPr="00596944">
        <w:t>;</w:t>
      </w:r>
    </w:p>
    <w:p w14:paraId="207DD8AF" w14:textId="77777777" w:rsidR="00596944" w:rsidRPr="00596944" w:rsidRDefault="00596944" w:rsidP="00596944">
      <w:pPr>
        <w:pStyle w:val="af"/>
      </w:pPr>
      <w:r w:rsidRPr="00596944">
        <w:rPr>
          <w:color w:val="BEC0C2"/>
        </w:rPr>
        <w:t xml:space="preserve">    </w:t>
      </w:r>
      <w:r w:rsidRPr="00596944">
        <w:t>str_</w:t>
      </w:r>
      <w:r w:rsidRPr="00596944">
        <w:rPr>
          <w:color w:val="BEC0C2"/>
        </w:rPr>
        <w:t xml:space="preserve"> </w:t>
      </w:r>
      <w:r w:rsidRPr="00596944">
        <w:rPr>
          <w:color w:val="D6BB9A"/>
        </w:rPr>
        <w:t>=</w:t>
      </w:r>
      <w:r w:rsidRPr="00596944">
        <w:rPr>
          <w:color w:val="BEC0C2"/>
        </w:rPr>
        <w:t xml:space="preserve"> </w:t>
      </w:r>
      <w:r w:rsidRPr="00596944">
        <w:rPr>
          <w:i/>
          <w:iCs/>
          <w:color w:val="45C6D6"/>
        </w:rPr>
        <w:t>new</w:t>
      </w:r>
      <w:r w:rsidRPr="00596944">
        <w:rPr>
          <w:color w:val="BEC0C2"/>
        </w:rPr>
        <w:t xml:space="preserve"> </w:t>
      </w:r>
      <w:r w:rsidRPr="00596944">
        <w:rPr>
          <w:color w:val="D69AA7"/>
        </w:rPr>
        <w:t>char</w:t>
      </w:r>
      <w:r w:rsidRPr="00596944">
        <w:t>[capacity_];</w:t>
      </w:r>
    </w:p>
    <w:p w14:paraId="16EE7862" w14:textId="77777777" w:rsidR="00596944" w:rsidRPr="00596944" w:rsidRDefault="00596944" w:rsidP="00596944">
      <w:pPr>
        <w:pStyle w:val="af"/>
      </w:pPr>
    </w:p>
    <w:p w14:paraId="558D1407" w14:textId="77777777" w:rsidR="00596944" w:rsidRPr="00596944" w:rsidRDefault="00596944" w:rsidP="00596944">
      <w:pPr>
        <w:pStyle w:val="af"/>
      </w:pPr>
      <w:r w:rsidRPr="00596944">
        <w:rPr>
          <w:color w:val="BEC0C2"/>
        </w:rPr>
        <w:t xml:space="preserve">    </w:t>
      </w:r>
      <w:proofErr w:type="spellStart"/>
      <w:r w:rsidRPr="00596944">
        <w:t>snprintf</w:t>
      </w:r>
      <w:proofErr w:type="spellEnd"/>
      <w:r w:rsidRPr="00596944">
        <w:t>(</w:t>
      </w:r>
      <w:r w:rsidRPr="00596944">
        <w:rPr>
          <w:i/>
          <w:iCs/>
        </w:rPr>
        <w:t>str_</w:t>
      </w:r>
      <w:r w:rsidRPr="00596944">
        <w:t>,</w:t>
      </w:r>
      <w:r w:rsidRPr="00596944">
        <w:rPr>
          <w:color w:val="BEC0C2"/>
        </w:rPr>
        <w:t xml:space="preserve"> </w:t>
      </w:r>
      <w:r w:rsidRPr="00596944">
        <w:t>capacity_,</w:t>
      </w:r>
      <w:r w:rsidRPr="00596944">
        <w:rPr>
          <w:color w:val="BEC0C2"/>
        </w:rPr>
        <w:t xml:space="preserve"> </w:t>
      </w:r>
      <w:r w:rsidRPr="00596944">
        <w:rPr>
          <w:color w:val="D69545"/>
        </w:rPr>
        <w:t>"%f"</w:t>
      </w:r>
      <w:r w:rsidRPr="00596944">
        <w:t>,</w:t>
      </w:r>
      <w:r w:rsidRPr="00596944">
        <w:rPr>
          <w:color w:val="BEC0C2"/>
        </w:rPr>
        <w:t xml:space="preserve"> </w:t>
      </w:r>
      <w:proofErr w:type="spellStart"/>
      <w:r w:rsidRPr="00596944">
        <w:rPr>
          <w:color w:val="D6BB9A"/>
        </w:rPr>
        <w:t>floatValue</w:t>
      </w:r>
      <w:proofErr w:type="spellEnd"/>
      <w:r w:rsidRPr="00596944">
        <w:t>);</w:t>
      </w:r>
    </w:p>
    <w:p w14:paraId="204634E0" w14:textId="77777777" w:rsidR="00596944" w:rsidRPr="00596944" w:rsidRDefault="00596944" w:rsidP="00596944">
      <w:pPr>
        <w:pStyle w:val="af"/>
      </w:pPr>
    </w:p>
    <w:p w14:paraId="4067312B" w14:textId="77777777" w:rsidR="00596944" w:rsidRPr="00596944" w:rsidRDefault="00596944" w:rsidP="00596944">
      <w:pPr>
        <w:pStyle w:val="af"/>
      </w:pPr>
      <w:r w:rsidRPr="00596944">
        <w:rPr>
          <w:color w:val="BEC0C2"/>
        </w:rPr>
        <w:t xml:space="preserve">    </w:t>
      </w:r>
      <w:r w:rsidRPr="00596944">
        <w:t>size_</w:t>
      </w:r>
      <w:r w:rsidRPr="00596944">
        <w:rPr>
          <w:color w:val="BEC0C2"/>
        </w:rPr>
        <w:t xml:space="preserve"> </w:t>
      </w:r>
      <w:r w:rsidRPr="00596944">
        <w:rPr>
          <w:color w:val="D6BB9A"/>
        </w:rPr>
        <w:t>=</w:t>
      </w:r>
      <w:r w:rsidRPr="00596944">
        <w:rPr>
          <w:color w:val="BEC0C2"/>
        </w:rPr>
        <w:t xml:space="preserve"> </w:t>
      </w:r>
      <w:proofErr w:type="spellStart"/>
      <w:r w:rsidRPr="00596944">
        <w:rPr>
          <w:color w:val="D6BB9A"/>
        </w:rPr>
        <w:t>requiredSize</w:t>
      </w:r>
      <w:proofErr w:type="spellEnd"/>
      <w:r w:rsidRPr="00596944">
        <w:t>;</w:t>
      </w:r>
    </w:p>
    <w:p w14:paraId="262E6E9C" w14:textId="51D61683" w:rsidR="00596944" w:rsidRDefault="00596944" w:rsidP="00596944">
      <w:pPr>
        <w:pStyle w:val="af"/>
        <w:rPr>
          <w:szCs w:val="24"/>
        </w:rPr>
      </w:pPr>
      <w:r w:rsidRPr="00596944">
        <w:rPr>
          <w:szCs w:val="24"/>
        </w:rPr>
        <w:t>}</w:t>
      </w:r>
    </w:p>
    <w:p w14:paraId="6BCC1ABE" w14:textId="53C54317" w:rsidR="00596944" w:rsidRDefault="00596944" w:rsidP="00596944">
      <w:pPr>
        <w:rPr>
          <w:lang w:val="en-US"/>
        </w:rPr>
      </w:pPr>
    </w:p>
    <w:p w14:paraId="51ABB7B9" w14:textId="77777777" w:rsidR="00596944" w:rsidRDefault="00596944">
      <w:pPr>
        <w:spacing w:line="240" w:lineRule="auto"/>
        <w:ind w:firstLine="0"/>
        <w:rPr>
          <w:lang w:val="en-US"/>
        </w:rPr>
      </w:pPr>
      <w:r>
        <w:rPr>
          <w:lang w:val="en-US"/>
        </w:rPr>
        <w:br w:type="page"/>
      </w:r>
    </w:p>
    <w:p w14:paraId="43B42367" w14:textId="65880CA5" w:rsidR="00596944" w:rsidRDefault="00596944" w:rsidP="00596944">
      <w:pPr>
        <w:pStyle w:val="afb"/>
        <w:rPr>
          <w:lang w:val="en-US"/>
        </w:rPr>
      </w:pPr>
      <w:r w:rsidRPr="00094BA2">
        <w:rPr>
          <w:lang w:val="en-US"/>
        </w:rPr>
        <w:lastRenderedPageBreak/>
        <w:t>2.</w:t>
      </w:r>
      <w:r w:rsidRPr="00D46471">
        <w:rPr>
          <w:lang w:val="en-US"/>
        </w:rPr>
        <w:t>12</w:t>
      </w:r>
      <w:r>
        <w:rPr>
          <w:lang w:val="en-US"/>
        </w:rPr>
        <w:t xml:space="preserve">  </w:t>
      </w:r>
      <w:r w:rsidR="00615F7B">
        <w:rPr>
          <w:lang w:val="en-US"/>
        </w:rPr>
        <w:t>MORE MEMBER-FUNCTIONS</w:t>
      </w:r>
    </w:p>
    <w:p w14:paraId="58586FC8" w14:textId="77777777" w:rsidR="00596944" w:rsidRDefault="00596944" w:rsidP="00596944">
      <w:pPr>
        <w:rPr>
          <w:lang w:val="en-US"/>
        </w:rPr>
      </w:pPr>
    </w:p>
    <w:p w14:paraId="3E9FA211" w14:textId="77777777" w:rsidR="00615F7B" w:rsidRPr="00615F7B" w:rsidRDefault="00615F7B" w:rsidP="00596944">
      <w:pPr>
        <w:rPr>
          <w:b/>
          <w:bCs/>
          <w:lang w:val="en-US"/>
        </w:rPr>
      </w:pPr>
      <w:r w:rsidRPr="00615F7B">
        <w:rPr>
          <w:b/>
          <w:bCs/>
          <w:lang w:val="en-US"/>
        </w:rPr>
        <w:t>Operator&lt;&lt; (</w:t>
      </w:r>
      <w:proofErr w:type="gramStart"/>
      <w:r w:rsidRPr="00615F7B">
        <w:rPr>
          <w:b/>
          <w:bCs/>
          <w:lang w:val="en-US"/>
        </w:rPr>
        <w:t>std::</w:t>
      </w:r>
      <w:proofErr w:type="spellStart"/>
      <w:proofErr w:type="gramEnd"/>
      <w:r w:rsidRPr="00615F7B">
        <w:rPr>
          <w:b/>
          <w:bCs/>
          <w:lang w:val="en-US"/>
        </w:rPr>
        <w:t>basic_ofstream</w:t>
      </w:r>
      <w:proofErr w:type="spellEnd"/>
      <w:r w:rsidRPr="00615F7B">
        <w:rPr>
          <w:b/>
          <w:bCs/>
          <w:lang w:val="en-US"/>
        </w:rPr>
        <w:t>)</w:t>
      </w:r>
    </w:p>
    <w:p w14:paraId="2DEDDCAB" w14:textId="766C9511" w:rsidR="00615F7B" w:rsidRDefault="00615F7B" w:rsidP="00596944">
      <w:pPr>
        <w:rPr>
          <w:lang w:val="en-US"/>
        </w:rPr>
      </w:pPr>
      <w:r w:rsidRPr="00615F7B">
        <w:rPr>
          <w:lang w:val="en-US"/>
        </w:rPr>
        <w:t xml:space="preserve">This operator overloads the output stream operator (&lt;&lt;) for writing a </w:t>
      </w:r>
      <w:proofErr w:type="spellStart"/>
      <w:r w:rsidRPr="00615F7B">
        <w:rPr>
          <w:lang w:val="en-US"/>
        </w:rPr>
        <w:t>MyString</w:t>
      </w:r>
      <w:proofErr w:type="spellEnd"/>
      <w:r w:rsidRPr="00615F7B">
        <w:rPr>
          <w:lang w:val="en-US"/>
        </w:rPr>
        <w:t xml:space="preserve"> object to a file using an </w:t>
      </w:r>
      <w:proofErr w:type="gramStart"/>
      <w:r w:rsidRPr="00615F7B">
        <w:rPr>
          <w:lang w:val="en-US"/>
        </w:rPr>
        <w:t>std::</w:t>
      </w:r>
      <w:proofErr w:type="spellStart"/>
      <w:proofErr w:type="gramEnd"/>
      <w:r w:rsidRPr="00615F7B">
        <w:rPr>
          <w:lang w:val="en-US"/>
        </w:rPr>
        <w:t>basic_ofstream</w:t>
      </w:r>
      <w:proofErr w:type="spellEnd"/>
      <w:r w:rsidRPr="00615F7B">
        <w:rPr>
          <w:lang w:val="en-US"/>
        </w:rPr>
        <w:t xml:space="preserve"> (file output stream).</w:t>
      </w:r>
    </w:p>
    <w:p w14:paraId="207DA1A6" w14:textId="77777777" w:rsidR="00615F7B" w:rsidRPr="00615F7B" w:rsidRDefault="00615F7B" w:rsidP="00615F7B">
      <w:pPr>
        <w:pStyle w:val="af"/>
      </w:pPr>
      <w:proofErr w:type="gramStart"/>
      <w:r w:rsidRPr="00615F7B">
        <w:t>std::</w:t>
      </w:r>
      <w:proofErr w:type="spellStart"/>
      <w:proofErr w:type="gramEnd"/>
      <w:r w:rsidRPr="00615F7B">
        <w:t>basic_ofstream</w:t>
      </w:r>
      <w:proofErr w:type="spellEnd"/>
      <w:r w:rsidRPr="00615F7B">
        <w:t>&lt;</w:t>
      </w:r>
      <w:r w:rsidRPr="00615F7B">
        <w:rPr>
          <w:color w:val="D69AA7"/>
        </w:rPr>
        <w:t>char</w:t>
      </w:r>
      <w:r w:rsidRPr="00615F7B">
        <w:t>&gt;&amp;</w:t>
      </w:r>
      <w:r w:rsidRPr="00615F7B">
        <w:rPr>
          <w:color w:val="BEC0C2"/>
        </w:rPr>
        <w:t xml:space="preserve"> </w:t>
      </w:r>
      <w:r w:rsidRPr="00615F7B">
        <w:rPr>
          <w:i/>
          <w:iCs/>
          <w:color w:val="D6BB9A"/>
        </w:rPr>
        <w:t>operator</w:t>
      </w:r>
      <w:r w:rsidRPr="00615F7B">
        <w:rPr>
          <w:color w:val="D6BB9A"/>
        </w:rPr>
        <w:t>&lt;&lt;</w:t>
      </w:r>
      <w:r w:rsidRPr="00615F7B">
        <w:t>(std::</w:t>
      </w:r>
      <w:proofErr w:type="spellStart"/>
      <w:r w:rsidRPr="00615F7B">
        <w:t>basic_ofstream</w:t>
      </w:r>
      <w:proofErr w:type="spellEnd"/>
      <w:r w:rsidRPr="00615F7B">
        <w:t>&lt;</w:t>
      </w:r>
      <w:r w:rsidRPr="00615F7B">
        <w:rPr>
          <w:color w:val="D69AA7"/>
        </w:rPr>
        <w:t>char</w:t>
      </w:r>
      <w:r w:rsidRPr="00615F7B">
        <w:t>&gt;&amp;</w:t>
      </w:r>
      <w:r w:rsidRPr="00615F7B">
        <w:rPr>
          <w:color w:val="BEC0C2"/>
        </w:rPr>
        <w:t xml:space="preserve"> </w:t>
      </w:r>
      <w:r w:rsidRPr="00615F7B">
        <w:rPr>
          <w:color w:val="D6BB9A"/>
        </w:rPr>
        <w:t>file</w:t>
      </w:r>
      <w:r w:rsidRPr="00615F7B">
        <w:t>,</w:t>
      </w:r>
      <w:r w:rsidRPr="00615F7B">
        <w:rPr>
          <w:color w:val="BEC0C2"/>
        </w:rPr>
        <w:t xml:space="preserve"> </w:t>
      </w:r>
      <w:r w:rsidRPr="00615F7B">
        <w:rPr>
          <w:i/>
          <w:iCs/>
          <w:color w:val="45C6D6"/>
        </w:rPr>
        <w:t>const</w:t>
      </w:r>
      <w:r w:rsidRPr="00615F7B">
        <w:rPr>
          <w:color w:val="BEC0C2"/>
        </w:rPr>
        <w:t xml:space="preserve"> </w:t>
      </w:r>
      <w:proofErr w:type="spellStart"/>
      <w:r w:rsidRPr="00615F7B">
        <w:t>MyString</w:t>
      </w:r>
      <w:proofErr w:type="spellEnd"/>
      <w:r w:rsidRPr="00615F7B">
        <w:t>&amp;</w:t>
      </w:r>
      <w:r w:rsidRPr="00615F7B">
        <w:rPr>
          <w:color w:val="BEC0C2"/>
        </w:rPr>
        <w:t xml:space="preserve"> </w:t>
      </w:r>
      <w:r w:rsidRPr="00615F7B">
        <w:rPr>
          <w:color w:val="D6BB9A"/>
        </w:rPr>
        <w:t>str</w:t>
      </w:r>
      <w:r w:rsidRPr="00615F7B">
        <w:t>)</w:t>
      </w:r>
    </w:p>
    <w:p w14:paraId="0EAF331A" w14:textId="77777777" w:rsidR="00615F7B" w:rsidRPr="00615F7B" w:rsidRDefault="00615F7B" w:rsidP="00615F7B">
      <w:pPr>
        <w:pStyle w:val="af"/>
      </w:pPr>
      <w:r w:rsidRPr="00615F7B">
        <w:t>{</w:t>
      </w:r>
    </w:p>
    <w:p w14:paraId="72481F18" w14:textId="77777777" w:rsidR="00615F7B" w:rsidRPr="00615F7B" w:rsidRDefault="00615F7B" w:rsidP="00615F7B">
      <w:pPr>
        <w:pStyle w:val="af"/>
      </w:pPr>
      <w:r w:rsidRPr="00615F7B">
        <w:rPr>
          <w:color w:val="BEC0C2"/>
        </w:rPr>
        <w:t xml:space="preserve">    </w:t>
      </w:r>
      <w:r w:rsidRPr="00615F7B">
        <w:rPr>
          <w:i/>
          <w:iCs/>
          <w:color w:val="45C6D6"/>
        </w:rPr>
        <w:t>if</w:t>
      </w:r>
      <w:r w:rsidRPr="00615F7B">
        <w:rPr>
          <w:color w:val="BEC0C2"/>
        </w:rPr>
        <w:t xml:space="preserve"> </w:t>
      </w:r>
      <w:r w:rsidRPr="00615F7B">
        <w:t>(</w:t>
      </w:r>
      <w:proofErr w:type="spellStart"/>
      <w:r w:rsidRPr="00615F7B">
        <w:rPr>
          <w:color w:val="D6BB9A"/>
        </w:rPr>
        <w:t>str</w:t>
      </w:r>
      <w:r w:rsidRPr="00615F7B">
        <w:t>.size</w:t>
      </w:r>
      <w:proofErr w:type="spellEnd"/>
      <w:r w:rsidRPr="00615F7B">
        <w:t>_</w:t>
      </w:r>
      <w:r w:rsidRPr="00615F7B">
        <w:rPr>
          <w:color w:val="BEC0C2"/>
        </w:rPr>
        <w:t xml:space="preserve"> </w:t>
      </w:r>
      <w:r w:rsidRPr="00615F7B">
        <w:rPr>
          <w:color w:val="D6BB9A"/>
        </w:rPr>
        <w:t>&gt;</w:t>
      </w:r>
      <w:r w:rsidRPr="00615F7B">
        <w:rPr>
          <w:color w:val="BEC0C2"/>
        </w:rPr>
        <w:t xml:space="preserve"> </w:t>
      </w:r>
      <w:r w:rsidRPr="00615F7B">
        <w:rPr>
          <w:color w:val="8A602C"/>
        </w:rPr>
        <w:t>0</w:t>
      </w:r>
      <w:r w:rsidRPr="00615F7B">
        <w:rPr>
          <w:color w:val="BEC0C2"/>
        </w:rPr>
        <w:t xml:space="preserve"> </w:t>
      </w:r>
      <w:r w:rsidRPr="00615F7B">
        <w:rPr>
          <w:color w:val="D6BB9A"/>
        </w:rPr>
        <w:t>&amp;&amp;</w:t>
      </w:r>
      <w:r w:rsidRPr="00615F7B">
        <w:rPr>
          <w:color w:val="BEC0C2"/>
        </w:rPr>
        <w:t xml:space="preserve"> </w:t>
      </w:r>
      <w:proofErr w:type="spellStart"/>
      <w:r w:rsidRPr="00615F7B">
        <w:rPr>
          <w:color w:val="D6BB9A"/>
        </w:rPr>
        <w:t>str</w:t>
      </w:r>
      <w:r w:rsidRPr="00615F7B">
        <w:t>.str</w:t>
      </w:r>
      <w:proofErr w:type="spellEnd"/>
      <w:r w:rsidRPr="00615F7B">
        <w:t>_)</w:t>
      </w:r>
    </w:p>
    <w:p w14:paraId="53DDD3D4" w14:textId="77777777" w:rsidR="00615F7B" w:rsidRPr="00615F7B" w:rsidRDefault="00615F7B" w:rsidP="00615F7B">
      <w:pPr>
        <w:pStyle w:val="af"/>
      </w:pPr>
      <w:r w:rsidRPr="00615F7B">
        <w:rPr>
          <w:color w:val="BEC0C2"/>
        </w:rPr>
        <w:t xml:space="preserve">    </w:t>
      </w:r>
      <w:r w:rsidRPr="00615F7B">
        <w:t>{</w:t>
      </w:r>
    </w:p>
    <w:p w14:paraId="00144C74" w14:textId="77777777" w:rsidR="00615F7B" w:rsidRPr="00615F7B" w:rsidRDefault="00615F7B" w:rsidP="00615F7B">
      <w:pPr>
        <w:pStyle w:val="af"/>
      </w:pPr>
      <w:r w:rsidRPr="00615F7B">
        <w:rPr>
          <w:color w:val="BEC0C2"/>
        </w:rPr>
        <w:t xml:space="preserve">        </w:t>
      </w:r>
      <w:proofErr w:type="spellStart"/>
      <w:r w:rsidRPr="00615F7B">
        <w:rPr>
          <w:color w:val="D6BB9A"/>
        </w:rPr>
        <w:t>file</w:t>
      </w:r>
      <w:r w:rsidRPr="00615F7B">
        <w:t>.write</w:t>
      </w:r>
      <w:proofErr w:type="spellEnd"/>
      <w:r w:rsidRPr="00615F7B">
        <w:t>(</w:t>
      </w:r>
      <w:proofErr w:type="spellStart"/>
      <w:r w:rsidRPr="00615F7B">
        <w:rPr>
          <w:color w:val="D6BB9A"/>
        </w:rPr>
        <w:t>str</w:t>
      </w:r>
      <w:r w:rsidRPr="00615F7B">
        <w:t>.str</w:t>
      </w:r>
      <w:proofErr w:type="spellEnd"/>
      <w:r w:rsidRPr="00615F7B">
        <w:t>_,</w:t>
      </w:r>
      <w:r w:rsidRPr="00615F7B">
        <w:rPr>
          <w:color w:val="BEC0C2"/>
        </w:rPr>
        <w:t xml:space="preserve"> </w:t>
      </w:r>
      <w:proofErr w:type="spellStart"/>
      <w:r w:rsidRPr="00615F7B">
        <w:rPr>
          <w:color w:val="D6BB9A"/>
        </w:rPr>
        <w:t>str</w:t>
      </w:r>
      <w:r w:rsidRPr="00615F7B">
        <w:t>.size</w:t>
      </w:r>
      <w:proofErr w:type="spellEnd"/>
      <w:r w:rsidRPr="00615F7B">
        <w:t>_);</w:t>
      </w:r>
    </w:p>
    <w:p w14:paraId="25C5A8DA" w14:textId="77777777" w:rsidR="00615F7B" w:rsidRPr="00615F7B" w:rsidRDefault="00615F7B" w:rsidP="00615F7B">
      <w:pPr>
        <w:pStyle w:val="af"/>
      </w:pPr>
      <w:r w:rsidRPr="00615F7B">
        <w:rPr>
          <w:color w:val="BEC0C2"/>
        </w:rPr>
        <w:t xml:space="preserve">    </w:t>
      </w:r>
      <w:r w:rsidRPr="00615F7B">
        <w:t>}</w:t>
      </w:r>
    </w:p>
    <w:p w14:paraId="2AEB7B34" w14:textId="77777777" w:rsidR="00615F7B" w:rsidRPr="00615F7B" w:rsidRDefault="00615F7B" w:rsidP="00615F7B">
      <w:pPr>
        <w:pStyle w:val="af"/>
      </w:pPr>
      <w:r w:rsidRPr="00615F7B">
        <w:rPr>
          <w:color w:val="BEC0C2"/>
        </w:rPr>
        <w:t xml:space="preserve">    </w:t>
      </w:r>
      <w:r w:rsidRPr="00615F7B">
        <w:rPr>
          <w:i/>
          <w:iCs/>
          <w:color w:val="45C6D6"/>
        </w:rPr>
        <w:t>return</w:t>
      </w:r>
      <w:r w:rsidRPr="00615F7B">
        <w:rPr>
          <w:color w:val="BEC0C2"/>
        </w:rPr>
        <w:t xml:space="preserve"> </w:t>
      </w:r>
      <w:r w:rsidRPr="00615F7B">
        <w:rPr>
          <w:color w:val="D6BB9A"/>
        </w:rPr>
        <w:t>file</w:t>
      </w:r>
      <w:r w:rsidRPr="00615F7B">
        <w:t>;</w:t>
      </w:r>
    </w:p>
    <w:p w14:paraId="1C802DB7" w14:textId="26E2505C" w:rsidR="00615F7B" w:rsidRDefault="00615F7B" w:rsidP="00615F7B">
      <w:pPr>
        <w:pStyle w:val="af"/>
        <w:rPr>
          <w:szCs w:val="24"/>
        </w:rPr>
      </w:pPr>
      <w:r w:rsidRPr="00615F7B">
        <w:rPr>
          <w:szCs w:val="24"/>
        </w:rPr>
        <w:t>}</w:t>
      </w:r>
    </w:p>
    <w:p w14:paraId="135E4537" w14:textId="77777777" w:rsidR="00615F7B" w:rsidRPr="00615F7B" w:rsidRDefault="00615F7B" w:rsidP="00615F7B">
      <w:pPr>
        <w:rPr>
          <w:b/>
          <w:bCs/>
          <w:lang w:val="en-US"/>
        </w:rPr>
      </w:pPr>
      <w:r w:rsidRPr="00615F7B">
        <w:rPr>
          <w:b/>
          <w:bCs/>
          <w:lang w:val="en-US"/>
        </w:rPr>
        <w:t>Operator&gt;&gt; (</w:t>
      </w:r>
      <w:proofErr w:type="gramStart"/>
      <w:r w:rsidRPr="00615F7B">
        <w:rPr>
          <w:b/>
          <w:bCs/>
          <w:lang w:val="en-US"/>
        </w:rPr>
        <w:t>std::</w:t>
      </w:r>
      <w:proofErr w:type="spellStart"/>
      <w:proofErr w:type="gramEnd"/>
      <w:r w:rsidRPr="00615F7B">
        <w:rPr>
          <w:b/>
          <w:bCs/>
          <w:lang w:val="en-US"/>
        </w:rPr>
        <w:t>basic_ifstream</w:t>
      </w:r>
      <w:proofErr w:type="spellEnd"/>
      <w:r w:rsidRPr="00615F7B">
        <w:rPr>
          <w:b/>
          <w:bCs/>
          <w:lang w:val="en-US"/>
        </w:rPr>
        <w:t>)</w:t>
      </w:r>
    </w:p>
    <w:p w14:paraId="524A66E1" w14:textId="23266786" w:rsidR="00615F7B" w:rsidRDefault="00615F7B" w:rsidP="00615F7B">
      <w:pPr>
        <w:rPr>
          <w:lang w:val="en-US"/>
        </w:rPr>
      </w:pPr>
      <w:r w:rsidRPr="00615F7B">
        <w:rPr>
          <w:lang w:val="en-US"/>
        </w:rPr>
        <w:t xml:space="preserve">This operator overloads the input stream operator (&gt;&gt;) for reading a </w:t>
      </w:r>
      <w:proofErr w:type="spellStart"/>
      <w:r w:rsidRPr="00615F7B">
        <w:rPr>
          <w:lang w:val="en-US"/>
        </w:rPr>
        <w:t>MyString</w:t>
      </w:r>
      <w:proofErr w:type="spellEnd"/>
      <w:r w:rsidRPr="00615F7B">
        <w:rPr>
          <w:lang w:val="en-US"/>
        </w:rPr>
        <w:t xml:space="preserve"> object from a file using an </w:t>
      </w:r>
      <w:proofErr w:type="gramStart"/>
      <w:r w:rsidRPr="00615F7B">
        <w:rPr>
          <w:lang w:val="en-US"/>
        </w:rPr>
        <w:t>std::</w:t>
      </w:r>
      <w:proofErr w:type="spellStart"/>
      <w:proofErr w:type="gramEnd"/>
      <w:r w:rsidRPr="00615F7B">
        <w:rPr>
          <w:lang w:val="en-US"/>
        </w:rPr>
        <w:t>basic_ifstream</w:t>
      </w:r>
      <w:proofErr w:type="spellEnd"/>
      <w:r w:rsidRPr="00615F7B">
        <w:rPr>
          <w:lang w:val="en-US"/>
        </w:rPr>
        <w:t xml:space="preserve"> (file input stream).</w:t>
      </w:r>
    </w:p>
    <w:p w14:paraId="1474B1E2" w14:textId="77777777" w:rsidR="00615F7B" w:rsidRPr="00615F7B" w:rsidRDefault="00615F7B" w:rsidP="00615F7B">
      <w:pPr>
        <w:pStyle w:val="af"/>
      </w:pPr>
      <w:proofErr w:type="gramStart"/>
      <w:r w:rsidRPr="00615F7B">
        <w:t>std::</w:t>
      </w:r>
      <w:proofErr w:type="spellStart"/>
      <w:proofErr w:type="gramEnd"/>
      <w:r w:rsidRPr="00615F7B">
        <w:t>basic_ifstream</w:t>
      </w:r>
      <w:proofErr w:type="spellEnd"/>
      <w:r w:rsidRPr="00615F7B">
        <w:t>&lt;</w:t>
      </w:r>
      <w:r w:rsidRPr="00615F7B">
        <w:rPr>
          <w:color w:val="D69AA7"/>
        </w:rPr>
        <w:t>char</w:t>
      </w:r>
      <w:r w:rsidRPr="00615F7B">
        <w:t>&gt;</w:t>
      </w:r>
      <w:r w:rsidRPr="00615F7B">
        <w:rPr>
          <w:color w:val="D6BB9A"/>
        </w:rPr>
        <w:t>&amp;</w:t>
      </w:r>
      <w:r w:rsidRPr="00615F7B">
        <w:rPr>
          <w:color w:val="BEC0C2"/>
        </w:rPr>
        <w:t xml:space="preserve"> </w:t>
      </w:r>
      <w:r w:rsidRPr="00615F7B">
        <w:rPr>
          <w:i/>
          <w:iCs/>
          <w:color w:val="45C6D6"/>
        </w:rPr>
        <w:t>operator</w:t>
      </w:r>
      <w:r w:rsidRPr="00615F7B">
        <w:rPr>
          <w:color w:val="D6BB9A"/>
        </w:rPr>
        <w:t>&gt;&gt;</w:t>
      </w:r>
      <w:r w:rsidRPr="00615F7B">
        <w:t>(std::</w:t>
      </w:r>
      <w:proofErr w:type="spellStart"/>
      <w:r w:rsidRPr="00615F7B">
        <w:t>basic_ifstream</w:t>
      </w:r>
      <w:proofErr w:type="spellEnd"/>
      <w:r w:rsidRPr="00615F7B">
        <w:t>&lt;</w:t>
      </w:r>
      <w:r w:rsidRPr="00615F7B">
        <w:rPr>
          <w:color w:val="D69AA7"/>
        </w:rPr>
        <w:t>char</w:t>
      </w:r>
      <w:r w:rsidRPr="00615F7B">
        <w:t>&gt;</w:t>
      </w:r>
      <w:r w:rsidRPr="00615F7B">
        <w:rPr>
          <w:color w:val="D6BB9A"/>
        </w:rPr>
        <w:t>&amp;</w:t>
      </w:r>
      <w:r w:rsidRPr="00615F7B">
        <w:rPr>
          <w:color w:val="BEC0C2"/>
        </w:rPr>
        <w:t xml:space="preserve"> </w:t>
      </w:r>
      <w:r w:rsidRPr="00615F7B">
        <w:rPr>
          <w:color w:val="D6BB9A"/>
        </w:rPr>
        <w:t>file</w:t>
      </w:r>
      <w:r w:rsidRPr="00615F7B">
        <w:t>,</w:t>
      </w:r>
      <w:r w:rsidRPr="00615F7B">
        <w:rPr>
          <w:color w:val="BEC0C2"/>
        </w:rPr>
        <w:t xml:space="preserve"> </w:t>
      </w:r>
      <w:proofErr w:type="spellStart"/>
      <w:r w:rsidRPr="00615F7B">
        <w:t>MyString</w:t>
      </w:r>
      <w:proofErr w:type="spellEnd"/>
      <w:r w:rsidRPr="00615F7B">
        <w:rPr>
          <w:color w:val="D6BB9A"/>
        </w:rPr>
        <w:t>&amp;</w:t>
      </w:r>
      <w:r w:rsidRPr="00615F7B">
        <w:rPr>
          <w:color w:val="BEC0C2"/>
        </w:rPr>
        <w:t xml:space="preserve"> </w:t>
      </w:r>
      <w:r w:rsidRPr="00615F7B">
        <w:rPr>
          <w:color w:val="D6BB9A"/>
        </w:rPr>
        <w:t>str</w:t>
      </w:r>
      <w:r w:rsidRPr="00615F7B">
        <w:t>)</w:t>
      </w:r>
      <w:r w:rsidRPr="00615F7B">
        <w:rPr>
          <w:color w:val="BEC0C2"/>
        </w:rPr>
        <w:t xml:space="preserve"> </w:t>
      </w:r>
      <w:r w:rsidRPr="00615F7B">
        <w:rPr>
          <w:i/>
          <w:iCs/>
          <w:color w:val="A8ABB0"/>
        </w:rPr>
        <w:t>//</w:t>
      </w:r>
      <w:r w:rsidRPr="00615F7B">
        <w:rPr>
          <w:color w:val="BEC0C2"/>
        </w:rPr>
        <w:t xml:space="preserve"> </w:t>
      </w:r>
      <w:r w:rsidRPr="00615F7B">
        <w:rPr>
          <w:i/>
          <w:iCs/>
          <w:color w:val="A8ABB0"/>
        </w:rPr>
        <w:t>Operator</w:t>
      </w:r>
      <w:r w:rsidRPr="00615F7B">
        <w:rPr>
          <w:color w:val="BEC0C2"/>
        </w:rPr>
        <w:t xml:space="preserve"> </w:t>
      </w:r>
      <w:r w:rsidRPr="00615F7B">
        <w:rPr>
          <w:i/>
          <w:iCs/>
          <w:color w:val="A8ABB0"/>
        </w:rPr>
        <w:t>for</w:t>
      </w:r>
      <w:r w:rsidRPr="00615F7B">
        <w:rPr>
          <w:color w:val="BEC0C2"/>
        </w:rPr>
        <w:t xml:space="preserve"> </w:t>
      </w:r>
      <w:r w:rsidRPr="00615F7B">
        <w:rPr>
          <w:i/>
          <w:iCs/>
          <w:color w:val="A8ABB0"/>
        </w:rPr>
        <w:t>reading</w:t>
      </w:r>
      <w:r w:rsidRPr="00615F7B">
        <w:rPr>
          <w:color w:val="BEC0C2"/>
        </w:rPr>
        <w:t xml:space="preserve"> </w:t>
      </w:r>
      <w:r w:rsidRPr="00615F7B">
        <w:rPr>
          <w:i/>
          <w:iCs/>
          <w:color w:val="A8ABB0"/>
        </w:rPr>
        <w:t>a</w:t>
      </w:r>
      <w:r w:rsidRPr="00615F7B">
        <w:rPr>
          <w:color w:val="BEC0C2"/>
        </w:rPr>
        <w:t xml:space="preserve"> </w:t>
      </w:r>
      <w:proofErr w:type="spellStart"/>
      <w:r w:rsidRPr="00615F7B">
        <w:rPr>
          <w:i/>
          <w:iCs/>
          <w:color w:val="A8ABB0"/>
        </w:rPr>
        <w:t>myString</w:t>
      </w:r>
      <w:proofErr w:type="spellEnd"/>
      <w:r w:rsidRPr="00615F7B">
        <w:rPr>
          <w:color w:val="BEC0C2"/>
        </w:rPr>
        <w:t xml:space="preserve"> </w:t>
      </w:r>
      <w:r w:rsidRPr="00615F7B">
        <w:rPr>
          <w:i/>
          <w:iCs/>
          <w:color w:val="A8ABB0"/>
        </w:rPr>
        <w:t>object</w:t>
      </w:r>
      <w:r w:rsidRPr="00615F7B">
        <w:rPr>
          <w:color w:val="BEC0C2"/>
        </w:rPr>
        <w:t xml:space="preserve"> </w:t>
      </w:r>
      <w:r w:rsidRPr="00615F7B">
        <w:rPr>
          <w:i/>
          <w:iCs/>
          <w:color w:val="A8ABB0"/>
        </w:rPr>
        <w:t>from</w:t>
      </w:r>
      <w:r w:rsidRPr="00615F7B">
        <w:rPr>
          <w:color w:val="BEC0C2"/>
        </w:rPr>
        <w:t xml:space="preserve"> </w:t>
      </w:r>
      <w:r w:rsidRPr="00615F7B">
        <w:rPr>
          <w:i/>
          <w:iCs/>
          <w:color w:val="A8ABB0"/>
        </w:rPr>
        <w:t>a</w:t>
      </w:r>
      <w:r w:rsidRPr="00615F7B">
        <w:rPr>
          <w:color w:val="BEC0C2"/>
        </w:rPr>
        <w:t xml:space="preserve"> </w:t>
      </w:r>
      <w:r w:rsidRPr="00615F7B">
        <w:rPr>
          <w:i/>
          <w:iCs/>
          <w:color w:val="A8ABB0"/>
        </w:rPr>
        <w:t>file</w:t>
      </w:r>
    </w:p>
    <w:p w14:paraId="5BD8F92D" w14:textId="77777777" w:rsidR="00615F7B" w:rsidRPr="00615F7B" w:rsidRDefault="00615F7B" w:rsidP="00615F7B">
      <w:pPr>
        <w:pStyle w:val="af"/>
      </w:pPr>
      <w:r w:rsidRPr="00615F7B">
        <w:t>{</w:t>
      </w:r>
    </w:p>
    <w:p w14:paraId="2DDC1787" w14:textId="77777777" w:rsidR="00615F7B" w:rsidRPr="00615F7B" w:rsidRDefault="00615F7B" w:rsidP="00615F7B">
      <w:pPr>
        <w:pStyle w:val="af"/>
      </w:pPr>
      <w:r w:rsidRPr="00615F7B">
        <w:rPr>
          <w:color w:val="BEC0C2"/>
        </w:rPr>
        <w:t xml:space="preserve">    </w:t>
      </w:r>
      <w:r w:rsidRPr="00615F7B">
        <w:rPr>
          <w:i/>
          <w:iCs/>
          <w:color w:val="A8ABB0"/>
        </w:rPr>
        <w:t>//</w:t>
      </w:r>
      <w:r w:rsidRPr="00615F7B">
        <w:rPr>
          <w:color w:val="BEC0C2"/>
        </w:rPr>
        <w:t xml:space="preserve"> </w:t>
      </w:r>
      <w:r w:rsidRPr="00615F7B">
        <w:rPr>
          <w:i/>
          <w:iCs/>
          <w:color w:val="A8ABB0"/>
        </w:rPr>
        <w:t>Determine</w:t>
      </w:r>
      <w:r w:rsidRPr="00615F7B">
        <w:rPr>
          <w:color w:val="BEC0C2"/>
        </w:rPr>
        <w:t xml:space="preserve"> </w:t>
      </w:r>
      <w:r w:rsidRPr="00615F7B">
        <w:rPr>
          <w:i/>
          <w:iCs/>
          <w:color w:val="A8ABB0"/>
        </w:rPr>
        <w:t>the</w:t>
      </w:r>
      <w:r w:rsidRPr="00615F7B">
        <w:rPr>
          <w:color w:val="BEC0C2"/>
        </w:rPr>
        <w:t xml:space="preserve"> </w:t>
      </w:r>
      <w:r w:rsidRPr="00615F7B">
        <w:rPr>
          <w:i/>
          <w:iCs/>
          <w:color w:val="A8ABB0"/>
        </w:rPr>
        <w:t>maximum</w:t>
      </w:r>
      <w:r w:rsidRPr="00615F7B">
        <w:rPr>
          <w:color w:val="BEC0C2"/>
        </w:rPr>
        <w:t xml:space="preserve"> </w:t>
      </w:r>
      <w:r w:rsidRPr="00615F7B">
        <w:rPr>
          <w:i/>
          <w:iCs/>
          <w:color w:val="A8ABB0"/>
        </w:rPr>
        <w:t>size</w:t>
      </w:r>
      <w:r w:rsidRPr="00615F7B">
        <w:rPr>
          <w:color w:val="BEC0C2"/>
        </w:rPr>
        <w:t xml:space="preserve"> </w:t>
      </w:r>
      <w:r w:rsidRPr="00615F7B">
        <w:rPr>
          <w:i/>
          <w:iCs/>
          <w:color w:val="A8ABB0"/>
        </w:rPr>
        <w:t>of</w:t>
      </w:r>
      <w:r w:rsidRPr="00615F7B">
        <w:rPr>
          <w:color w:val="BEC0C2"/>
        </w:rPr>
        <w:t xml:space="preserve"> </w:t>
      </w:r>
      <w:r w:rsidRPr="00615F7B">
        <w:rPr>
          <w:i/>
          <w:iCs/>
          <w:color w:val="A8ABB0"/>
        </w:rPr>
        <w:t>the</w:t>
      </w:r>
      <w:r w:rsidRPr="00615F7B">
        <w:rPr>
          <w:color w:val="BEC0C2"/>
        </w:rPr>
        <w:t xml:space="preserve"> </w:t>
      </w:r>
      <w:r w:rsidRPr="00615F7B">
        <w:rPr>
          <w:i/>
          <w:iCs/>
          <w:color w:val="A8ABB0"/>
        </w:rPr>
        <w:t>buffer</w:t>
      </w:r>
      <w:r w:rsidRPr="00615F7B">
        <w:rPr>
          <w:color w:val="BEC0C2"/>
        </w:rPr>
        <w:t xml:space="preserve"> </w:t>
      </w:r>
      <w:r w:rsidRPr="00615F7B">
        <w:rPr>
          <w:i/>
          <w:iCs/>
          <w:color w:val="A8ABB0"/>
        </w:rPr>
        <w:t>to</w:t>
      </w:r>
      <w:r w:rsidRPr="00615F7B">
        <w:rPr>
          <w:color w:val="BEC0C2"/>
        </w:rPr>
        <w:t xml:space="preserve"> </w:t>
      </w:r>
      <w:r w:rsidRPr="00615F7B">
        <w:rPr>
          <w:i/>
          <w:iCs/>
          <w:color w:val="A8ABB0"/>
        </w:rPr>
        <w:t>read</w:t>
      </w:r>
    </w:p>
    <w:p w14:paraId="6F7F6A43" w14:textId="77777777" w:rsidR="00615F7B" w:rsidRPr="00615F7B" w:rsidRDefault="00615F7B" w:rsidP="00615F7B">
      <w:pPr>
        <w:pStyle w:val="af"/>
      </w:pPr>
      <w:r w:rsidRPr="00615F7B">
        <w:rPr>
          <w:color w:val="BEC0C2"/>
        </w:rPr>
        <w:t xml:space="preserve">    </w:t>
      </w:r>
      <w:r w:rsidRPr="00615F7B">
        <w:rPr>
          <w:i/>
          <w:iCs/>
          <w:color w:val="45C6D6"/>
        </w:rPr>
        <w:t>const</w:t>
      </w:r>
      <w:r w:rsidRPr="00615F7B">
        <w:rPr>
          <w:color w:val="BEC0C2"/>
        </w:rPr>
        <w:t xml:space="preserve"> </w:t>
      </w:r>
      <w:proofErr w:type="spellStart"/>
      <w:r w:rsidRPr="00615F7B">
        <w:t>size_t</w:t>
      </w:r>
      <w:proofErr w:type="spellEnd"/>
      <w:r w:rsidRPr="00615F7B">
        <w:rPr>
          <w:color w:val="BEC0C2"/>
        </w:rPr>
        <w:t xml:space="preserve"> </w:t>
      </w:r>
      <w:proofErr w:type="spellStart"/>
      <w:r w:rsidRPr="00615F7B">
        <w:rPr>
          <w:color w:val="D6BB9A"/>
        </w:rPr>
        <w:t>maxBufferSize</w:t>
      </w:r>
      <w:proofErr w:type="spellEnd"/>
      <w:r w:rsidRPr="00615F7B">
        <w:rPr>
          <w:color w:val="BEC0C2"/>
        </w:rPr>
        <w:t xml:space="preserve"> </w:t>
      </w:r>
      <w:r w:rsidRPr="00615F7B">
        <w:t>=</w:t>
      </w:r>
      <w:r w:rsidRPr="00615F7B">
        <w:rPr>
          <w:color w:val="BEC0C2"/>
        </w:rPr>
        <w:t xml:space="preserve"> </w:t>
      </w:r>
      <w:r w:rsidRPr="00615F7B">
        <w:rPr>
          <w:color w:val="8A602C"/>
        </w:rPr>
        <w:t>4096</w:t>
      </w:r>
      <w:r w:rsidRPr="00615F7B">
        <w:t>;</w:t>
      </w:r>
    </w:p>
    <w:p w14:paraId="061C6C7A" w14:textId="77777777" w:rsidR="00615F7B" w:rsidRPr="00615F7B" w:rsidRDefault="00615F7B" w:rsidP="00615F7B">
      <w:pPr>
        <w:pStyle w:val="af"/>
      </w:pPr>
      <w:r w:rsidRPr="00615F7B">
        <w:rPr>
          <w:color w:val="BEC0C2"/>
        </w:rPr>
        <w:t xml:space="preserve">    </w:t>
      </w:r>
      <w:r w:rsidRPr="00615F7B">
        <w:rPr>
          <w:color w:val="D69AA7"/>
        </w:rPr>
        <w:t>char</w:t>
      </w:r>
      <w:r w:rsidRPr="00615F7B">
        <w:rPr>
          <w:color w:val="BEC0C2"/>
        </w:rPr>
        <w:t xml:space="preserve"> </w:t>
      </w:r>
      <w:r w:rsidRPr="00615F7B">
        <w:rPr>
          <w:color w:val="D6BB9A"/>
        </w:rPr>
        <w:t>buffer</w:t>
      </w:r>
      <w:r w:rsidRPr="00615F7B">
        <w:t>[</w:t>
      </w:r>
      <w:proofErr w:type="spellStart"/>
      <w:r w:rsidRPr="00615F7B">
        <w:rPr>
          <w:color w:val="D6BB9A"/>
        </w:rPr>
        <w:t>maxBufferSize</w:t>
      </w:r>
      <w:proofErr w:type="spellEnd"/>
      <w:r w:rsidRPr="00615F7B">
        <w:t>];</w:t>
      </w:r>
    </w:p>
    <w:p w14:paraId="0B7A3999" w14:textId="77777777" w:rsidR="00615F7B" w:rsidRPr="00615F7B" w:rsidRDefault="00615F7B" w:rsidP="00615F7B">
      <w:pPr>
        <w:pStyle w:val="af"/>
      </w:pPr>
    </w:p>
    <w:p w14:paraId="6B005BAD" w14:textId="77777777" w:rsidR="00615F7B" w:rsidRPr="00615F7B" w:rsidRDefault="00615F7B" w:rsidP="00615F7B">
      <w:pPr>
        <w:pStyle w:val="af"/>
      </w:pPr>
      <w:r w:rsidRPr="00615F7B">
        <w:rPr>
          <w:color w:val="BEC0C2"/>
        </w:rPr>
        <w:t xml:space="preserve">    </w:t>
      </w:r>
      <w:proofErr w:type="spellStart"/>
      <w:r w:rsidRPr="00615F7B">
        <w:rPr>
          <w:color w:val="D6BB9A"/>
        </w:rPr>
        <w:t>str</w:t>
      </w:r>
      <w:r w:rsidRPr="00615F7B">
        <w:t>.clear</w:t>
      </w:r>
      <w:proofErr w:type="spellEnd"/>
      <w:r w:rsidRPr="00615F7B">
        <w:t>();</w:t>
      </w:r>
    </w:p>
    <w:p w14:paraId="07C9E56D" w14:textId="77777777" w:rsidR="00615F7B" w:rsidRPr="00615F7B" w:rsidRDefault="00615F7B" w:rsidP="00615F7B">
      <w:pPr>
        <w:pStyle w:val="af"/>
      </w:pPr>
    </w:p>
    <w:p w14:paraId="67733786" w14:textId="77777777" w:rsidR="00615F7B" w:rsidRPr="00615F7B" w:rsidRDefault="00615F7B" w:rsidP="00615F7B">
      <w:pPr>
        <w:pStyle w:val="af"/>
      </w:pPr>
      <w:r w:rsidRPr="00615F7B">
        <w:rPr>
          <w:color w:val="BEC0C2"/>
        </w:rPr>
        <w:t xml:space="preserve">    </w:t>
      </w:r>
      <w:r w:rsidRPr="00615F7B">
        <w:rPr>
          <w:i/>
          <w:iCs/>
          <w:color w:val="A8ABB0"/>
        </w:rPr>
        <w:t>//</w:t>
      </w:r>
      <w:r w:rsidRPr="00615F7B">
        <w:rPr>
          <w:color w:val="BEC0C2"/>
        </w:rPr>
        <w:t xml:space="preserve"> </w:t>
      </w:r>
      <w:r w:rsidRPr="00615F7B">
        <w:rPr>
          <w:i/>
          <w:iCs/>
          <w:color w:val="A8ABB0"/>
        </w:rPr>
        <w:t>Read</w:t>
      </w:r>
      <w:r w:rsidRPr="00615F7B">
        <w:rPr>
          <w:color w:val="BEC0C2"/>
        </w:rPr>
        <w:t xml:space="preserve"> </w:t>
      </w:r>
      <w:r w:rsidRPr="00615F7B">
        <w:rPr>
          <w:i/>
          <w:iCs/>
          <w:color w:val="A8ABB0"/>
        </w:rPr>
        <w:t>the</w:t>
      </w:r>
      <w:r w:rsidRPr="00615F7B">
        <w:rPr>
          <w:color w:val="BEC0C2"/>
        </w:rPr>
        <w:t xml:space="preserve"> </w:t>
      </w:r>
      <w:r w:rsidRPr="00615F7B">
        <w:rPr>
          <w:i/>
          <w:iCs/>
          <w:color w:val="A8ABB0"/>
        </w:rPr>
        <w:t>data</w:t>
      </w:r>
      <w:r w:rsidRPr="00615F7B">
        <w:rPr>
          <w:color w:val="BEC0C2"/>
        </w:rPr>
        <w:t xml:space="preserve"> </w:t>
      </w:r>
      <w:r w:rsidRPr="00615F7B">
        <w:rPr>
          <w:i/>
          <w:iCs/>
          <w:color w:val="A8ABB0"/>
        </w:rPr>
        <w:t>from</w:t>
      </w:r>
      <w:r w:rsidRPr="00615F7B">
        <w:rPr>
          <w:color w:val="BEC0C2"/>
        </w:rPr>
        <w:t xml:space="preserve"> </w:t>
      </w:r>
      <w:r w:rsidRPr="00615F7B">
        <w:rPr>
          <w:i/>
          <w:iCs/>
          <w:color w:val="A8ABB0"/>
        </w:rPr>
        <w:t>the</w:t>
      </w:r>
      <w:r w:rsidRPr="00615F7B">
        <w:rPr>
          <w:color w:val="BEC0C2"/>
        </w:rPr>
        <w:t xml:space="preserve"> </w:t>
      </w:r>
      <w:r w:rsidRPr="00615F7B">
        <w:rPr>
          <w:i/>
          <w:iCs/>
          <w:color w:val="A8ABB0"/>
        </w:rPr>
        <w:t>file</w:t>
      </w:r>
      <w:r w:rsidRPr="00615F7B">
        <w:rPr>
          <w:color w:val="BEC0C2"/>
        </w:rPr>
        <w:t xml:space="preserve"> </w:t>
      </w:r>
      <w:r w:rsidRPr="00615F7B">
        <w:rPr>
          <w:i/>
          <w:iCs/>
          <w:color w:val="A8ABB0"/>
        </w:rPr>
        <w:t>and</w:t>
      </w:r>
      <w:r w:rsidRPr="00615F7B">
        <w:rPr>
          <w:color w:val="BEC0C2"/>
        </w:rPr>
        <w:t xml:space="preserve"> </w:t>
      </w:r>
      <w:r w:rsidRPr="00615F7B">
        <w:rPr>
          <w:i/>
          <w:iCs/>
          <w:color w:val="A8ABB0"/>
        </w:rPr>
        <w:t>add</w:t>
      </w:r>
      <w:r w:rsidRPr="00615F7B">
        <w:rPr>
          <w:color w:val="BEC0C2"/>
        </w:rPr>
        <w:t xml:space="preserve"> </w:t>
      </w:r>
      <w:r w:rsidRPr="00615F7B">
        <w:rPr>
          <w:i/>
          <w:iCs/>
          <w:color w:val="A8ABB0"/>
        </w:rPr>
        <w:t>it</w:t>
      </w:r>
      <w:r w:rsidRPr="00615F7B">
        <w:rPr>
          <w:color w:val="BEC0C2"/>
        </w:rPr>
        <w:t xml:space="preserve"> </w:t>
      </w:r>
      <w:r w:rsidRPr="00615F7B">
        <w:rPr>
          <w:i/>
          <w:iCs/>
          <w:color w:val="A8ABB0"/>
        </w:rPr>
        <w:t>to</w:t>
      </w:r>
      <w:r w:rsidRPr="00615F7B">
        <w:rPr>
          <w:color w:val="BEC0C2"/>
        </w:rPr>
        <w:t xml:space="preserve"> </w:t>
      </w:r>
      <w:r w:rsidRPr="00615F7B">
        <w:rPr>
          <w:i/>
          <w:iCs/>
          <w:color w:val="A8ABB0"/>
        </w:rPr>
        <w:t>the</w:t>
      </w:r>
      <w:r w:rsidRPr="00615F7B">
        <w:rPr>
          <w:color w:val="BEC0C2"/>
        </w:rPr>
        <w:t xml:space="preserve"> </w:t>
      </w:r>
      <w:proofErr w:type="spellStart"/>
      <w:r w:rsidRPr="00615F7B">
        <w:rPr>
          <w:i/>
          <w:iCs/>
          <w:color w:val="A8ABB0"/>
        </w:rPr>
        <w:t>myString</w:t>
      </w:r>
      <w:proofErr w:type="spellEnd"/>
      <w:r w:rsidRPr="00615F7B">
        <w:rPr>
          <w:color w:val="BEC0C2"/>
        </w:rPr>
        <w:t xml:space="preserve"> </w:t>
      </w:r>
      <w:r w:rsidRPr="00615F7B">
        <w:rPr>
          <w:i/>
          <w:iCs/>
          <w:color w:val="A8ABB0"/>
        </w:rPr>
        <w:t>string</w:t>
      </w:r>
    </w:p>
    <w:p w14:paraId="4A2600F9" w14:textId="77777777" w:rsidR="00615F7B" w:rsidRPr="00615F7B" w:rsidRDefault="00615F7B" w:rsidP="00615F7B">
      <w:pPr>
        <w:pStyle w:val="af"/>
      </w:pPr>
      <w:r w:rsidRPr="00615F7B">
        <w:rPr>
          <w:color w:val="BEC0C2"/>
        </w:rPr>
        <w:t xml:space="preserve">    </w:t>
      </w:r>
      <w:r w:rsidRPr="00615F7B">
        <w:rPr>
          <w:i/>
          <w:iCs/>
          <w:color w:val="45C6D6"/>
        </w:rPr>
        <w:t>while</w:t>
      </w:r>
      <w:r w:rsidRPr="00615F7B">
        <w:rPr>
          <w:color w:val="BEC0C2"/>
        </w:rPr>
        <w:t xml:space="preserve"> </w:t>
      </w:r>
      <w:r w:rsidRPr="00615F7B">
        <w:t>(</w:t>
      </w:r>
      <w:r w:rsidRPr="00615F7B">
        <w:rPr>
          <w:color w:val="D6BB9A"/>
        </w:rPr>
        <w:t>file</w:t>
      </w:r>
      <w:r w:rsidRPr="00615F7B">
        <w:t>)</w:t>
      </w:r>
    </w:p>
    <w:p w14:paraId="2F001C83" w14:textId="77777777" w:rsidR="00615F7B" w:rsidRPr="00615F7B" w:rsidRDefault="00615F7B" w:rsidP="00615F7B">
      <w:pPr>
        <w:pStyle w:val="af"/>
      </w:pPr>
      <w:r w:rsidRPr="00615F7B">
        <w:rPr>
          <w:color w:val="BEC0C2"/>
        </w:rPr>
        <w:t xml:space="preserve">    </w:t>
      </w:r>
      <w:r w:rsidRPr="00615F7B">
        <w:t>{</w:t>
      </w:r>
    </w:p>
    <w:p w14:paraId="32528F14" w14:textId="77777777" w:rsidR="00615F7B" w:rsidRPr="00615F7B" w:rsidRDefault="00615F7B" w:rsidP="00615F7B">
      <w:pPr>
        <w:pStyle w:val="af"/>
      </w:pPr>
      <w:r w:rsidRPr="00615F7B">
        <w:rPr>
          <w:color w:val="BEC0C2"/>
        </w:rPr>
        <w:t xml:space="preserve">        </w:t>
      </w:r>
      <w:proofErr w:type="spellStart"/>
      <w:r w:rsidRPr="00615F7B">
        <w:rPr>
          <w:color w:val="D6BB9A"/>
        </w:rPr>
        <w:t>file</w:t>
      </w:r>
      <w:r w:rsidRPr="00615F7B">
        <w:t>.read</w:t>
      </w:r>
      <w:proofErr w:type="spellEnd"/>
      <w:r w:rsidRPr="00615F7B">
        <w:t>(</w:t>
      </w:r>
      <w:r w:rsidRPr="00615F7B">
        <w:rPr>
          <w:i/>
          <w:iCs/>
          <w:color w:val="D6BB9A"/>
        </w:rPr>
        <w:t>buffer</w:t>
      </w:r>
      <w:r w:rsidRPr="00615F7B">
        <w:t>,</w:t>
      </w:r>
      <w:r w:rsidRPr="00615F7B">
        <w:rPr>
          <w:color w:val="BEC0C2"/>
        </w:rPr>
        <w:t xml:space="preserve"> </w:t>
      </w:r>
      <w:proofErr w:type="spellStart"/>
      <w:r w:rsidRPr="00615F7B">
        <w:rPr>
          <w:color w:val="D6BB9A"/>
        </w:rPr>
        <w:t>maxBufferSize</w:t>
      </w:r>
      <w:proofErr w:type="spellEnd"/>
      <w:r w:rsidRPr="00615F7B">
        <w:t>);</w:t>
      </w:r>
    </w:p>
    <w:p w14:paraId="2447C2AA" w14:textId="77777777" w:rsidR="00615F7B" w:rsidRPr="00615F7B" w:rsidRDefault="00615F7B" w:rsidP="00615F7B">
      <w:pPr>
        <w:pStyle w:val="af"/>
      </w:pPr>
      <w:r w:rsidRPr="00615F7B">
        <w:rPr>
          <w:color w:val="BEC0C2"/>
        </w:rPr>
        <w:t xml:space="preserve">        </w:t>
      </w:r>
      <w:proofErr w:type="spellStart"/>
      <w:r w:rsidRPr="00615F7B">
        <w:t>size_t</w:t>
      </w:r>
      <w:proofErr w:type="spellEnd"/>
      <w:r w:rsidRPr="00615F7B">
        <w:rPr>
          <w:color w:val="BEC0C2"/>
        </w:rPr>
        <w:t xml:space="preserve"> </w:t>
      </w:r>
      <w:proofErr w:type="spellStart"/>
      <w:r w:rsidRPr="00615F7B">
        <w:rPr>
          <w:color w:val="D6BB9A"/>
        </w:rPr>
        <w:t>bytesRead</w:t>
      </w:r>
      <w:proofErr w:type="spellEnd"/>
      <w:r w:rsidRPr="00615F7B">
        <w:rPr>
          <w:color w:val="BEC0C2"/>
        </w:rPr>
        <w:t xml:space="preserve"> </w:t>
      </w:r>
      <w:r w:rsidRPr="00615F7B">
        <w:t>=</w:t>
      </w:r>
      <w:r w:rsidRPr="00615F7B">
        <w:rPr>
          <w:color w:val="BEC0C2"/>
        </w:rPr>
        <w:t xml:space="preserve"> </w:t>
      </w:r>
      <w:proofErr w:type="spellStart"/>
      <w:r w:rsidRPr="00615F7B">
        <w:rPr>
          <w:i/>
          <w:iCs/>
          <w:color w:val="45C6D6"/>
        </w:rPr>
        <w:t>static_cast</w:t>
      </w:r>
      <w:proofErr w:type="spellEnd"/>
      <w:r w:rsidRPr="00615F7B">
        <w:t>&lt;</w:t>
      </w:r>
      <w:proofErr w:type="spellStart"/>
      <w:r w:rsidRPr="00615F7B">
        <w:t>size_t</w:t>
      </w:r>
      <w:proofErr w:type="spellEnd"/>
      <w:r w:rsidRPr="00615F7B">
        <w:t>&gt;(</w:t>
      </w:r>
      <w:proofErr w:type="spellStart"/>
      <w:r w:rsidRPr="00615F7B">
        <w:rPr>
          <w:color w:val="D6BB9A"/>
        </w:rPr>
        <w:t>file</w:t>
      </w:r>
      <w:r w:rsidRPr="00615F7B">
        <w:t>.gcount</w:t>
      </w:r>
      <w:proofErr w:type="spellEnd"/>
      <w:r w:rsidRPr="00615F7B">
        <w:t>());</w:t>
      </w:r>
    </w:p>
    <w:p w14:paraId="7003C9C6" w14:textId="77777777" w:rsidR="00615F7B" w:rsidRPr="00615F7B" w:rsidRDefault="00615F7B" w:rsidP="00615F7B">
      <w:pPr>
        <w:pStyle w:val="af"/>
      </w:pPr>
      <w:r w:rsidRPr="00615F7B">
        <w:rPr>
          <w:color w:val="BEC0C2"/>
        </w:rPr>
        <w:t xml:space="preserve">        </w:t>
      </w:r>
      <w:r w:rsidRPr="00615F7B">
        <w:rPr>
          <w:i/>
          <w:iCs/>
          <w:color w:val="45C6D6"/>
        </w:rPr>
        <w:t>if</w:t>
      </w:r>
      <w:r w:rsidRPr="00615F7B">
        <w:rPr>
          <w:color w:val="BEC0C2"/>
        </w:rPr>
        <w:t xml:space="preserve"> </w:t>
      </w:r>
      <w:r w:rsidRPr="00615F7B">
        <w:t>(</w:t>
      </w:r>
      <w:proofErr w:type="spellStart"/>
      <w:r w:rsidRPr="00615F7B">
        <w:rPr>
          <w:color w:val="D6BB9A"/>
        </w:rPr>
        <w:t>bytesRead</w:t>
      </w:r>
      <w:proofErr w:type="spellEnd"/>
      <w:r w:rsidRPr="00615F7B">
        <w:rPr>
          <w:color w:val="BEC0C2"/>
        </w:rPr>
        <w:t xml:space="preserve"> </w:t>
      </w:r>
      <w:r w:rsidRPr="00615F7B">
        <w:rPr>
          <w:color w:val="D6BB9A"/>
        </w:rPr>
        <w:t>&gt;</w:t>
      </w:r>
      <w:r w:rsidRPr="00615F7B">
        <w:rPr>
          <w:color w:val="BEC0C2"/>
        </w:rPr>
        <w:t xml:space="preserve"> </w:t>
      </w:r>
      <w:r w:rsidRPr="00615F7B">
        <w:rPr>
          <w:color w:val="8A602C"/>
        </w:rPr>
        <w:t>0</w:t>
      </w:r>
      <w:r w:rsidRPr="00615F7B">
        <w:t>)</w:t>
      </w:r>
    </w:p>
    <w:p w14:paraId="5C609ED9" w14:textId="77777777" w:rsidR="00615F7B" w:rsidRPr="00615F7B" w:rsidRDefault="00615F7B" w:rsidP="00615F7B">
      <w:pPr>
        <w:pStyle w:val="af"/>
      </w:pPr>
      <w:r w:rsidRPr="00615F7B">
        <w:rPr>
          <w:color w:val="BEC0C2"/>
        </w:rPr>
        <w:t xml:space="preserve">        </w:t>
      </w:r>
      <w:r w:rsidRPr="00615F7B">
        <w:t>{</w:t>
      </w:r>
    </w:p>
    <w:p w14:paraId="01BAD6A8" w14:textId="77777777" w:rsidR="00615F7B" w:rsidRPr="00615F7B" w:rsidRDefault="00615F7B" w:rsidP="00615F7B">
      <w:pPr>
        <w:pStyle w:val="af"/>
      </w:pPr>
      <w:r w:rsidRPr="00615F7B">
        <w:rPr>
          <w:color w:val="BEC0C2"/>
        </w:rPr>
        <w:lastRenderedPageBreak/>
        <w:t xml:space="preserve">            </w:t>
      </w:r>
      <w:proofErr w:type="spellStart"/>
      <w:r w:rsidRPr="00615F7B">
        <w:rPr>
          <w:color w:val="D6BB9A"/>
        </w:rPr>
        <w:t>str</w:t>
      </w:r>
      <w:r w:rsidRPr="00615F7B">
        <w:t>.append</w:t>
      </w:r>
      <w:proofErr w:type="spellEnd"/>
      <w:r w:rsidRPr="00615F7B">
        <w:t>(</w:t>
      </w:r>
      <w:r w:rsidRPr="00615F7B">
        <w:rPr>
          <w:color w:val="D6BB9A"/>
        </w:rPr>
        <w:t>buffer</w:t>
      </w:r>
      <w:r w:rsidRPr="00615F7B">
        <w:t>);</w:t>
      </w:r>
    </w:p>
    <w:p w14:paraId="77C9AD1D" w14:textId="77777777" w:rsidR="00615F7B" w:rsidRPr="00615F7B" w:rsidRDefault="00615F7B" w:rsidP="00615F7B">
      <w:pPr>
        <w:pStyle w:val="af"/>
      </w:pPr>
      <w:r w:rsidRPr="00615F7B">
        <w:rPr>
          <w:color w:val="BEC0C2"/>
        </w:rPr>
        <w:t xml:space="preserve">        </w:t>
      </w:r>
      <w:r w:rsidRPr="00615F7B">
        <w:t>}</w:t>
      </w:r>
    </w:p>
    <w:p w14:paraId="0F0339AF" w14:textId="77777777" w:rsidR="00615F7B" w:rsidRPr="00615F7B" w:rsidRDefault="00615F7B" w:rsidP="00615F7B">
      <w:pPr>
        <w:pStyle w:val="af"/>
      </w:pPr>
      <w:r w:rsidRPr="00615F7B">
        <w:rPr>
          <w:color w:val="BEC0C2"/>
        </w:rPr>
        <w:t xml:space="preserve">    </w:t>
      </w:r>
      <w:r w:rsidRPr="00615F7B">
        <w:t>}</w:t>
      </w:r>
    </w:p>
    <w:p w14:paraId="09C8BAA1" w14:textId="77777777" w:rsidR="00615F7B" w:rsidRPr="00615F7B" w:rsidRDefault="00615F7B" w:rsidP="00615F7B">
      <w:pPr>
        <w:pStyle w:val="af"/>
      </w:pPr>
    </w:p>
    <w:p w14:paraId="74AC73F9" w14:textId="77777777" w:rsidR="00615F7B" w:rsidRPr="00615F7B" w:rsidRDefault="00615F7B" w:rsidP="00615F7B">
      <w:pPr>
        <w:pStyle w:val="af"/>
      </w:pPr>
      <w:r w:rsidRPr="00615F7B">
        <w:rPr>
          <w:color w:val="BEC0C2"/>
        </w:rPr>
        <w:t xml:space="preserve">    </w:t>
      </w:r>
      <w:r w:rsidRPr="00615F7B">
        <w:rPr>
          <w:i/>
          <w:iCs/>
          <w:color w:val="45C6D6"/>
        </w:rPr>
        <w:t>return</w:t>
      </w:r>
      <w:r w:rsidRPr="00615F7B">
        <w:rPr>
          <w:color w:val="BEC0C2"/>
        </w:rPr>
        <w:t xml:space="preserve"> </w:t>
      </w:r>
      <w:r w:rsidRPr="00615F7B">
        <w:rPr>
          <w:color w:val="D6BB9A"/>
        </w:rPr>
        <w:t>file</w:t>
      </w:r>
      <w:r w:rsidRPr="00615F7B">
        <w:t>;</w:t>
      </w:r>
    </w:p>
    <w:p w14:paraId="43B99306" w14:textId="16EA0E39" w:rsidR="00615F7B" w:rsidRDefault="00615F7B" w:rsidP="00615F7B">
      <w:pPr>
        <w:pStyle w:val="af"/>
        <w:rPr>
          <w:szCs w:val="24"/>
        </w:rPr>
      </w:pPr>
      <w:r w:rsidRPr="00615F7B">
        <w:rPr>
          <w:szCs w:val="24"/>
        </w:rPr>
        <w:t>}</w:t>
      </w:r>
    </w:p>
    <w:p w14:paraId="66C6BED5" w14:textId="3BCD4F3F" w:rsidR="00353F7A" w:rsidRPr="00353F7A" w:rsidRDefault="00353F7A" w:rsidP="00353F7A">
      <w:pPr>
        <w:rPr>
          <w:b/>
          <w:bCs/>
          <w:lang w:val="en-US"/>
        </w:rPr>
      </w:pPr>
      <w:r w:rsidRPr="00353F7A">
        <w:rPr>
          <w:b/>
          <w:bCs/>
          <w:lang w:val="en-US"/>
        </w:rPr>
        <w:t>at(</w:t>
      </w:r>
      <w:proofErr w:type="spellStart"/>
      <w:r w:rsidRPr="00353F7A">
        <w:rPr>
          <w:b/>
          <w:bCs/>
          <w:lang w:val="en-US"/>
        </w:rPr>
        <w:t>size_t</w:t>
      </w:r>
      <w:proofErr w:type="spellEnd"/>
      <w:r w:rsidRPr="00353F7A">
        <w:rPr>
          <w:b/>
          <w:bCs/>
          <w:lang w:val="en-US"/>
        </w:rPr>
        <w:t xml:space="preserve"> index)</w:t>
      </w:r>
    </w:p>
    <w:p w14:paraId="0C96528F" w14:textId="31A1B9A4" w:rsidR="00615F7B" w:rsidRPr="00353F7A" w:rsidRDefault="00353F7A" w:rsidP="00615F7B">
      <w:pPr>
        <w:rPr>
          <w:lang w:val="en-US"/>
        </w:rPr>
      </w:pPr>
      <w:r w:rsidRPr="00353F7A">
        <w:rPr>
          <w:lang w:val="en-US"/>
        </w:rPr>
        <w:t>The function is used to access the character at a specified index within the string. It takes an index as its argument and returns the character at that position.</w:t>
      </w:r>
    </w:p>
    <w:p w14:paraId="4D97F9B0" w14:textId="77777777" w:rsidR="00353F7A" w:rsidRPr="00353F7A" w:rsidRDefault="00353F7A" w:rsidP="00353F7A">
      <w:pPr>
        <w:pStyle w:val="af"/>
      </w:pPr>
      <w:r w:rsidRPr="00353F7A">
        <w:rPr>
          <w:color w:val="D69AA7"/>
        </w:rPr>
        <w:t>char</w:t>
      </w:r>
      <w:r w:rsidRPr="00353F7A">
        <w:rPr>
          <w:color w:val="BEC0C2"/>
        </w:rPr>
        <w:t xml:space="preserve"> </w:t>
      </w:r>
      <w:proofErr w:type="spellStart"/>
      <w:proofErr w:type="gramStart"/>
      <w:r w:rsidRPr="00353F7A">
        <w:rPr>
          <w:color w:val="FF8080"/>
        </w:rPr>
        <w:t>MyString</w:t>
      </w:r>
      <w:proofErr w:type="spellEnd"/>
      <w:r w:rsidRPr="00353F7A">
        <w:t>::</w:t>
      </w:r>
      <w:proofErr w:type="gramEnd"/>
      <w:r w:rsidRPr="00353F7A">
        <w:rPr>
          <w:b/>
          <w:bCs/>
        </w:rPr>
        <w:t>at</w:t>
      </w:r>
      <w:r w:rsidRPr="00353F7A">
        <w:t>(</w:t>
      </w:r>
      <w:proofErr w:type="spellStart"/>
      <w:r w:rsidRPr="00353F7A">
        <w:rPr>
          <w:color w:val="FF8080"/>
        </w:rPr>
        <w:t>size_t</w:t>
      </w:r>
      <w:proofErr w:type="spellEnd"/>
      <w:r w:rsidRPr="00353F7A">
        <w:rPr>
          <w:color w:val="BEC0C2"/>
        </w:rPr>
        <w:t xml:space="preserve"> </w:t>
      </w:r>
      <w:r w:rsidRPr="00353F7A">
        <w:rPr>
          <w:color w:val="D6BB9A"/>
        </w:rPr>
        <w:t>index</w:t>
      </w:r>
      <w:r w:rsidRPr="00353F7A">
        <w:t>)</w:t>
      </w:r>
      <w:r w:rsidRPr="00353F7A">
        <w:rPr>
          <w:color w:val="BEC0C2"/>
        </w:rPr>
        <w:t xml:space="preserve"> </w:t>
      </w:r>
      <w:r w:rsidRPr="00353F7A">
        <w:rPr>
          <w:color w:val="45C6D6"/>
        </w:rPr>
        <w:t>const</w:t>
      </w:r>
      <w:r w:rsidRPr="00353F7A">
        <w:rPr>
          <w:color w:val="BEC0C2"/>
        </w:rPr>
        <w:t xml:space="preserve"> </w:t>
      </w:r>
      <w:r w:rsidRPr="00353F7A">
        <w:t>//</w:t>
      </w:r>
      <w:r w:rsidRPr="00353F7A">
        <w:rPr>
          <w:color w:val="BEC0C2"/>
        </w:rPr>
        <w:t xml:space="preserve"> </w:t>
      </w:r>
      <w:r w:rsidRPr="00353F7A">
        <w:t>return</w:t>
      </w:r>
      <w:r w:rsidRPr="00353F7A">
        <w:rPr>
          <w:color w:val="BEC0C2"/>
        </w:rPr>
        <w:t xml:space="preserve"> </w:t>
      </w:r>
      <w:r w:rsidRPr="00353F7A">
        <w:t>the</w:t>
      </w:r>
      <w:r w:rsidRPr="00353F7A">
        <w:rPr>
          <w:color w:val="BEC0C2"/>
        </w:rPr>
        <w:t xml:space="preserve"> </w:t>
      </w:r>
      <w:r w:rsidRPr="00353F7A">
        <w:t>index</w:t>
      </w:r>
      <w:r w:rsidRPr="00353F7A">
        <w:rPr>
          <w:color w:val="BEC0C2"/>
        </w:rPr>
        <w:t xml:space="preserve"> </w:t>
      </w:r>
      <w:r w:rsidRPr="00353F7A">
        <w:t>element</w:t>
      </w:r>
      <w:r w:rsidRPr="00353F7A">
        <w:rPr>
          <w:color w:val="BEC0C2"/>
        </w:rPr>
        <w:t xml:space="preserve"> </w:t>
      </w:r>
      <w:r w:rsidRPr="00353F7A">
        <w:t>of</w:t>
      </w:r>
      <w:r w:rsidRPr="00353F7A">
        <w:rPr>
          <w:color w:val="BEC0C2"/>
        </w:rPr>
        <w:t xml:space="preserve"> </w:t>
      </w:r>
      <w:r w:rsidRPr="00353F7A">
        <w:t>string</w:t>
      </w:r>
      <w:r w:rsidRPr="00353F7A">
        <w:rPr>
          <w:color w:val="BEC0C2"/>
        </w:rPr>
        <w:t xml:space="preserve"> </w:t>
      </w:r>
      <w:r w:rsidRPr="00353F7A">
        <w:t>if</w:t>
      </w:r>
      <w:r w:rsidRPr="00353F7A">
        <w:rPr>
          <w:color w:val="BEC0C2"/>
        </w:rPr>
        <w:t xml:space="preserve"> </w:t>
      </w:r>
      <w:r w:rsidRPr="00353F7A">
        <w:t>exist,</w:t>
      </w:r>
      <w:r w:rsidRPr="00353F7A">
        <w:rPr>
          <w:color w:val="BEC0C2"/>
        </w:rPr>
        <w:t xml:space="preserve"> </w:t>
      </w:r>
      <w:r w:rsidRPr="00353F7A">
        <w:t>otherwise</w:t>
      </w:r>
      <w:r w:rsidRPr="00353F7A">
        <w:rPr>
          <w:color w:val="BEC0C2"/>
        </w:rPr>
        <w:t xml:space="preserve"> </w:t>
      </w:r>
      <w:r w:rsidRPr="00353F7A">
        <w:t>throw</w:t>
      </w:r>
      <w:r w:rsidRPr="00353F7A">
        <w:rPr>
          <w:color w:val="BEC0C2"/>
        </w:rPr>
        <w:t xml:space="preserve"> </w:t>
      </w:r>
      <w:r w:rsidRPr="00353F7A">
        <w:t>an</w:t>
      </w:r>
      <w:r w:rsidRPr="00353F7A">
        <w:rPr>
          <w:color w:val="BEC0C2"/>
        </w:rPr>
        <w:t xml:space="preserve"> </w:t>
      </w:r>
      <w:r w:rsidRPr="00353F7A">
        <w:t>exception</w:t>
      </w:r>
    </w:p>
    <w:p w14:paraId="5A52BEE3" w14:textId="77777777" w:rsidR="00353F7A" w:rsidRPr="00353F7A" w:rsidRDefault="00353F7A" w:rsidP="00353F7A">
      <w:pPr>
        <w:pStyle w:val="af"/>
      </w:pPr>
      <w:r w:rsidRPr="00353F7A">
        <w:t>{</w:t>
      </w:r>
    </w:p>
    <w:p w14:paraId="3371DE29" w14:textId="77777777" w:rsidR="00353F7A" w:rsidRPr="00353F7A" w:rsidRDefault="00353F7A" w:rsidP="00353F7A">
      <w:pPr>
        <w:pStyle w:val="af"/>
      </w:pPr>
      <w:r w:rsidRPr="00353F7A">
        <w:rPr>
          <w:color w:val="BEC0C2"/>
        </w:rPr>
        <w:t xml:space="preserve">    </w:t>
      </w:r>
      <w:r w:rsidRPr="00353F7A">
        <w:rPr>
          <w:color w:val="45C6D6"/>
        </w:rPr>
        <w:t>if</w:t>
      </w:r>
      <w:r w:rsidRPr="00353F7A">
        <w:rPr>
          <w:color w:val="BEC0C2"/>
        </w:rPr>
        <w:t xml:space="preserve"> </w:t>
      </w:r>
      <w:r w:rsidRPr="00353F7A">
        <w:t>(</w:t>
      </w:r>
      <w:r w:rsidRPr="00353F7A">
        <w:rPr>
          <w:color w:val="D6BB9A"/>
        </w:rPr>
        <w:t>index</w:t>
      </w:r>
      <w:r w:rsidRPr="00353F7A">
        <w:rPr>
          <w:color w:val="BEC0C2"/>
        </w:rPr>
        <w:t xml:space="preserve"> </w:t>
      </w:r>
      <w:r w:rsidRPr="00353F7A">
        <w:rPr>
          <w:color w:val="D6BB9A"/>
        </w:rPr>
        <w:t>&gt;=</w:t>
      </w:r>
      <w:r w:rsidRPr="00353F7A">
        <w:rPr>
          <w:color w:val="BEC0C2"/>
        </w:rPr>
        <w:t xml:space="preserve"> </w:t>
      </w:r>
      <w:r w:rsidRPr="00353F7A">
        <w:t>size_)</w:t>
      </w:r>
    </w:p>
    <w:p w14:paraId="3264A09D" w14:textId="77777777" w:rsidR="00353F7A" w:rsidRPr="00353F7A" w:rsidRDefault="00353F7A" w:rsidP="00353F7A">
      <w:pPr>
        <w:pStyle w:val="af"/>
      </w:pPr>
      <w:r w:rsidRPr="00353F7A">
        <w:rPr>
          <w:color w:val="BEC0C2"/>
        </w:rPr>
        <w:t xml:space="preserve">    </w:t>
      </w:r>
      <w:r w:rsidRPr="00353F7A">
        <w:t>{</w:t>
      </w:r>
    </w:p>
    <w:p w14:paraId="59727915" w14:textId="77777777" w:rsidR="00353F7A" w:rsidRPr="00353F7A" w:rsidRDefault="00353F7A" w:rsidP="00353F7A">
      <w:pPr>
        <w:pStyle w:val="af"/>
      </w:pPr>
      <w:r w:rsidRPr="00353F7A">
        <w:rPr>
          <w:color w:val="BEC0C2"/>
        </w:rPr>
        <w:t xml:space="preserve">        </w:t>
      </w:r>
      <w:r w:rsidRPr="00353F7A">
        <w:rPr>
          <w:color w:val="45C6D6"/>
        </w:rPr>
        <w:t>throw</w:t>
      </w:r>
      <w:r w:rsidRPr="00353F7A">
        <w:rPr>
          <w:color w:val="BEC0C2"/>
        </w:rPr>
        <w:t xml:space="preserve"> </w:t>
      </w:r>
      <w:proofErr w:type="gramStart"/>
      <w:r w:rsidRPr="00353F7A">
        <w:rPr>
          <w:color w:val="FF8080"/>
        </w:rPr>
        <w:t>std</w:t>
      </w:r>
      <w:r w:rsidRPr="00353F7A">
        <w:t>::</w:t>
      </w:r>
      <w:proofErr w:type="spellStart"/>
      <w:proofErr w:type="gramEnd"/>
      <w:r w:rsidRPr="00353F7A">
        <w:rPr>
          <w:color w:val="FF8080"/>
        </w:rPr>
        <w:t>out_of_range</w:t>
      </w:r>
      <w:proofErr w:type="spellEnd"/>
      <w:r w:rsidRPr="00353F7A">
        <w:t>(</w:t>
      </w:r>
      <w:r w:rsidRPr="00353F7A">
        <w:rPr>
          <w:color w:val="D69545"/>
        </w:rPr>
        <w:t>"Index out of range"</w:t>
      </w:r>
      <w:r w:rsidRPr="00353F7A">
        <w:t>);</w:t>
      </w:r>
    </w:p>
    <w:p w14:paraId="179BF080" w14:textId="77777777" w:rsidR="00353F7A" w:rsidRPr="00353F7A" w:rsidRDefault="00353F7A" w:rsidP="00353F7A">
      <w:pPr>
        <w:pStyle w:val="af"/>
      </w:pPr>
      <w:r w:rsidRPr="00353F7A">
        <w:rPr>
          <w:color w:val="BEC0C2"/>
        </w:rPr>
        <w:t xml:space="preserve">    </w:t>
      </w:r>
      <w:r w:rsidRPr="00353F7A">
        <w:t>}</w:t>
      </w:r>
    </w:p>
    <w:p w14:paraId="5466181E" w14:textId="77777777" w:rsidR="00353F7A" w:rsidRPr="00353F7A" w:rsidRDefault="00353F7A" w:rsidP="00353F7A">
      <w:pPr>
        <w:pStyle w:val="af"/>
      </w:pPr>
      <w:r w:rsidRPr="00353F7A">
        <w:rPr>
          <w:color w:val="BEC0C2"/>
        </w:rPr>
        <w:t xml:space="preserve">    </w:t>
      </w:r>
      <w:r w:rsidRPr="00353F7A">
        <w:rPr>
          <w:color w:val="45C6D6"/>
        </w:rPr>
        <w:t>return</w:t>
      </w:r>
      <w:r w:rsidRPr="00353F7A">
        <w:rPr>
          <w:color w:val="BEC0C2"/>
        </w:rPr>
        <w:t xml:space="preserve"> </w:t>
      </w:r>
      <w:r w:rsidRPr="00353F7A">
        <w:t>str_[</w:t>
      </w:r>
      <w:r w:rsidRPr="00353F7A">
        <w:rPr>
          <w:color w:val="D6BB9A"/>
        </w:rPr>
        <w:t>index</w:t>
      </w:r>
      <w:r w:rsidRPr="00353F7A">
        <w:t>];</w:t>
      </w:r>
    </w:p>
    <w:p w14:paraId="259ACF12" w14:textId="77777777" w:rsidR="00353F7A" w:rsidRDefault="00353F7A" w:rsidP="00353F7A">
      <w:pPr>
        <w:pStyle w:val="af"/>
        <w:rPr>
          <w:szCs w:val="24"/>
        </w:rPr>
      </w:pPr>
      <w:r w:rsidRPr="00353F7A">
        <w:rPr>
          <w:szCs w:val="24"/>
        </w:rPr>
        <w:t>}</w:t>
      </w:r>
    </w:p>
    <w:p w14:paraId="4521247C" w14:textId="2FE2944C" w:rsidR="00353F7A" w:rsidRPr="00353F7A" w:rsidRDefault="00353F7A" w:rsidP="00353F7A">
      <w:pPr>
        <w:rPr>
          <w:b/>
          <w:bCs/>
          <w:lang w:val="en-US"/>
        </w:rPr>
      </w:pPr>
      <w:proofErr w:type="spellStart"/>
      <w:r w:rsidRPr="00353F7A">
        <w:rPr>
          <w:b/>
          <w:bCs/>
          <w:lang w:val="en-US"/>
        </w:rPr>
        <w:t>to_int</w:t>
      </w:r>
      <w:proofErr w:type="spellEnd"/>
      <w:r w:rsidRPr="00353F7A">
        <w:rPr>
          <w:b/>
          <w:bCs/>
          <w:lang w:val="en-US"/>
        </w:rPr>
        <w:t>()</w:t>
      </w:r>
    </w:p>
    <w:p w14:paraId="2930159C" w14:textId="77777777" w:rsidR="00353F7A" w:rsidRDefault="00353F7A" w:rsidP="00353F7A">
      <w:pPr>
        <w:rPr>
          <w:lang w:val="en-US"/>
        </w:rPr>
      </w:pPr>
      <w:r w:rsidRPr="00353F7A">
        <w:rPr>
          <w:lang w:val="en-US"/>
        </w:rPr>
        <w:t xml:space="preserve">The </w:t>
      </w:r>
      <w:proofErr w:type="spellStart"/>
      <w:r w:rsidRPr="00353F7A">
        <w:rPr>
          <w:lang w:val="en-US"/>
        </w:rPr>
        <w:t>to_int</w:t>
      </w:r>
      <w:proofErr w:type="spellEnd"/>
      <w:r w:rsidRPr="00353F7A">
        <w:rPr>
          <w:lang w:val="en-US"/>
        </w:rPr>
        <w:t xml:space="preserve"> function in the </w:t>
      </w:r>
      <w:proofErr w:type="spellStart"/>
      <w:r w:rsidRPr="00353F7A">
        <w:rPr>
          <w:lang w:val="en-US"/>
        </w:rPr>
        <w:t>MyString</w:t>
      </w:r>
      <w:proofErr w:type="spellEnd"/>
      <w:r w:rsidRPr="00353F7A">
        <w:rPr>
          <w:lang w:val="en-US"/>
        </w:rPr>
        <w:t xml:space="preserve"> class converts the string representation of an integer, stored within the </w:t>
      </w:r>
      <w:proofErr w:type="spellStart"/>
      <w:r w:rsidRPr="00353F7A">
        <w:rPr>
          <w:lang w:val="en-US"/>
        </w:rPr>
        <w:t>MyString</w:t>
      </w:r>
      <w:proofErr w:type="spellEnd"/>
      <w:r w:rsidRPr="00353F7A">
        <w:rPr>
          <w:lang w:val="en-US"/>
        </w:rPr>
        <w:t xml:space="preserve"> object, into an actual integer value.</w:t>
      </w:r>
    </w:p>
    <w:p w14:paraId="16510962" w14:textId="77777777" w:rsidR="00353F7A" w:rsidRPr="00353F7A" w:rsidRDefault="00353F7A" w:rsidP="00353F7A">
      <w:pPr>
        <w:pStyle w:val="af"/>
      </w:pPr>
      <w:r w:rsidRPr="00353F7A">
        <w:rPr>
          <w:color w:val="D69AA7"/>
        </w:rPr>
        <w:t>long</w:t>
      </w:r>
      <w:r w:rsidRPr="00353F7A">
        <w:rPr>
          <w:color w:val="BEC0C2"/>
        </w:rPr>
        <w:t xml:space="preserve"> </w:t>
      </w:r>
      <w:proofErr w:type="spellStart"/>
      <w:r w:rsidRPr="00353F7A">
        <w:rPr>
          <w:color w:val="D69AA7"/>
        </w:rPr>
        <w:t>long</w:t>
      </w:r>
      <w:proofErr w:type="spellEnd"/>
      <w:r w:rsidRPr="00353F7A">
        <w:rPr>
          <w:color w:val="BEC0C2"/>
        </w:rPr>
        <w:t xml:space="preserve"> </w:t>
      </w:r>
      <w:r w:rsidRPr="00353F7A">
        <w:rPr>
          <w:color w:val="D69AA7"/>
        </w:rPr>
        <w:t>int</w:t>
      </w:r>
      <w:r w:rsidRPr="00353F7A">
        <w:rPr>
          <w:color w:val="BEC0C2"/>
        </w:rPr>
        <w:t xml:space="preserve"> </w:t>
      </w:r>
      <w:proofErr w:type="spellStart"/>
      <w:proofErr w:type="gramStart"/>
      <w:r w:rsidRPr="00353F7A">
        <w:rPr>
          <w:color w:val="FF8080"/>
        </w:rPr>
        <w:t>MyString</w:t>
      </w:r>
      <w:proofErr w:type="spellEnd"/>
      <w:r w:rsidRPr="00353F7A">
        <w:t>::</w:t>
      </w:r>
      <w:proofErr w:type="spellStart"/>
      <w:proofErr w:type="gramEnd"/>
      <w:r w:rsidRPr="00353F7A">
        <w:rPr>
          <w:b/>
          <w:bCs/>
        </w:rPr>
        <w:t>to_int</w:t>
      </w:r>
      <w:proofErr w:type="spellEnd"/>
      <w:r w:rsidRPr="00353F7A">
        <w:t>()</w:t>
      </w:r>
      <w:r w:rsidRPr="00353F7A">
        <w:rPr>
          <w:color w:val="BEC0C2"/>
        </w:rPr>
        <w:t xml:space="preserve"> </w:t>
      </w:r>
      <w:r w:rsidRPr="00353F7A">
        <w:t>//</w:t>
      </w:r>
      <w:r w:rsidRPr="00353F7A">
        <w:rPr>
          <w:color w:val="BEC0C2"/>
        </w:rPr>
        <w:t xml:space="preserve"> </w:t>
      </w:r>
      <w:r w:rsidRPr="00353F7A">
        <w:t>perform</w:t>
      </w:r>
      <w:r w:rsidRPr="00353F7A">
        <w:rPr>
          <w:color w:val="BEC0C2"/>
        </w:rPr>
        <w:t xml:space="preserve"> </w:t>
      </w:r>
      <w:r w:rsidRPr="00353F7A">
        <w:t>conversion</w:t>
      </w:r>
      <w:r w:rsidRPr="00353F7A">
        <w:rPr>
          <w:color w:val="BEC0C2"/>
        </w:rPr>
        <w:t xml:space="preserve"> </w:t>
      </w:r>
      <w:r w:rsidRPr="00353F7A">
        <w:t>from</w:t>
      </w:r>
      <w:r w:rsidRPr="00353F7A">
        <w:rPr>
          <w:color w:val="BEC0C2"/>
        </w:rPr>
        <w:t xml:space="preserve"> </w:t>
      </w:r>
      <w:r w:rsidRPr="00353F7A">
        <w:t>string</w:t>
      </w:r>
      <w:r w:rsidRPr="00353F7A">
        <w:rPr>
          <w:color w:val="BEC0C2"/>
        </w:rPr>
        <w:t xml:space="preserve"> </w:t>
      </w:r>
      <w:r w:rsidRPr="00353F7A">
        <w:t>to</w:t>
      </w:r>
      <w:r w:rsidRPr="00353F7A">
        <w:rPr>
          <w:color w:val="BEC0C2"/>
        </w:rPr>
        <w:t xml:space="preserve"> </w:t>
      </w:r>
      <w:r w:rsidRPr="00353F7A">
        <w:t>integer</w:t>
      </w:r>
      <w:r w:rsidRPr="00353F7A">
        <w:rPr>
          <w:color w:val="BEC0C2"/>
        </w:rPr>
        <w:t xml:space="preserve"> </w:t>
      </w:r>
      <w:r w:rsidRPr="00353F7A">
        <w:t>types:</w:t>
      </w:r>
      <w:r w:rsidRPr="00353F7A">
        <w:rPr>
          <w:color w:val="BEC0C2"/>
        </w:rPr>
        <w:t xml:space="preserve"> </w:t>
      </w:r>
      <w:r w:rsidRPr="00353F7A">
        <w:t>char,</w:t>
      </w:r>
      <w:r w:rsidRPr="00353F7A">
        <w:rPr>
          <w:color w:val="BEC0C2"/>
        </w:rPr>
        <w:t xml:space="preserve"> </w:t>
      </w:r>
      <w:proofErr w:type="spellStart"/>
      <w:r w:rsidRPr="00353F7A">
        <w:t>short,int</w:t>
      </w:r>
      <w:proofErr w:type="spellEnd"/>
      <w:r w:rsidRPr="00353F7A">
        <w:rPr>
          <w:color w:val="BEC0C2"/>
        </w:rPr>
        <w:t xml:space="preserve"> </w:t>
      </w:r>
      <w:r w:rsidRPr="00353F7A">
        <w:t>an</w:t>
      </w:r>
      <w:r w:rsidRPr="00353F7A">
        <w:rPr>
          <w:color w:val="BEC0C2"/>
        </w:rPr>
        <w:t xml:space="preserve"> </w:t>
      </w:r>
      <w:r w:rsidRPr="00353F7A">
        <w:t>other</w:t>
      </w:r>
    </w:p>
    <w:p w14:paraId="3DE1B50A" w14:textId="77777777" w:rsidR="00353F7A" w:rsidRPr="00353F7A" w:rsidRDefault="00353F7A" w:rsidP="00353F7A">
      <w:pPr>
        <w:pStyle w:val="af"/>
      </w:pPr>
      <w:r w:rsidRPr="00353F7A">
        <w:t>{</w:t>
      </w:r>
    </w:p>
    <w:p w14:paraId="16EB2291" w14:textId="77777777" w:rsidR="00353F7A" w:rsidRPr="00353F7A" w:rsidRDefault="00353F7A" w:rsidP="00353F7A">
      <w:pPr>
        <w:pStyle w:val="af"/>
      </w:pPr>
      <w:r w:rsidRPr="00353F7A">
        <w:rPr>
          <w:color w:val="BEC0C2"/>
        </w:rPr>
        <w:t xml:space="preserve">    </w:t>
      </w:r>
      <w:r w:rsidRPr="00353F7A">
        <w:rPr>
          <w:color w:val="45C6D6"/>
        </w:rPr>
        <w:t>for</w:t>
      </w:r>
      <w:r w:rsidRPr="00353F7A">
        <w:rPr>
          <w:color w:val="BEC0C2"/>
        </w:rPr>
        <w:t xml:space="preserve"> </w:t>
      </w:r>
      <w:r w:rsidRPr="00353F7A">
        <w:t>(</w:t>
      </w:r>
      <w:proofErr w:type="spellStart"/>
      <w:r w:rsidRPr="00353F7A">
        <w:rPr>
          <w:color w:val="FF8080"/>
        </w:rPr>
        <w:t>size_t</w:t>
      </w:r>
      <w:proofErr w:type="spellEnd"/>
      <w:r w:rsidRPr="00353F7A">
        <w:rPr>
          <w:color w:val="BEC0C2"/>
        </w:rPr>
        <w:t xml:space="preserve"> </w:t>
      </w:r>
      <w:proofErr w:type="spellStart"/>
      <w:r w:rsidRPr="00353F7A">
        <w:rPr>
          <w:color w:val="D6BB9A"/>
        </w:rPr>
        <w:t>i</w:t>
      </w:r>
      <w:proofErr w:type="spellEnd"/>
      <w:r w:rsidRPr="00353F7A">
        <w:rPr>
          <w:color w:val="BEC0C2"/>
        </w:rPr>
        <w:t xml:space="preserve"> </w:t>
      </w:r>
      <w:r w:rsidRPr="00353F7A">
        <w:t>=</w:t>
      </w:r>
      <w:r w:rsidRPr="00353F7A">
        <w:rPr>
          <w:color w:val="BEC0C2"/>
        </w:rPr>
        <w:t xml:space="preserve"> </w:t>
      </w:r>
      <w:r w:rsidRPr="00353F7A">
        <w:rPr>
          <w:color w:val="8A602C"/>
        </w:rPr>
        <w:t>0</w:t>
      </w:r>
      <w:r w:rsidRPr="00353F7A">
        <w:t>;</w:t>
      </w:r>
      <w:r w:rsidRPr="00353F7A">
        <w:rPr>
          <w:color w:val="BEC0C2"/>
        </w:rPr>
        <w:t xml:space="preserve"> </w:t>
      </w:r>
      <w:proofErr w:type="spellStart"/>
      <w:r w:rsidRPr="00353F7A">
        <w:rPr>
          <w:color w:val="D6BB9A"/>
        </w:rPr>
        <w:t>i</w:t>
      </w:r>
      <w:proofErr w:type="spellEnd"/>
      <w:r w:rsidRPr="00353F7A">
        <w:rPr>
          <w:color w:val="BEC0C2"/>
        </w:rPr>
        <w:t xml:space="preserve"> </w:t>
      </w:r>
      <w:r w:rsidRPr="00353F7A">
        <w:rPr>
          <w:color w:val="D6BB9A"/>
        </w:rPr>
        <w:t>&lt;</w:t>
      </w:r>
      <w:r w:rsidRPr="00353F7A">
        <w:rPr>
          <w:color w:val="BEC0C2"/>
        </w:rPr>
        <w:t xml:space="preserve"> </w:t>
      </w:r>
      <w:r w:rsidRPr="00353F7A">
        <w:t>size_;</w:t>
      </w:r>
      <w:r w:rsidRPr="00353F7A">
        <w:rPr>
          <w:color w:val="BEC0C2"/>
        </w:rPr>
        <w:t xml:space="preserve"> </w:t>
      </w:r>
      <w:r w:rsidRPr="00353F7A">
        <w:rPr>
          <w:color w:val="D6BB9A"/>
        </w:rPr>
        <w:t>++</w:t>
      </w:r>
      <w:proofErr w:type="spellStart"/>
      <w:r w:rsidRPr="00353F7A">
        <w:rPr>
          <w:color w:val="D6BB9A"/>
        </w:rPr>
        <w:t>i</w:t>
      </w:r>
      <w:proofErr w:type="spellEnd"/>
      <w:r w:rsidRPr="00353F7A">
        <w:t>)</w:t>
      </w:r>
    </w:p>
    <w:p w14:paraId="5599D7A9" w14:textId="77777777" w:rsidR="00353F7A" w:rsidRPr="00353F7A" w:rsidRDefault="00353F7A" w:rsidP="00353F7A">
      <w:pPr>
        <w:pStyle w:val="af"/>
      </w:pPr>
      <w:r w:rsidRPr="00353F7A">
        <w:rPr>
          <w:color w:val="BEC0C2"/>
        </w:rPr>
        <w:t xml:space="preserve">    </w:t>
      </w:r>
      <w:r w:rsidRPr="00353F7A">
        <w:t>{</w:t>
      </w:r>
    </w:p>
    <w:p w14:paraId="09F35713" w14:textId="77777777" w:rsidR="00353F7A" w:rsidRPr="00353F7A" w:rsidRDefault="00353F7A" w:rsidP="00353F7A">
      <w:pPr>
        <w:pStyle w:val="af"/>
      </w:pPr>
      <w:r w:rsidRPr="00353F7A">
        <w:rPr>
          <w:color w:val="BEC0C2"/>
        </w:rPr>
        <w:t xml:space="preserve">        </w:t>
      </w:r>
      <w:r w:rsidRPr="00353F7A">
        <w:rPr>
          <w:color w:val="45C6D6"/>
        </w:rPr>
        <w:t>if</w:t>
      </w:r>
      <w:r w:rsidRPr="00353F7A">
        <w:rPr>
          <w:color w:val="BEC0C2"/>
        </w:rPr>
        <w:t xml:space="preserve"> </w:t>
      </w:r>
      <w:r w:rsidRPr="00353F7A">
        <w:t>(</w:t>
      </w:r>
      <w:r w:rsidRPr="00353F7A">
        <w:rPr>
          <w:color w:val="D6BB9A"/>
        </w:rPr>
        <w:t>!</w:t>
      </w:r>
      <w:proofErr w:type="spellStart"/>
      <w:r w:rsidRPr="00353F7A">
        <w:t>isdigit</w:t>
      </w:r>
      <w:proofErr w:type="spellEnd"/>
      <w:r w:rsidRPr="00353F7A">
        <w:t>(str_[</w:t>
      </w:r>
      <w:proofErr w:type="spellStart"/>
      <w:r w:rsidRPr="00353F7A">
        <w:rPr>
          <w:color w:val="D6BB9A"/>
        </w:rPr>
        <w:t>i</w:t>
      </w:r>
      <w:proofErr w:type="spellEnd"/>
      <w:r w:rsidRPr="00353F7A">
        <w:t>]))</w:t>
      </w:r>
    </w:p>
    <w:p w14:paraId="57601DDC" w14:textId="77777777" w:rsidR="00353F7A" w:rsidRPr="00353F7A" w:rsidRDefault="00353F7A" w:rsidP="00353F7A">
      <w:pPr>
        <w:pStyle w:val="af"/>
      </w:pPr>
      <w:r w:rsidRPr="00353F7A">
        <w:rPr>
          <w:color w:val="BEC0C2"/>
        </w:rPr>
        <w:t xml:space="preserve">            </w:t>
      </w:r>
      <w:r w:rsidRPr="00353F7A">
        <w:rPr>
          <w:color w:val="45C6D6"/>
        </w:rPr>
        <w:t>throw</w:t>
      </w:r>
      <w:r w:rsidRPr="00353F7A">
        <w:rPr>
          <w:color w:val="BEC0C2"/>
        </w:rPr>
        <w:t xml:space="preserve"> </w:t>
      </w:r>
      <w:proofErr w:type="gramStart"/>
      <w:r w:rsidRPr="00353F7A">
        <w:rPr>
          <w:color w:val="FF8080"/>
        </w:rPr>
        <w:t>std</w:t>
      </w:r>
      <w:r w:rsidRPr="00353F7A">
        <w:t>::</w:t>
      </w:r>
      <w:proofErr w:type="spellStart"/>
      <w:proofErr w:type="gramEnd"/>
      <w:r w:rsidRPr="00353F7A">
        <w:rPr>
          <w:color w:val="FF8080"/>
        </w:rPr>
        <w:t>out_of_range</w:t>
      </w:r>
      <w:proofErr w:type="spellEnd"/>
      <w:r w:rsidRPr="00353F7A">
        <w:t>(</w:t>
      </w:r>
      <w:r w:rsidRPr="00353F7A">
        <w:rPr>
          <w:color w:val="D69545"/>
        </w:rPr>
        <w:t>"!</w:t>
      </w:r>
      <w:proofErr w:type="spellStart"/>
      <w:r w:rsidRPr="00353F7A">
        <w:rPr>
          <w:color w:val="D69545"/>
        </w:rPr>
        <w:t>isdigit</w:t>
      </w:r>
      <w:proofErr w:type="spellEnd"/>
      <w:r w:rsidRPr="00353F7A">
        <w:rPr>
          <w:color w:val="D69545"/>
        </w:rPr>
        <w:t>(str_[</w:t>
      </w:r>
      <w:proofErr w:type="spellStart"/>
      <w:r w:rsidRPr="00353F7A">
        <w:rPr>
          <w:color w:val="D69545"/>
        </w:rPr>
        <w:t>i</w:t>
      </w:r>
      <w:proofErr w:type="spellEnd"/>
      <w:r w:rsidRPr="00353F7A">
        <w:rPr>
          <w:color w:val="D69545"/>
        </w:rPr>
        <w:t>])"</w:t>
      </w:r>
      <w:r w:rsidRPr="00353F7A">
        <w:t>);</w:t>
      </w:r>
    </w:p>
    <w:p w14:paraId="1D667656" w14:textId="77777777" w:rsidR="00353F7A" w:rsidRPr="00353F7A" w:rsidRDefault="00353F7A" w:rsidP="00353F7A">
      <w:pPr>
        <w:pStyle w:val="af"/>
      </w:pPr>
      <w:r w:rsidRPr="00353F7A">
        <w:rPr>
          <w:color w:val="BEC0C2"/>
        </w:rPr>
        <w:t xml:space="preserve">    </w:t>
      </w:r>
      <w:r w:rsidRPr="00353F7A">
        <w:t>}</w:t>
      </w:r>
    </w:p>
    <w:p w14:paraId="7ED68CEB" w14:textId="77777777" w:rsidR="00353F7A" w:rsidRPr="00353F7A" w:rsidRDefault="00353F7A" w:rsidP="00353F7A">
      <w:pPr>
        <w:pStyle w:val="af"/>
      </w:pPr>
      <w:r w:rsidRPr="00353F7A">
        <w:rPr>
          <w:color w:val="BEC0C2"/>
        </w:rPr>
        <w:t xml:space="preserve">    </w:t>
      </w:r>
      <w:r w:rsidRPr="00353F7A">
        <w:rPr>
          <w:color w:val="45C6D6"/>
        </w:rPr>
        <w:t>return</w:t>
      </w:r>
      <w:r w:rsidRPr="00353F7A">
        <w:rPr>
          <w:color w:val="BEC0C2"/>
        </w:rPr>
        <w:t xml:space="preserve"> </w:t>
      </w:r>
      <w:proofErr w:type="gramStart"/>
      <w:r w:rsidRPr="00353F7A">
        <w:rPr>
          <w:color w:val="FF8080"/>
        </w:rPr>
        <w:t>std</w:t>
      </w:r>
      <w:r w:rsidRPr="00353F7A">
        <w:t>::</w:t>
      </w:r>
      <w:proofErr w:type="spellStart"/>
      <w:proofErr w:type="gramEnd"/>
      <w:r w:rsidRPr="00353F7A">
        <w:t>stoi</w:t>
      </w:r>
      <w:proofErr w:type="spellEnd"/>
      <w:r w:rsidRPr="00353F7A">
        <w:t>(str_);</w:t>
      </w:r>
    </w:p>
    <w:p w14:paraId="7B7BC197" w14:textId="77777777" w:rsidR="00353F7A" w:rsidRDefault="00353F7A" w:rsidP="00353F7A">
      <w:pPr>
        <w:pStyle w:val="af"/>
        <w:rPr>
          <w:szCs w:val="24"/>
        </w:rPr>
      </w:pPr>
      <w:r w:rsidRPr="00353F7A">
        <w:rPr>
          <w:szCs w:val="24"/>
        </w:rPr>
        <w:t>}</w:t>
      </w:r>
    </w:p>
    <w:p w14:paraId="2E36BCE5" w14:textId="02295430" w:rsidR="00411FF5" w:rsidRPr="006319EC" w:rsidRDefault="00411FF5" w:rsidP="00411FF5">
      <w:pPr>
        <w:rPr>
          <w:b/>
          <w:bCs/>
          <w:lang w:val="en-US"/>
        </w:rPr>
      </w:pPr>
      <w:proofErr w:type="spellStart"/>
      <w:r w:rsidRPr="00411FF5">
        <w:rPr>
          <w:b/>
          <w:bCs/>
          <w:lang w:val="en-US"/>
        </w:rPr>
        <w:t>t</w:t>
      </w:r>
      <w:r w:rsidRPr="006319EC">
        <w:rPr>
          <w:b/>
          <w:bCs/>
          <w:lang w:val="en-US"/>
        </w:rPr>
        <w:t>o_float</w:t>
      </w:r>
      <w:proofErr w:type="spellEnd"/>
      <w:r w:rsidRPr="006319EC">
        <w:rPr>
          <w:b/>
          <w:bCs/>
          <w:lang w:val="en-US"/>
        </w:rPr>
        <w:t>()</w:t>
      </w:r>
    </w:p>
    <w:p w14:paraId="059B6B94" w14:textId="77777777" w:rsidR="00411FF5" w:rsidRPr="00411FF5" w:rsidRDefault="00411FF5" w:rsidP="00411FF5">
      <w:pPr>
        <w:pStyle w:val="af"/>
        <w:rPr>
          <w:sz w:val="20"/>
          <w:szCs w:val="20"/>
        </w:rPr>
      </w:pPr>
      <w:r w:rsidRPr="00411FF5">
        <w:rPr>
          <w:color w:val="D69AA7"/>
        </w:rPr>
        <w:t>float</w:t>
      </w:r>
      <w:r w:rsidRPr="00411FF5">
        <w:rPr>
          <w:color w:val="BEC0C2"/>
        </w:rPr>
        <w:t xml:space="preserve"> </w:t>
      </w:r>
      <w:proofErr w:type="spellStart"/>
      <w:proofErr w:type="gramStart"/>
      <w:r w:rsidRPr="00411FF5">
        <w:rPr>
          <w:color w:val="FF8080"/>
        </w:rPr>
        <w:t>MyString</w:t>
      </w:r>
      <w:proofErr w:type="spellEnd"/>
      <w:r w:rsidRPr="00411FF5">
        <w:t>::</w:t>
      </w:r>
      <w:proofErr w:type="spellStart"/>
      <w:proofErr w:type="gramEnd"/>
      <w:r w:rsidRPr="00411FF5">
        <w:rPr>
          <w:b/>
          <w:bCs/>
        </w:rPr>
        <w:t>to_float</w:t>
      </w:r>
      <w:proofErr w:type="spellEnd"/>
      <w:r w:rsidRPr="00411FF5">
        <w:t>()</w:t>
      </w:r>
      <w:r w:rsidRPr="00411FF5">
        <w:rPr>
          <w:color w:val="BEC0C2"/>
        </w:rPr>
        <w:t xml:space="preserve"> </w:t>
      </w:r>
      <w:r w:rsidRPr="00411FF5">
        <w:rPr>
          <w:i/>
          <w:iCs/>
          <w:color w:val="45C6D6"/>
        </w:rPr>
        <w:t>const</w:t>
      </w:r>
    </w:p>
    <w:p w14:paraId="367AC590" w14:textId="77777777" w:rsidR="00411FF5" w:rsidRPr="00411FF5" w:rsidRDefault="00411FF5" w:rsidP="00411FF5">
      <w:pPr>
        <w:pStyle w:val="af"/>
      </w:pPr>
      <w:r w:rsidRPr="00411FF5">
        <w:t>{</w:t>
      </w:r>
    </w:p>
    <w:p w14:paraId="1EF9F304" w14:textId="77777777" w:rsidR="00411FF5" w:rsidRPr="00411FF5" w:rsidRDefault="00411FF5" w:rsidP="00411FF5">
      <w:pPr>
        <w:pStyle w:val="af"/>
      </w:pPr>
      <w:r w:rsidRPr="00411FF5">
        <w:rPr>
          <w:color w:val="BEC0C2"/>
        </w:rPr>
        <w:lastRenderedPageBreak/>
        <w:t xml:space="preserve">    </w:t>
      </w:r>
      <w:r w:rsidRPr="00411FF5">
        <w:rPr>
          <w:i/>
          <w:iCs/>
          <w:color w:val="A8ABB0"/>
        </w:rPr>
        <w:t>//</w:t>
      </w:r>
      <w:r w:rsidRPr="00411FF5">
        <w:rPr>
          <w:color w:val="BEC0C2"/>
        </w:rPr>
        <w:t xml:space="preserve"> </w:t>
      </w:r>
      <w:r w:rsidRPr="00411FF5">
        <w:rPr>
          <w:i/>
          <w:iCs/>
          <w:color w:val="A8ABB0"/>
        </w:rPr>
        <w:t>Pointer</w:t>
      </w:r>
      <w:r w:rsidRPr="00411FF5">
        <w:rPr>
          <w:color w:val="BEC0C2"/>
        </w:rPr>
        <w:t xml:space="preserve"> </w:t>
      </w:r>
      <w:r w:rsidRPr="00411FF5">
        <w:rPr>
          <w:i/>
          <w:iCs/>
          <w:color w:val="A8ABB0"/>
        </w:rPr>
        <w:t>to</w:t>
      </w:r>
      <w:r w:rsidRPr="00411FF5">
        <w:rPr>
          <w:color w:val="BEC0C2"/>
        </w:rPr>
        <w:t xml:space="preserve"> </w:t>
      </w:r>
      <w:r w:rsidRPr="00411FF5">
        <w:rPr>
          <w:i/>
          <w:iCs/>
          <w:color w:val="A8ABB0"/>
        </w:rPr>
        <w:t>the</w:t>
      </w:r>
      <w:r w:rsidRPr="00411FF5">
        <w:rPr>
          <w:color w:val="BEC0C2"/>
        </w:rPr>
        <w:t xml:space="preserve"> </w:t>
      </w:r>
      <w:r w:rsidRPr="00411FF5">
        <w:rPr>
          <w:i/>
          <w:iCs/>
          <w:color w:val="A8ABB0"/>
        </w:rPr>
        <w:t>character</w:t>
      </w:r>
      <w:r w:rsidRPr="00411FF5">
        <w:rPr>
          <w:color w:val="BEC0C2"/>
        </w:rPr>
        <w:t xml:space="preserve"> </w:t>
      </w:r>
      <w:r w:rsidRPr="00411FF5">
        <w:rPr>
          <w:i/>
          <w:iCs/>
          <w:color w:val="A8ABB0"/>
        </w:rPr>
        <w:t>that</w:t>
      </w:r>
      <w:r w:rsidRPr="00411FF5">
        <w:rPr>
          <w:color w:val="BEC0C2"/>
        </w:rPr>
        <w:t xml:space="preserve"> </w:t>
      </w:r>
      <w:r w:rsidRPr="00411FF5">
        <w:rPr>
          <w:i/>
          <w:iCs/>
          <w:color w:val="A8ABB0"/>
        </w:rPr>
        <w:t>ends</w:t>
      </w:r>
      <w:r w:rsidRPr="00411FF5">
        <w:rPr>
          <w:color w:val="BEC0C2"/>
        </w:rPr>
        <w:t xml:space="preserve"> </w:t>
      </w:r>
      <w:r w:rsidRPr="00411FF5">
        <w:rPr>
          <w:i/>
          <w:iCs/>
          <w:color w:val="A8ABB0"/>
        </w:rPr>
        <w:t>the</w:t>
      </w:r>
      <w:r w:rsidRPr="00411FF5">
        <w:rPr>
          <w:color w:val="BEC0C2"/>
        </w:rPr>
        <w:t xml:space="preserve"> </w:t>
      </w:r>
      <w:r w:rsidRPr="00411FF5">
        <w:rPr>
          <w:i/>
          <w:iCs/>
          <w:color w:val="A8ABB0"/>
        </w:rPr>
        <w:t>parsing</w:t>
      </w:r>
    </w:p>
    <w:p w14:paraId="75ECA1CA" w14:textId="77777777" w:rsidR="00411FF5" w:rsidRPr="00411FF5" w:rsidRDefault="00411FF5" w:rsidP="00411FF5">
      <w:pPr>
        <w:pStyle w:val="af"/>
      </w:pPr>
      <w:r w:rsidRPr="00411FF5">
        <w:rPr>
          <w:color w:val="BEC0C2"/>
        </w:rPr>
        <w:t xml:space="preserve">    </w:t>
      </w:r>
      <w:r w:rsidRPr="00411FF5">
        <w:rPr>
          <w:color w:val="D69AA7"/>
        </w:rPr>
        <w:t>char</w:t>
      </w:r>
      <w:r w:rsidRPr="00411FF5">
        <w:t>*</w:t>
      </w:r>
      <w:r w:rsidRPr="00411FF5">
        <w:rPr>
          <w:color w:val="BEC0C2"/>
        </w:rPr>
        <w:t xml:space="preserve"> </w:t>
      </w:r>
      <w:proofErr w:type="spellStart"/>
      <w:r w:rsidRPr="00411FF5">
        <w:rPr>
          <w:color w:val="D6BB9A"/>
        </w:rPr>
        <w:t>endptr</w:t>
      </w:r>
      <w:proofErr w:type="spellEnd"/>
      <w:r w:rsidRPr="00411FF5">
        <w:t>;</w:t>
      </w:r>
      <w:r w:rsidRPr="00411FF5">
        <w:rPr>
          <w:color w:val="BEC0C2"/>
        </w:rPr>
        <w:t xml:space="preserve"> </w:t>
      </w:r>
    </w:p>
    <w:p w14:paraId="1207AB36" w14:textId="77777777" w:rsidR="00411FF5" w:rsidRPr="00411FF5" w:rsidRDefault="00411FF5" w:rsidP="00411FF5">
      <w:pPr>
        <w:pStyle w:val="af"/>
      </w:pPr>
    </w:p>
    <w:p w14:paraId="4B3FEE97" w14:textId="77777777" w:rsidR="00411FF5" w:rsidRPr="00411FF5" w:rsidRDefault="00411FF5" w:rsidP="00411FF5">
      <w:pPr>
        <w:pStyle w:val="af"/>
      </w:pPr>
      <w:r w:rsidRPr="00411FF5">
        <w:rPr>
          <w:color w:val="BEC0C2"/>
        </w:rPr>
        <w:t xml:space="preserve">    </w:t>
      </w:r>
      <w:r w:rsidRPr="00411FF5">
        <w:rPr>
          <w:i/>
          <w:iCs/>
          <w:color w:val="A8ABB0"/>
        </w:rPr>
        <w:t>//</w:t>
      </w:r>
      <w:r w:rsidRPr="00411FF5">
        <w:rPr>
          <w:color w:val="BEC0C2"/>
        </w:rPr>
        <w:t xml:space="preserve"> </w:t>
      </w:r>
      <w:r w:rsidRPr="00411FF5">
        <w:rPr>
          <w:i/>
          <w:iCs/>
          <w:color w:val="A8ABB0"/>
        </w:rPr>
        <w:t>Use</w:t>
      </w:r>
      <w:r w:rsidRPr="00411FF5">
        <w:rPr>
          <w:color w:val="BEC0C2"/>
        </w:rPr>
        <w:t xml:space="preserve"> </w:t>
      </w:r>
      <w:proofErr w:type="spellStart"/>
      <w:r w:rsidRPr="00411FF5">
        <w:rPr>
          <w:i/>
          <w:iCs/>
          <w:color w:val="A8ABB0"/>
        </w:rPr>
        <w:t>strtof</w:t>
      </w:r>
      <w:proofErr w:type="spellEnd"/>
      <w:r w:rsidRPr="00411FF5">
        <w:rPr>
          <w:color w:val="BEC0C2"/>
        </w:rPr>
        <w:t xml:space="preserve"> </w:t>
      </w:r>
      <w:r w:rsidRPr="00411FF5">
        <w:rPr>
          <w:i/>
          <w:iCs/>
          <w:color w:val="A8ABB0"/>
        </w:rPr>
        <w:t>to</w:t>
      </w:r>
      <w:r w:rsidRPr="00411FF5">
        <w:rPr>
          <w:color w:val="BEC0C2"/>
        </w:rPr>
        <w:t xml:space="preserve"> </w:t>
      </w:r>
      <w:r w:rsidRPr="00411FF5">
        <w:rPr>
          <w:i/>
          <w:iCs/>
          <w:color w:val="A8ABB0"/>
        </w:rPr>
        <w:t>parse</w:t>
      </w:r>
      <w:r w:rsidRPr="00411FF5">
        <w:rPr>
          <w:color w:val="BEC0C2"/>
        </w:rPr>
        <w:t xml:space="preserve"> </w:t>
      </w:r>
      <w:r w:rsidRPr="00411FF5">
        <w:rPr>
          <w:i/>
          <w:iCs/>
          <w:color w:val="A8ABB0"/>
        </w:rPr>
        <w:t>the</w:t>
      </w:r>
      <w:r w:rsidRPr="00411FF5">
        <w:rPr>
          <w:color w:val="BEC0C2"/>
        </w:rPr>
        <w:t xml:space="preserve"> </w:t>
      </w:r>
      <w:r w:rsidRPr="00411FF5">
        <w:rPr>
          <w:i/>
          <w:iCs/>
          <w:color w:val="A8ABB0"/>
        </w:rPr>
        <w:t>string</w:t>
      </w:r>
      <w:r w:rsidRPr="00411FF5">
        <w:rPr>
          <w:color w:val="BEC0C2"/>
        </w:rPr>
        <w:t xml:space="preserve"> </w:t>
      </w:r>
      <w:r w:rsidRPr="00411FF5">
        <w:rPr>
          <w:i/>
          <w:iCs/>
          <w:color w:val="A8ABB0"/>
        </w:rPr>
        <w:t>as</w:t>
      </w:r>
      <w:r w:rsidRPr="00411FF5">
        <w:rPr>
          <w:color w:val="BEC0C2"/>
        </w:rPr>
        <w:t xml:space="preserve"> </w:t>
      </w:r>
      <w:r w:rsidRPr="00411FF5">
        <w:rPr>
          <w:i/>
          <w:iCs/>
          <w:color w:val="A8ABB0"/>
        </w:rPr>
        <w:t>a</w:t>
      </w:r>
      <w:r w:rsidRPr="00411FF5">
        <w:rPr>
          <w:color w:val="BEC0C2"/>
        </w:rPr>
        <w:t xml:space="preserve"> </w:t>
      </w:r>
      <w:r w:rsidRPr="00411FF5">
        <w:rPr>
          <w:i/>
          <w:iCs/>
          <w:color w:val="A8ABB0"/>
        </w:rPr>
        <w:t>floating-point</w:t>
      </w:r>
      <w:r w:rsidRPr="00411FF5">
        <w:rPr>
          <w:color w:val="BEC0C2"/>
        </w:rPr>
        <w:t xml:space="preserve"> </w:t>
      </w:r>
      <w:r w:rsidRPr="00411FF5">
        <w:rPr>
          <w:i/>
          <w:iCs/>
          <w:color w:val="A8ABB0"/>
        </w:rPr>
        <w:t>number</w:t>
      </w:r>
    </w:p>
    <w:p w14:paraId="6EB0E4A1" w14:textId="77777777" w:rsidR="00411FF5" w:rsidRPr="00411FF5" w:rsidRDefault="00411FF5" w:rsidP="00411FF5">
      <w:pPr>
        <w:pStyle w:val="af"/>
      </w:pPr>
      <w:r w:rsidRPr="00411FF5">
        <w:rPr>
          <w:color w:val="BEC0C2"/>
        </w:rPr>
        <w:t xml:space="preserve">    </w:t>
      </w:r>
      <w:r w:rsidRPr="00411FF5">
        <w:rPr>
          <w:color w:val="D69AA7"/>
        </w:rPr>
        <w:t>float</w:t>
      </w:r>
      <w:r w:rsidRPr="00411FF5">
        <w:rPr>
          <w:color w:val="BEC0C2"/>
        </w:rPr>
        <w:t xml:space="preserve"> </w:t>
      </w:r>
      <w:r w:rsidRPr="00411FF5">
        <w:rPr>
          <w:color w:val="D6BB9A"/>
        </w:rPr>
        <w:t>result</w:t>
      </w:r>
      <w:r w:rsidRPr="00411FF5">
        <w:rPr>
          <w:color w:val="BEC0C2"/>
        </w:rPr>
        <w:t xml:space="preserve"> </w:t>
      </w:r>
      <w:r w:rsidRPr="00411FF5">
        <w:t>=</w:t>
      </w:r>
      <w:r w:rsidRPr="00411FF5">
        <w:rPr>
          <w:color w:val="BEC0C2"/>
        </w:rPr>
        <w:t xml:space="preserve"> </w:t>
      </w:r>
      <w:proofErr w:type="spellStart"/>
      <w:r w:rsidRPr="00411FF5">
        <w:t>strtof</w:t>
      </w:r>
      <w:proofErr w:type="spellEnd"/>
      <w:r w:rsidRPr="00411FF5">
        <w:t>(str_,</w:t>
      </w:r>
      <w:r w:rsidRPr="00411FF5">
        <w:rPr>
          <w:color w:val="BEC0C2"/>
        </w:rPr>
        <w:t xml:space="preserve"> </w:t>
      </w:r>
      <w:r w:rsidRPr="00411FF5">
        <w:rPr>
          <w:i/>
          <w:iCs/>
          <w:color w:val="D6BB9A"/>
        </w:rPr>
        <w:t>&amp;</w:t>
      </w:r>
      <w:proofErr w:type="spellStart"/>
      <w:r w:rsidRPr="00411FF5">
        <w:rPr>
          <w:i/>
          <w:iCs/>
          <w:color w:val="D6BB9A"/>
        </w:rPr>
        <w:t>endptr</w:t>
      </w:r>
      <w:proofErr w:type="spellEnd"/>
      <w:r w:rsidRPr="00411FF5">
        <w:t>);</w:t>
      </w:r>
    </w:p>
    <w:p w14:paraId="133FE329" w14:textId="77777777" w:rsidR="00411FF5" w:rsidRPr="00411FF5" w:rsidRDefault="00411FF5" w:rsidP="00411FF5">
      <w:pPr>
        <w:pStyle w:val="af"/>
      </w:pPr>
    </w:p>
    <w:p w14:paraId="14FA5A50" w14:textId="77777777" w:rsidR="00411FF5" w:rsidRPr="00411FF5" w:rsidRDefault="00411FF5" w:rsidP="00411FF5">
      <w:pPr>
        <w:pStyle w:val="af"/>
      </w:pPr>
      <w:r w:rsidRPr="00411FF5">
        <w:rPr>
          <w:color w:val="BEC0C2"/>
        </w:rPr>
        <w:t xml:space="preserve">    </w:t>
      </w:r>
      <w:r w:rsidRPr="00411FF5">
        <w:rPr>
          <w:i/>
          <w:iCs/>
          <w:color w:val="A8ABB0"/>
        </w:rPr>
        <w:t>//</w:t>
      </w:r>
      <w:r w:rsidRPr="00411FF5">
        <w:rPr>
          <w:color w:val="BEC0C2"/>
        </w:rPr>
        <w:t xml:space="preserve"> </w:t>
      </w:r>
      <w:r w:rsidRPr="00411FF5">
        <w:rPr>
          <w:i/>
          <w:iCs/>
          <w:color w:val="A8ABB0"/>
        </w:rPr>
        <w:t>Check</w:t>
      </w:r>
      <w:r w:rsidRPr="00411FF5">
        <w:rPr>
          <w:color w:val="BEC0C2"/>
        </w:rPr>
        <w:t xml:space="preserve"> </w:t>
      </w:r>
      <w:r w:rsidRPr="00411FF5">
        <w:rPr>
          <w:i/>
          <w:iCs/>
          <w:color w:val="A8ABB0"/>
        </w:rPr>
        <w:t>for</w:t>
      </w:r>
      <w:r w:rsidRPr="00411FF5">
        <w:rPr>
          <w:color w:val="BEC0C2"/>
        </w:rPr>
        <w:t xml:space="preserve"> </w:t>
      </w:r>
      <w:r w:rsidRPr="00411FF5">
        <w:rPr>
          <w:i/>
          <w:iCs/>
          <w:color w:val="A8ABB0"/>
        </w:rPr>
        <w:t>parsing</w:t>
      </w:r>
      <w:r w:rsidRPr="00411FF5">
        <w:rPr>
          <w:color w:val="BEC0C2"/>
        </w:rPr>
        <w:t xml:space="preserve"> </w:t>
      </w:r>
      <w:r w:rsidRPr="00411FF5">
        <w:rPr>
          <w:i/>
          <w:iCs/>
          <w:color w:val="A8ABB0"/>
        </w:rPr>
        <w:t>errors</w:t>
      </w:r>
    </w:p>
    <w:p w14:paraId="63676E4D" w14:textId="77777777" w:rsidR="00411FF5" w:rsidRPr="00411FF5" w:rsidRDefault="00411FF5" w:rsidP="00411FF5">
      <w:pPr>
        <w:pStyle w:val="af"/>
      </w:pPr>
      <w:r w:rsidRPr="00411FF5">
        <w:rPr>
          <w:color w:val="BEC0C2"/>
        </w:rPr>
        <w:t xml:space="preserve">    </w:t>
      </w:r>
      <w:r w:rsidRPr="00411FF5">
        <w:rPr>
          <w:i/>
          <w:iCs/>
          <w:color w:val="45C6D6"/>
        </w:rPr>
        <w:t>if</w:t>
      </w:r>
      <w:r w:rsidRPr="00411FF5">
        <w:rPr>
          <w:color w:val="BEC0C2"/>
        </w:rPr>
        <w:t xml:space="preserve"> </w:t>
      </w:r>
      <w:r w:rsidRPr="00411FF5">
        <w:t>(</w:t>
      </w:r>
      <w:r w:rsidRPr="00411FF5">
        <w:rPr>
          <w:color w:val="D6BB9A"/>
        </w:rPr>
        <w:t>*</w:t>
      </w:r>
      <w:proofErr w:type="spellStart"/>
      <w:r w:rsidRPr="00411FF5">
        <w:rPr>
          <w:color w:val="D6BB9A"/>
        </w:rPr>
        <w:t>endptr</w:t>
      </w:r>
      <w:proofErr w:type="spellEnd"/>
      <w:r w:rsidRPr="00411FF5">
        <w:rPr>
          <w:color w:val="BEC0C2"/>
        </w:rPr>
        <w:t xml:space="preserve"> </w:t>
      </w:r>
      <w:r w:rsidRPr="00411FF5">
        <w:rPr>
          <w:color w:val="D6BB9A"/>
        </w:rPr>
        <w:t>!=</w:t>
      </w:r>
      <w:r w:rsidRPr="00411FF5">
        <w:rPr>
          <w:color w:val="BEC0C2"/>
        </w:rPr>
        <w:t xml:space="preserve"> </w:t>
      </w:r>
      <w:r w:rsidRPr="00411FF5">
        <w:rPr>
          <w:color w:val="D69545"/>
        </w:rPr>
        <w:t>'\0'</w:t>
      </w:r>
      <w:r w:rsidRPr="00411FF5">
        <w:t>)</w:t>
      </w:r>
    </w:p>
    <w:p w14:paraId="11FF6581" w14:textId="77777777" w:rsidR="00411FF5" w:rsidRPr="00411FF5" w:rsidRDefault="00411FF5" w:rsidP="00411FF5">
      <w:pPr>
        <w:pStyle w:val="af"/>
      </w:pPr>
      <w:r w:rsidRPr="00411FF5">
        <w:rPr>
          <w:color w:val="BEC0C2"/>
        </w:rPr>
        <w:t xml:space="preserve">    </w:t>
      </w:r>
      <w:r w:rsidRPr="00411FF5">
        <w:t>{</w:t>
      </w:r>
    </w:p>
    <w:p w14:paraId="0DE5BE10" w14:textId="77777777" w:rsidR="00411FF5" w:rsidRPr="00411FF5" w:rsidRDefault="00411FF5" w:rsidP="00411FF5">
      <w:pPr>
        <w:pStyle w:val="af"/>
      </w:pPr>
      <w:r w:rsidRPr="00411FF5">
        <w:rPr>
          <w:color w:val="BEC0C2"/>
        </w:rPr>
        <w:t xml:space="preserve">        </w:t>
      </w:r>
      <w:r w:rsidRPr="00411FF5">
        <w:rPr>
          <w:i/>
          <w:iCs/>
          <w:color w:val="45C6D6"/>
        </w:rPr>
        <w:t>throw</w:t>
      </w:r>
      <w:r w:rsidRPr="00411FF5">
        <w:rPr>
          <w:color w:val="BEC0C2"/>
        </w:rPr>
        <w:t xml:space="preserve"> </w:t>
      </w:r>
      <w:proofErr w:type="gramStart"/>
      <w:r w:rsidRPr="00411FF5">
        <w:rPr>
          <w:color w:val="FF8080"/>
        </w:rPr>
        <w:t>std</w:t>
      </w:r>
      <w:r w:rsidRPr="00411FF5">
        <w:t>::</w:t>
      </w:r>
      <w:proofErr w:type="spellStart"/>
      <w:proofErr w:type="gramEnd"/>
      <w:r w:rsidRPr="00411FF5">
        <w:rPr>
          <w:color w:val="FF8080"/>
        </w:rPr>
        <w:t>invalid_argument</w:t>
      </w:r>
      <w:proofErr w:type="spellEnd"/>
      <w:r w:rsidRPr="00411FF5">
        <w:t>(</w:t>
      </w:r>
      <w:r w:rsidRPr="00411FF5">
        <w:rPr>
          <w:color w:val="D69545"/>
        </w:rPr>
        <w:t>"Invalid float conversion"</w:t>
      </w:r>
      <w:r w:rsidRPr="00411FF5">
        <w:t>);</w:t>
      </w:r>
    </w:p>
    <w:p w14:paraId="41B92821" w14:textId="77777777" w:rsidR="00411FF5" w:rsidRDefault="00411FF5" w:rsidP="00411FF5">
      <w:pPr>
        <w:pStyle w:val="af"/>
      </w:pPr>
      <w:r w:rsidRPr="00411FF5">
        <w:rPr>
          <w:color w:val="BEC0C2"/>
        </w:rPr>
        <w:t xml:space="preserve">    </w:t>
      </w:r>
      <w:r>
        <w:t>}</w:t>
      </w:r>
    </w:p>
    <w:p w14:paraId="77455C4B" w14:textId="77777777" w:rsidR="00411FF5" w:rsidRDefault="00411FF5" w:rsidP="00411FF5">
      <w:pPr>
        <w:pStyle w:val="af"/>
      </w:pPr>
    </w:p>
    <w:p w14:paraId="3AF28F13" w14:textId="77777777" w:rsidR="00411FF5" w:rsidRDefault="00411FF5" w:rsidP="00411FF5">
      <w:pPr>
        <w:pStyle w:val="af"/>
      </w:pPr>
      <w:r>
        <w:rPr>
          <w:color w:val="BEC0C2"/>
        </w:rPr>
        <w:t xml:space="preserve">    </w:t>
      </w:r>
      <w:r>
        <w:rPr>
          <w:i/>
          <w:iCs/>
          <w:color w:val="45C6D6"/>
        </w:rPr>
        <w:t>return</w:t>
      </w:r>
      <w:r>
        <w:rPr>
          <w:color w:val="BEC0C2"/>
        </w:rPr>
        <w:t xml:space="preserve"> </w:t>
      </w:r>
      <w:r>
        <w:rPr>
          <w:color w:val="D6BB9A"/>
        </w:rPr>
        <w:t>result</w:t>
      </w:r>
      <w:r>
        <w:t>;</w:t>
      </w:r>
    </w:p>
    <w:p w14:paraId="2CE561AD" w14:textId="0F6653B9" w:rsidR="006319EC" w:rsidRDefault="00411FF5" w:rsidP="00411FF5">
      <w:pPr>
        <w:pStyle w:val="af"/>
      </w:pPr>
      <w:r>
        <w:t>}</w:t>
      </w:r>
      <w:r w:rsidRPr="00353F7A">
        <w:t xml:space="preserve"> </w:t>
      </w:r>
      <w:r w:rsidR="00615F7B" w:rsidRPr="00353F7A">
        <w:br w:type="page"/>
      </w:r>
    </w:p>
    <w:p w14:paraId="4AA4DF53" w14:textId="5BC16AE4" w:rsidR="006319EC" w:rsidRDefault="006319EC" w:rsidP="006319EC">
      <w:pPr>
        <w:pStyle w:val="afb"/>
        <w:rPr>
          <w:lang w:val="en-US"/>
        </w:rPr>
      </w:pPr>
      <w:r w:rsidRPr="00094BA2">
        <w:rPr>
          <w:lang w:val="en-US"/>
        </w:rPr>
        <w:lastRenderedPageBreak/>
        <w:t>2.</w:t>
      </w:r>
      <w:r w:rsidRPr="00D46471">
        <w:rPr>
          <w:lang w:val="en-US"/>
        </w:rPr>
        <w:t>1</w:t>
      </w:r>
      <w:r>
        <w:rPr>
          <w:lang w:val="en-US"/>
        </w:rPr>
        <w:t>3 AHO-CORASICK</w:t>
      </w:r>
    </w:p>
    <w:p w14:paraId="6333114E" w14:textId="148E2A76" w:rsidR="006319EC" w:rsidRDefault="006319EC" w:rsidP="006319EC">
      <w:pPr>
        <w:rPr>
          <w:lang w:val="en-US"/>
        </w:rPr>
      </w:pPr>
      <w:r>
        <w:rPr>
          <w:lang w:val="en-US"/>
        </w:rPr>
        <w:t>T</w:t>
      </w:r>
      <w:r w:rsidRPr="006319EC">
        <w:rPr>
          <w:lang w:val="en-US"/>
        </w:rPr>
        <w:t>he Aho-</w:t>
      </w:r>
      <w:proofErr w:type="spellStart"/>
      <w:r w:rsidRPr="006319EC">
        <w:rPr>
          <w:lang w:val="en-US"/>
        </w:rPr>
        <w:t>Corasick</w:t>
      </w:r>
      <w:proofErr w:type="spellEnd"/>
      <w:r w:rsidRPr="006319EC">
        <w:rPr>
          <w:lang w:val="en-US"/>
        </w:rPr>
        <w:t xml:space="preserve"> string matching algorithm, which is used to efficiently find multiple keywords </w:t>
      </w:r>
      <w:proofErr w:type="gramStart"/>
      <w:r w:rsidRPr="006319EC">
        <w:rPr>
          <w:lang w:val="en-US"/>
        </w:rPr>
        <w:t>in a given</w:t>
      </w:r>
      <w:proofErr w:type="gramEnd"/>
      <w:r w:rsidRPr="006319EC">
        <w:rPr>
          <w:lang w:val="en-US"/>
        </w:rPr>
        <w:t xml:space="preserve"> text.</w:t>
      </w:r>
    </w:p>
    <w:p w14:paraId="1896EC24" w14:textId="2057CCDA" w:rsidR="006319EC" w:rsidRPr="006319EC" w:rsidRDefault="006319EC" w:rsidP="006319EC">
      <w:pPr>
        <w:rPr>
          <w:lang w:val="en-US"/>
        </w:rPr>
      </w:pPr>
      <w:proofErr w:type="spellStart"/>
      <w:r w:rsidRPr="006319EC">
        <w:rPr>
          <w:b/>
          <w:bCs/>
          <w:lang w:val="en-US"/>
        </w:rPr>
        <w:t>BohrNode</w:t>
      </w:r>
      <w:proofErr w:type="spellEnd"/>
      <w:r w:rsidRPr="006319EC">
        <w:rPr>
          <w:lang w:val="en-US"/>
        </w:rPr>
        <w:t xml:space="preserve"> is a class representing a node of the Bohr (</w:t>
      </w:r>
      <w:proofErr w:type="spellStart"/>
      <w:r w:rsidRPr="006319EC">
        <w:rPr>
          <w:lang w:val="en-US"/>
        </w:rPr>
        <w:t>trie</w:t>
      </w:r>
      <w:proofErr w:type="spellEnd"/>
      <w:r w:rsidRPr="006319EC">
        <w:rPr>
          <w:lang w:val="en-US"/>
        </w:rPr>
        <w:t>) structure used in the Aho-</w:t>
      </w:r>
      <w:proofErr w:type="spellStart"/>
      <w:r w:rsidRPr="006319EC">
        <w:rPr>
          <w:lang w:val="en-US"/>
        </w:rPr>
        <w:t>Corasick</w:t>
      </w:r>
      <w:proofErr w:type="spellEnd"/>
      <w:r w:rsidRPr="006319EC">
        <w:rPr>
          <w:lang w:val="en-US"/>
        </w:rPr>
        <w:t xml:space="preserve"> algorithm for finding keywords in text. Bohr nodes contain children, a reference to the failure state, a flag indicating whether the node marks the end of a keyword, and a field to store the length of the keyword.</w:t>
      </w:r>
    </w:p>
    <w:p w14:paraId="6EC3BFF9" w14:textId="635A7799" w:rsidR="006319EC" w:rsidRPr="006319EC" w:rsidRDefault="006319EC" w:rsidP="006319EC">
      <w:pPr>
        <w:rPr>
          <w:lang w:val="en-US"/>
        </w:rPr>
      </w:pPr>
      <w:proofErr w:type="spellStart"/>
      <w:r w:rsidRPr="006319EC">
        <w:rPr>
          <w:b/>
          <w:bCs/>
          <w:lang w:val="en-US"/>
        </w:rPr>
        <w:t>AhoCorasick</w:t>
      </w:r>
      <w:proofErr w:type="spellEnd"/>
      <w:r w:rsidRPr="006319EC">
        <w:rPr>
          <w:lang w:val="en-US"/>
        </w:rPr>
        <w:t xml:space="preserve"> is a class representing the Aho-</w:t>
      </w:r>
      <w:proofErr w:type="spellStart"/>
      <w:r w:rsidRPr="006319EC">
        <w:rPr>
          <w:lang w:val="en-US"/>
        </w:rPr>
        <w:t>Corasick</w:t>
      </w:r>
      <w:proofErr w:type="spellEnd"/>
      <w:r w:rsidRPr="006319EC">
        <w:rPr>
          <w:lang w:val="en-US"/>
        </w:rPr>
        <w:t xml:space="preserve"> algorithm itself. It has methods for adding keywords, building the structure of the Bohr </w:t>
      </w:r>
      <w:proofErr w:type="spellStart"/>
      <w:r w:rsidRPr="006319EC">
        <w:rPr>
          <w:lang w:val="en-US"/>
        </w:rPr>
        <w:t>trie</w:t>
      </w:r>
      <w:proofErr w:type="spellEnd"/>
      <w:r w:rsidRPr="006319EC">
        <w:rPr>
          <w:lang w:val="en-US"/>
        </w:rPr>
        <w:t>, and finding keywords in text.</w:t>
      </w:r>
    </w:p>
    <w:p w14:paraId="6CAB9E0F" w14:textId="20AB0F76" w:rsidR="006319EC" w:rsidRPr="006319EC" w:rsidRDefault="006319EC" w:rsidP="006319EC">
      <w:pPr>
        <w:rPr>
          <w:lang w:val="en-US"/>
        </w:rPr>
      </w:pPr>
      <w:proofErr w:type="spellStart"/>
      <w:r w:rsidRPr="006319EC">
        <w:rPr>
          <w:b/>
          <w:bCs/>
          <w:lang w:val="en-US"/>
        </w:rPr>
        <w:t>AddKeyword</w:t>
      </w:r>
      <w:proofErr w:type="spellEnd"/>
      <w:r w:rsidRPr="006319EC">
        <w:rPr>
          <w:lang w:val="en-US"/>
        </w:rPr>
        <w:t xml:space="preserve"> is a method for adding a keyword to the Bohr </w:t>
      </w:r>
      <w:proofErr w:type="spellStart"/>
      <w:r w:rsidRPr="006319EC">
        <w:rPr>
          <w:lang w:val="en-US"/>
        </w:rPr>
        <w:t>trie</w:t>
      </w:r>
      <w:proofErr w:type="spellEnd"/>
      <w:r w:rsidRPr="006319EC">
        <w:rPr>
          <w:lang w:val="en-US"/>
        </w:rPr>
        <w:t xml:space="preserve">. It creates nodes for each letter of the keyword, sets the </w:t>
      </w:r>
      <w:proofErr w:type="spellStart"/>
      <w:r w:rsidRPr="006319EC">
        <w:rPr>
          <w:lang w:val="en-US"/>
        </w:rPr>
        <w:t>is_end_of_pattern</w:t>
      </w:r>
      <w:proofErr w:type="spellEnd"/>
      <w:r w:rsidRPr="006319EC">
        <w:rPr>
          <w:lang w:val="en-US"/>
        </w:rPr>
        <w:t>_ flag for the last letter of the keyword, and stores the length of the keyword.</w:t>
      </w:r>
    </w:p>
    <w:p w14:paraId="19554187" w14:textId="7C79B742" w:rsidR="006319EC" w:rsidRPr="006319EC" w:rsidRDefault="006319EC" w:rsidP="006319EC">
      <w:pPr>
        <w:rPr>
          <w:lang w:val="en-US"/>
        </w:rPr>
      </w:pPr>
      <w:r w:rsidRPr="006319EC">
        <w:rPr>
          <w:b/>
          <w:bCs/>
          <w:lang w:val="en-US"/>
        </w:rPr>
        <w:t>Build</w:t>
      </w:r>
      <w:r w:rsidRPr="006319EC">
        <w:rPr>
          <w:lang w:val="en-US"/>
        </w:rPr>
        <w:t xml:space="preserve"> is a method for building suffix links (failure links) in the Bohr. These links allow quick traversal between nodes in the Bohr in case of failed comparisons.</w:t>
      </w:r>
    </w:p>
    <w:p w14:paraId="2DC859F2" w14:textId="06BD3EFD" w:rsidR="006319EC" w:rsidRPr="006319EC" w:rsidRDefault="006319EC" w:rsidP="006319EC">
      <w:pPr>
        <w:rPr>
          <w:lang w:val="en-US"/>
        </w:rPr>
      </w:pPr>
      <w:proofErr w:type="spellStart"/>
      <w:r w:rsidRPr="006319EC">
        <w:rPr>
          <w:b/>
          <w:bCs/>
          <w:lang w:val="en-US"/>
        </w:rPr>
        <w:t>FindKeywords</w:t>
      </w:r>
      <w:proofErr w:type="spellEnd"/>
      <w:r w:rsidRPr="006319EC">
        <w:rPr>
          <w:lang w:val="en-US"/>
        </w:rPr>
        <w:t xml:space="preserve"> is a method for finding keywords in text. It uses the Bohr </w:t>
      </w:r>
      <w:proofErr w:type="spellStart"/>
      <w:r w:rsidRPr="006319EC">
        <w:rPr>
          <w:lang w:val="en-US"/>
        </w:rPr>
        <w:t>trie</w:t>
      </w:r>
      <w:proofErr w:type="spellEnd"/>
      <w:r w:rsidRPr="006319EC">
        <w:rPr>
          <w:lang w:val="en-US"/>
        </w:rPr>
        <w:t xml:space="preserve"> to search for all occurrences of keywords in the text and returns the positions and lengths of the found keywords.</w:t>
      </w:r>
    </w:p>
    <w:p w14:paraId="082CF4FB" w14:textId="252636B8" w:rsidR="006319EC" w:rsidRPr="006319EC" w:rsidRDefault="006319EC" w:rsidP="006319EC">
      <w:pPr>
        <w:rPr>
          <w:lang w:val="en-US"/>
        </w:rPr>
      </w:pPr>
      <w:r w:rsidRPr="00A024C6">
        <w:rPr>
          <w:b/>
          <w:bCs/>
          <w:lang w:val="en-US"/>
        </w:rPr>
        <w:t>Transition</w:t>
      </w:r>
      <w:r w:rsidRPr="006319EC">
        <w:rPr>
          <w:lang w:val="en-US"/>
        </w:rPr>
        <w:t xml:space="preserve"> is a method for transitioning between nodes in the Bohr </w:t>
      </w:r>
      <w:proofErr w:type="spellStart"/>
      <w:r w:rsidRPr="006319EC">
        <w:rPr>
          <w:lang w:val="en-US"/>
        </w:rPr>
        <w:t>trie</w:t>
      </w:r>
      <w:proofErr w:type="spellEnd"/>
      <w:r w:rsidRPr="006319EC">
        <w:rPr>
          <w:lang w:val="en-US"/>
        </w:rPr>
        <w:t xml:space="preserve"> based on the characters in the text. It is used during the keyword search process.</w:t>
      </w:r>
    </w:p>
    <w:p w14:paraId="658D1E6F" w14:textId="3FBEF290" w:rsidR="006319EC" w:rsidRPr="006319EC" w:rsidRDefault="006319EC" w:rsidP="006319EC">
      <w:pPr>
        <w:rPr>
          <w:lang w:val="en-US"/>
        </w:rPr>
      </w:pPr>
      <w:proofErr w:type="spellStart"/>
      <w:proofErr w:type="gramStart"/>
      <w:r w:rsidRPr="00A024C6">
        <w:rPr>
          <w:b/>
          <w:bCs/>
          <w:lang w:val="en-US"/>
        </w:rPr>
        <w:t>MyString</w:t>
      </w:r>
      <w:proofErr w:type="spellEnd"/>
      <w:r w:rsidRPr="00A024C6">
        <w:rPr>
          <w:b/>
          <w:bCs/>
          <w:lang w:val="en-US"/>
        </w:rPr>
        <w:t>::</w:t>
      </w:r>
      <w:proofErr w:type="gramEnd"/>
      <w:r w:rsidRPr="00A024C6">
        <w:rPr>
          <w:b/>
          <w:bCs/>
          <w:lang w:val="en-US"/>
        </w:rPr>
        <w:t>find</w:t>
      </w:r>
      <w:r w:rsidRPr="006319EC">
        <w:rPr>
          <w:lang w:val="en-US"/>
        </w:rPr>
        <w:t xml:space="preserve"> is a method that allows invoking keyword search in text by passing an </w:t>
      </w:r>
      <w:proofErr w:type="spellStart"/>
      <w:r w:rsidRPr="006319EC">
        <w:rPr>
          <w:lang w:val="en-US"/>
        </w:rPr>
        <w:t>AhoCorasick</w:t>
      </w:r>
      <w:proofErr w:type="spellEnd"/>
      <w:r w:rsidRPr="006319EC">
        <w:rPr>
          <w:lang w:val="en-US"/>
        </w:rPr>
        <w:t xml:space="preserve"> object.</w:t>
      </w:r>
    </w:p>
    <w:p w14:paraId="22EBAF6B" w14:textId="77777777" w:rsidR="00A024C6" w:rsidRPr="00A024C6" w:rsidRDefault="00A024C6" w:rsidP="00A024C6">
      <w:pPr>
        <w:pStyle w:val="af"/>
        <w:rPr>
          <w:sz w:val="20"/>
          <w:szCs w:val="20"/>
        </w:rPr>
      </w:pPr>
      <w:r>
        <w:t xml:space="preserve"> </w:t>
      </w:r>
      <w:proofErr w:type="gramStart"/>
      <w:r w:rsidRPr="00A024C6">
        <w:t>std::</w:t>
      </w:r>
      <w:proofErr w:type="gramEnd"/>
      <w:r w:rsidRPr="00A024C6">
        <w:t>vector&lt;std::pair&lt;</w:t>
      </w:r>
      <w:proofErr w:type="spellStart"/>
      <w:r w:rsidRPr="00A024C6">
        <w:t>size_t</w:t>
      </w:r>
      <w:proofErr w:type="spellEnd"/>
      <w:r w:rsidRPr="00A024C6">
        <w:t>,</w:t>
      </w:r>
      <w:r w:rsidRPr="00A024C6">
        <w:rPr>
          <w:color w:val="BEC0C2"/>
        </w:rPr>
        <w:t xml:space="preserve"> </w:t>
      </w:r>
      <w:proofErr w:type="spellStart"/>
      <w:r w:rsidRPr="00A024C6">
        <w:t>size_t</w:t>
      </w:r>
      <w:proofErr w:type="spellEnd"/>
      <w:r w:rsidRPr="00A024C6">
        <w:t>&gt;&gt;</w:t>
      </w:r>
      <w:r w:rsidRPr="00A024C6">
        <w:rPr>
          <w:color w:val="BEC0C2"/>
        </w:rPr>
        <w:t xml:space="preserve"> </w:t>
      </w:r>
      <w:proofErr w:type="spellStart"/>
      <w:r w:rsidRPr="00A024C6">
        <w:t>MyString</w:t>
      </w:r>
      <w:proofErr w:type="spellEnd"/>
      <w:r w:rsidRPr="00A024C6">
        <w:t>::</w:t>
      </w:r>
      <w:r w:rsidRPr="00A024C6">
        <w:rPr>
          <w:b/>
          <w:bCs/>
        </w:rPr>
        <w:t>find</w:t>
      </w:r>
      <w:r w:rsidRPr="00A024C6">
        <w:t>(</w:t>
      </w:r>
      <w:r w:rsidRPr="00A024C6">
        <w:rPr>
          <w:i/>
          <w:iCs/>
          <w:color w:val="45C6D6"/>
        </w:rPr>
        <w:t>const</w:t>
      </w:r>
      <w:r w:rsidRPr="00A024C6">
        <w:rPr>
          <w:color w:val="BEC0C2"/>
        </w:rPr>
        <w:t xml:space="preserve"> </w:t>
      </w:r>
      <w:proofErr w:type="spellStart"/>
      <w:r w:rsidRPr="00A024C6">
        <w:t>AhoCorasick</w:t>
      </w:r>
      <w:proofErr w:type="spellEnd"/>
      <w:r w:rsidRPr="00A024C6">
        <w:t>&amp;</w:t>
      </w:r>
      <w:r w:rsidRPr="00A024C6">
        <w:rPr>
          <w:color w:val="BEC0C2"/>
        </w:rPr>
        <w:t xml:space="preserve"> </w:t>
      </w:r>
      <w:proofErr w:type="spellStart"/>
      <w:r w:rsidRPr="00A024C6">
        <w:rPr>
          <w:color w:val="D6BB9A"/>
        </w:rPr>
        <w:t>ahoCorasick</w:t>
      </w:r>
      <w:proofErr w:type="spellEnd"/>
      <w:r w:rsidRPr="00A024C6">
        <w:t>)</w:t>
      </w:r>
      <w:r w:rsidRPr="00A024C6">
        <w:rPr>
          <w:color w:val="BEC0C2"/>
        </w:rPr>
        <w:t xml:space="preserve"> </w:t>
      </w:r>
      <w:r w:rsidRPr="00A024C6">
        <w:rPr>
          <w:i/>
          <w:iCs/>
          <w:color w:val="45C6D6"/>
        </w:rPr>
        <w:t>const</w:t>
      </w:r>
    </w:p>
    <w:p w14:paraId="46B56CB8" w14:textId="77777777" w:rsidR="00A024C6" w:rsidRPr="00A024C6" w:rsidRDefault="00A024C6" w:rsidP="00A024C6">
      <w:pPr>
        <w:pStyle w:val="af"/>
      </w:pPr>
      <w:r w:rsidRPr="00A024C6">
        <w:t>{</w:t>
      </w:r>
    </w:p>
    <w:p w14:paraId="3918A84F" w14:textId="77777777" w:rsidR="00A024C6" w:rsidRPr="00A024C6" w:rsidRDefault="00A024C6" w:rsidP="00A024C6">
      <w:pPr>
        <w:pStyle w:val="af"/>
      </w:pPr>
      <w:r w:rsidRPr="00A024C6">
        <w:rPr>
          <w:color w:val="BEC0C2"/>
        </w:rPr>
        <w:t xml:space="preserve">    </w:t>
      </w:r>
      <w:r w:rsidRPr="00A024C6">
        <w:rPr>
          <w:i/>
          <w:iCs/>
          <w:color w:val="45C6D6"/>
        </w:rPr>
        <w:t>return</w:t>
      </w:r>
      <w:r w:rsidRPr="00A024C6">
        <w:rPr>
          <w:color w:val="BEC0C2"/>
        </w:rPr>
        <w:t xml:space="preserve"> </w:t>
      </w:r>
      <w:proofErr w:type="spellStart"/>
      <w:r w:rsidRPr="00A024C6">
        <w:rPr>
          <w:color w:val="D6BB9A"/>
        </w:rPr>
        <w:t>ahoCorasick</w:t>
      </w:r>
      <w:r w:rsidRPr="00A024C6">
        <w:t>.FindKeywords</w:t>
      </w:r>
      <w:proofErr w:type="spellEnd"/>
      <w:r w:rsidRPr="00A024C6">
        <w:t>(</w:t>
      </w:r>
      <w:r w:rsidRPr="00A024C6">
        <w:rPr>
          <w:color w:val="D6BB9A"/>
        </w:rPr>
        <w:t>*</w:t>
      </w:r>
      <w:r w:rsidRPr="00A024C6">
        <w:rPr>
          <w:i/>
          <w:iCs/>
          <w:color w:val="45C6D6"/>
        </w:rPr>
        <w:t>this</w:t>
      </w:r>
      <w:r w:rsidRPr="00A024C6">
        <w:t>);</w:t>
      </w:r>
    </w:p>
    <w:p w14:paraId="01FDB3E6" w14:textId="77777777" w:rsidR="00A024C6" w:rsidRPr="00A024C6" w:rsidRDefault="00A024C6" w:rsidP="00A024C6">
      <w:pPr>
        <w:pStyle w:val="af"/>
      </w:pPr>
      <w:r w:rsidRPr="00A024C6">
        <w:t>}</w:t>
      </w:r>
    </w:p>
    <w:p w14:paraId="7CEB1FD2" w14:textId="77777777" w:rsidR="00A024C6" w:rsidRPr="00A024C6" w:rsidRDefault="00A024C6" w:rsidP="00A024C6">
      <w:pPr>
        <w:pStyle w:val="af"/>
      </w:pPr>
    </w:p>
    <w:p w14:paraId="6330AE01" w14:textId="77777777" w:rsidR="00A024C6" w:rsidRPr="00A024C6" w:rsidRDefault="00A024C6" w:rsidP="00A024C6">
      <w:pPr>
        <w:pStyle w:val="af"/>
      </w:pPr>
      <w:proofErr w:type="spellStart"/>
      <w:proofErr w:type="gramStart"/>
      <w:r w:rsidRPr="00A024C6">
        <w:t>AhoCorasick</w:t>
      </w:r>
      <w:proofErr w:type="spellEnd"/>
      <w:r w:rsidRPr="00A024C6">
        <w:t>::</w:t>
      </w:r>
      <w:proofErr w:type="spellStart"/>
      <w:proofErr w:type="gramEnd"/>
      <w:r w:rsidRPr="00A024C6">
        <w:rPr>
          <w:b/>
          <w:bCs/>
        </w:rPr>
        <w:t>AhoCorasick</w:t>
      </w:r>
      <w:proofErr w:type="spellEnd"/>
      <w:r w:rsidRPr="00A024C6">
        <w:t>()</w:t>
      </w:r>
      <w:r w:rsidRPr="00A024C6">
        <w:rPr>
          <w:color w:val="BEC0C2"/>
        </w:rPr>
        <w:t xml:space="preserve"> </w:t>
      </w:r>
      <w:r w:rsidRPr="00A024C6">
        <w:t>{</w:t>
      </w:r>
    </w:p>
    <w:p w14:paraId="5D9050BA" w14:textId="77777777" w:rsidR="00A024C6" w:rsidRPr="00A024C6" w:rsidRDefault="00A024C6" w:rsidP="00A024C6">
      <w:pPr>
        <w:pStyle w:val="af"/>
      </w:pPr>
      <w:r w:rsidRPr="00A024C6">
        <w:rPr>
          <w:color w:val="BEC0C2"/>
        </w:rPr>
        <w:t xml:space="preserve">    </w:t>
      </w:r>
      <w:r w:rsidRPr="00A024C6">
        <w:t>root_</w:t>
      </w:r>
      <w:r w:rsidRPr="00A024C6">
        <w:rPr>
          <w:color w:val="BEC0C2"/>
        </w:rPr>
        <w:t xml:space="preserve"> </w:t>
      </w:r>
      <w:r w:rsidRPr="00A024C6">
        <w:rPr>
          <w:color w:val="D6BB9A"/>
        </w:rPr>
        <w:t>=</w:t>
      </w:r>
      <w:r w:rsidRPr="00A024C6">
        <w:rPr>
          <w:color w:val="BEC0C2"/>
        </w:rPr>
        <w:t xml:space="preserve"> </w:t>
      </w:r>
      <w:r w:rsidRPr="00A024C6">
        <w:rPr>
          <w:i/>
          <w:iCs/>
          <w:color w:val="45C6D6"/>
        </w:rPr>
        <w:t>new</w:t>
      </w:r>
      <w:r w:rsidRPr="00A024C6">
        <w:rPr>
          <w:color w:val="BEC0C2"/>
        </w:rPr>
        <w:t xml:space="preserve"> </w:t>
      </w:r>
      <w:proofErr w:type="spellStart"/>
      <w:r w:rsidRPr="00A024C6">
        <w:t>BohrNode</w:t>
      </w:r>
      <w:proofErr w:type="spellEnd"/>
      <w:r w:rsidRPr="00A024C6">
        <w:t>();</w:t>
      </w:r>
    </w:p>
    <w:p w14:paraId="0475CCC9" w14:textId="77777777" w:rsidR="00A024C6" w:rsidRPr="00A024C6" w:rsidRDefault="00A024C6" w:rsidP="00A024C6">
      <w:pPr>
        <w:pStyle w:val="af"/>
      </w:pPr>
      <w:r w:rsidRPr="00A024C6">
        <w:t>}</w:t>
      </w:r>
    </w:p>
    <w:p w14:paraId="363DECFF" w14:textId="77777777" w:rsidR="00A024C6" w:rsidRPr="00A024C6" w:rsidRDefault="00A024C6" w:rsidP="00A024C6">
      <w:pPr>
        <w:pStyle w:val="af"/>
      </w:pPr>
    </w:p>
    <w:p w14:paraId="00B9D266" w14:textId="77777777" w:rsidR="00A024C6" w:rsidRPr="00A024C6" w:rsidRDefault="00A024C6" w:rsidP="00A024C6">
      <w:pPr>
        <w:pStyle w:val="af"/>
      </w:pPr>
      <w:r w:rsidRPr="00A024C6">
        <w:rPr>
          <w:i/>
          <w:iCs/>
          <w:color w:val="A8ABB0"/>
        </w:rPr>
        <w:lastRenderedPageBreak/>
        <w:t>//</w:t>
      </w:r>
      <w:r w:rsidRPr="00A024C6">
        <w:rPr>
          <w:color w:val="BEC0C2"/>
        </w:rPr>
        <w:t xml:space="preserve"> </w:t>
      </w:r>
      <w:r w:rsidRPr="00A024C6">
        <w:rPr>
          <w:i/>
          <w:iCs/>
          <w:color w:val="A8ABB0"/>
        </w:rPr>
        <w:t>Method</w:t>
      </w:r>
      <w:r w:rsidRPr="00A024C6">
        <w:rPr>
          <w:color w:val="BEC0C2"/>
        </w:rPr>
        <w:t xml:space="preserve"> </w:t>
      </w:r>
      <w:r w:rsidRPr="00A024C6">
        <w:rPr>
          <w:i/>
          <w:iCs/>
          <w:color w:val="A8ABB0"/>
        </w:rPr>
        <w:t>for</w:t>
      </w:r>
      <w:r w:rsidRPr="00A024C6">
        <w:rPr>
          <w:color w:val="BEC0C2"/>
        </w:rPr>
        <w:t xml:space="preserve"> </w:t>
      </w:r>
      <w:r w:rsidRPr="00A024C6">
        <w:rPr>
          <w:i/>
          <w:iCs/>
          <w:color w:val="A8ABB0"/>
        </w:rPr>
        <w:t>adding</w:t>
      </w:r>
      <w:r w:rsidRPr="00A024C6">
        <w:rPr>
          <w:color w:val="BEC0C2"/>
        </w:rPr>
        <w:t xml:space="preserve"> </w:t>
      </w:r>
      <w:r w:rsidRPr="00A024C6">
        <w:rPr>
          <w:i/>
          <w:iCs/>
          <w:color w:val="A8ABB0"/>
        </w:rPr>
        <w:t>a</w:t>
      </w:r>
      <w:r w:rsidRPr="00A024C6">
        <w:rPr>
          <w:color w:val="BEC0C2"/>
        </w:rPr>
        <w:t xml:space="preserve"> </w:t>
      </w:r>
      <w:r w:rsidRPr="00A024C6">
        <w:rPr>
          <w:i/>
          <w:iCs/>
          <w:color w:val="A8ABB0"/>
        </w:rPr>
        <w:t>keyword</w:t>
      </w:r>
      <w:r w:rsidRPr="00A024C6">
        <w:rPr>
          <w:color w:val="BEC0C2"/>
        </w:rPr>
        <w:t xml:space="preserve"> </w:t>
      </w:r>
      <w:r w:rsidRPr="00A024C6">
        <w:rPr>
          <w:i/>
          <w:iCs/>
          <w:color w:val="A8ABB0"/>
        </w:rPr>
        <w:t>to</w:t>
      </w:r>
      <w:r w:rsidRPr="00A024C6">
        <w:rPr>
          <w:color w:val="BEC0C2"/>
        </w:rPr>
        <w:t xml:space="preserve"> </w:t>
      </w:r>
      <w:r w:rsidRPr="00A024C6">
        <w:rPr>
          <w:i/>
          <w:iCs/>
          <w:color w:val="A8ABB0"/>
        </w:rPr>
        <w:t>the</w:t>
      </w:r>
      <w:r w:rsidRPr="00A024C6">
        <w:rPr>
          <w:color w:val="BEC0C2"/>
        </w:rPr>
        <w:t xml:space="preserve"> </w:t>
      </w:r>
      <w:r w:rsidRPr="00A024C6">
        <w:rPr>
          <w:i/>
          <w:iCs/>
          <w:color w:val="A8ABB0"/>
        </w:rPr>
        <w:t>Bohr</w:t>
      </w:r>
    </w:p>
    <w:p w14:paraId="73C94BC6" w14:textId="77777777" w:rsidR="00A024C6" w:rsidRPr="00A024C6" w:rsidRDefault="00A024C6" w:rsidP="00A024C6">
      <w:pPr>
        <w:pStyle w:val="af"/>
      </w:pPr>
      <w:r w:rsidRPr="00A024C6">
        <w:rPr>
          <w:color w:val="D69AA7"/>
        </w:rPr>
        <w:t>void</w:t>
      </w:r>
      <w:r w:rsidRPr="00A024C6">
        <w:rPr>
          <w:color w:val="BEC0C2"/>
        </w:rPr>
        <w:t xml:space="preserve"> </w:t>
      </w:r>
      <w:proofErr w:type="spellStart"/>
      <w:proofErr w:type="gramStart"/>
      <w:r w:rsidRPr="00A024C6">
        <w:t>AhoCorasick</w:t>
      </w:r>
      <w:proofErr w:type="spellEnd"/>
      <w:r w:rsidRPr="00A024C6">
        <w:t>::</w:t>
      </w:r>
      <w:proofErr w:type="spellStart"/>
      <w:proofErr w:type="gramEnd"/>
      <w:r w:rsidRPr="00A024C6">
        <w:rPr>
          <w:b/>
          <w:bCs/>
        </w:rPr>
        <w:t>AddKeyword</w:t>
      </w:r>
      <w:proofErr w:type="spellEnd"/>
      <w:r w:rsidRPr="00A024C6">
        <w:t>(</w:t>
      </w:r>
      <w:r w:rsidRPr="00A024C6">
        <w:rPr>
          <w:i/>
          <w:iCs/>
          <w:color w:val="45C6D6"/>
        </w:rPr>
        <w:t>const</w:t>
      </w:r>
      <w:r w:rsidRPr="00A024C6">
        <w:rPr>
          <w:color w:val="BEC0C2"/>
        </w:rPr>
        <w:t xml:space="preserve"> </w:t>
      </w:r>
      <w:proofErr w:type="spellStart"/>
      <w:r w:rsidRPr="00A024C6">
        <w:t>MyString</w:t>
      </w:r>
      <w:proofErr w:type="spellEnd"/>
      <w:r w:rsidRPr="00A024C6">
        <w:t>&amp;</w:t>
      </w:r>
      <w:r w:rsidRPr="00A024C6">
        <w:rPr>
          <w:color w:val="BEC0C2"/>
        </w:rPr>
        <w:t xml:space="preserve"> </w:t>
      </w:r>
      <w:r w:rsidRPr="00A024C6">
        <w:rPr>
          <w:color w:val="D6BB9A"/>
        </w:rPr>
        <w:t>keyword</w:t>
      </w:r>
      <w:r w:rsidRPr="00A024C6">
        <w:t>)</w:t>
      </w:r>
    </w:p>
    <w:p w14:paraId="0C6CD808" w14:textId="77777777" w:rsidR="00A024C6" w:rsidRPr="00A024C6" w:rsidRDefault="00A024C6" w:rsidP="00A024C6">
      <w:pPr>
        <w:pStyle w:val="af"/>
      </w:pPr>
      <w:r w:rsidRPr="00A024C6">
        <w:t>{</w:t>
      </w:r>
    </w:p>
    <w:p w14:paraId="46A8558A"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t>*</w:t>
      </w:r>
      <w:r w:rsidRPr="00A024C6">
        <w:rPr>
          <w:color w:val="BEC0C2"/>
        </w:rPr>
        <w:t xml:space="preserve"> </w:t>
      </w:r>
      <w:r w:rsidRPr="00A024C6">
        <w:rPr>
          <w:color w:val="D6BB9A"/>
        </w:rPr>
        <w:t>node</w:t>
      </w:r>
      <w:r w:rsidRPr="00A024C6">
        <w:rPr>
          <w:color w:val="BEC0C2"/>
        </w:rPr>
        <w:t xml:space="preserve"> </w:t>
      </w:r>
      <w:r w:rsidRPr="00A024C6">
        <w:t>=</w:t>
      </w:r>
      <w:r w:rsidRPr="00A024C6">
        <w:rPr>
          <w:color w:val="BEC0C2"/>
        </w:rPr>
        <w:t xml:space="preserve"> </w:t>
      </w:r>
      <w:r w:rsidRPr="00A024C6">
        <w:t>root_;</w:t>
      </w:r>
    </w:p>
    <w:p w14:paraId="42E67689"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Loop</w:t>
      </w:r>
      <w:r w:rsidRPr="00A024C6">
        <w:rPr>
          <w:color w:val="BEC0C2"/>
        </w:rPr>
        <w:t xml:space="preserve"> </w:t>
      </w:r>
      <w:r w:rsidRPr="00A024C6">
        <w:rPr>
          <w:i/>
          <w:iCs/>
          <w:color w:val="A8ABB0"/>
        </w:rPr>
        <w:t>through</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characters</w:t>
      </w:r>
      <w:r w:rsidRPr="00A024C6">
        <w:rPr>
          <w:color w:val="BEC0C2"/>
        </w:rPr>
        <w:t xml:space="preserve"> </w:t>
      </w:r>
      <w:r w:rsidRPr="00A024C6">
        <w:rPr>
          <w:i/>
          <w:iCs/>
          <w:color w:val="A8ABB0"/>
        </w:rPr>
        <w:t>of</w:t>
      </w:r>
      <w:r w:rsidRPr="00A024C6">
        <w:rPr>
          <w:color w:val="BEC0C2"/>
        </w:rPr>
        <w:t xml:space="preserve"> </w:t>
      </w:r>
      <w:r w:rsidRPr="00A024C6">
        <w:rPr>
          <w:i/>
          <w:iCs/>
          <w:color w:val="A8ABB0"/>
        </w:rPr>
        <w:t>the</w:t>
      </w:r>
      <w:r w:rsidRPr="00A024C6">
        <w:rPr>
          <w:color w:val="BEC0C2"/>
        </w:rPr>
        <w:t xml:space="preserve"> </w:t>
      </w:r>
      <w:r w:rsidRPr="00A024C6">
        <w:rPr>
          <w:i/>
          <w:iCs/>
          <w:color w:val="A8ABB0"/>
        </w:rPr>
        <w:t>keyword</w:t>
      </w:r>
      <w:r w:rsidRPr="00A024C6">
        <w:rPr>
          <w:color w:val="BEC0C2"/>
        </w:rPr>
        <w:t xml:space="preserve"> </w:t>
      </w:r>
      <w:r w:rsidRPr="00A024C6">
        <w:rPr>
          <w:i/>
          <w:iCs/>
          <w:color w:val="A8ABB0"/>
        </w:rPr>
        <w:t>and</w:t>
      </w:r>
      <w:r w:rsidRPr="00A024C6">
        <w:rPr>
          <w:color w:val="BEC0C2"/>
        </w:rPr>
        <w:t xml:space="preserve"> </w:t>
      </w:r>
      <w:r w:rsidRPr="00A024C6">
        <w:rPr>
          <w:i/>
          <w:iCs/>
          <w:color w:val="A8ABB0"/>
        </w:rPr>
        <w:t>create</w:t>
      </w:r>
      <w:r w:rsidRPr="00A024C6">
        <w:rPr>
          <w:color w:val="BEC0C2"/>
        </w:rPr>
        <w:t xml:space="preserve"> </w:t>
      </w:r>
      <w:r w:rsidRPr="00A024C6">
        <w:rPr>
          <w:i/>
          <w:iCs/>
          <w:color w:val="A8ABB0"/>
        </w:rPr>
        <w:t>corresponding</w:t>
      </w:r>
      <w:r w:rsidRPr="00A024C6">
        <w:rPr>
          <w:color w:val="BEC0C2"/>
        </w:rPr>
        <w:t xml:space="preserve"> </w:t>
      </w:r>
      <w:r w:rsidRPr="00A024C6">
        <w:rPr>
          <w:i/>
          <w:iCs/>
          <w:color w:val="A8ABB0"/>
        </w:rPr>
        <w:t>nodes</w:t>
      </w:r>
      <w:r w:rsidRPr="00A024C6">
        <w:rPr>
          <w:color w:val="BEC0C2"/>
        </w:rPr>
        <w:t xml:space="preserve"> </w:t>
      </w:r>
      <w:r w:rsidRPr="00A024C6">
        <w:rPr>
          <w:i/>
          <w:iCs/>
          <w:color w:val="A8ABB0"/>
        </w:rPr>
        <w:t>in</w:t>
      </w:r>
      <w:r w:rsidRPr="00A024C6">
        <w:rPr>
          <w:color w:val="BEC0C2"/>
        </w:rPr>
        <w:t xml:space="preserve"> </w:t>
      </w:r>
      <w:r w:rsidRPr="00A024C6">
        <w:rPr>
          <w:i/>
          <w:iCs/>
          <w:color w:val="A8ABB0"/>
        </w:rPr>
        <w:t>the</w:t>
      </w:r>
      <w:r w:rsidRPr="00A024C6">
        <w:rPr>
          <w:color w:val="BEC0C2"/>
        </w:rPr>
        <w:t xml:space="preserve"> </w:t>
      </w:r>
      <w:r w:rsidRPr="00A024C6">
        <w:rPr>
          <w:i/>
          <w:iCs/>
          <w:color w:val="A8ABB0"/>
        </w:rPr>
        <w:t>Bohr</w:t>
      </w:r>
    </w:p>
    <w:p w14:paraId="1E5E32B9" w14:textId="77777777" w:rsidR="00A024C6" w:rsidRPr="00A024C6" w:rsidRDefault="00A024C6" w:rsidP="00A024C6">
      <w:pPr>
        <w:pStyle w:val="af"/>
      </w:pPr>
      <w:r w:rsidRPr="00A024C6">
        <w:rPr>
          <w:color w:val="BEC0C2"/>
        </w:rPr>
        <w:t xml:space="preserve">    </w:t>
      </w:r>
      <w:r w:rsidRPr="00A024C6">
        <w:rPr>
          <w:i/>
          <w:iCs/>
          <w:color w:val="45C6D6"/>
        </w:rPr>
        <w:t>for</w:t>
      </w:r>
      <w:r w:rsidRPr="00A024C6">
        <w:rPr>
          <w:color w:val="BEC0C2"/>
        </w:rPr>
        <w:t xml:space="preserve"> </w:t>
      </w:r>
      <w:r w:rsidRPr="00A024C6">
        <w:t>(</w:t>
      </w:r>
      <w:proofErr w:type="spellStart"/>
      <w:r w:rsidRPr="00A024C6">
        <w:t>size_t</w:t>
      </w:r>
      <w:proofErr w:type="spellEnd"/>
      <w:r w:rsidRPr="00A024C6">
        <w:rPr>
          <w:color w:val="BEC0C2"/>
        </w:rPr>
        <w:t xml:space="preserve"> </w:t>
      </w:r>
      <w:proofErr w:type="spellStart"/>
      <w:r w:rsidRPr="00A024C6">
        <w:rPr>
          <w:color w:val="D6BB9A"/>
        </w:rPr>
        <w:t>i</w:t>
      </w:r>
      <w:proofErr w:type="spellEnd"/>
      <w:r w:rsidRPr="00A024C6">
        <w:rPr>
          <w:color w:val="BEC0C2"/>
        </w:rPr>
        <w:t xml:space="preserve"> </w:t>
      </w:r>
      <w:r w:rsidRPr="00A024C6">
        <w:t>=</w:t>
      </w:r>
      <w:r w:rsidRPr="00A024C6">
        <w:rPr>
          <w:color w:val="BEC0C2"/>
        </w:rPr>
        <w:t xml:space="preserve"> </w:t>
      </w:r>
      <w:r w:rsidRPr="00A024C6">
        <w:rPr>
          <w:color w:val="8A602C"/>
        </w:rPr>
        <w:t>0</w:t>
      </w:r>
      <w:r w:rsidRPr="00A024C6">
        <w:t>;</w:t>
      </w:r>
      <w:r w:rsidRPr="00A024C6">
        <w:rPr>
          <w:color w:val="BEC0C2"/>
        </w:rPr>
        <w:t xml:space="preserve"> </w:t>
      </w:r>
      <w:proofErr w:type="spellStart"/>
      <w:r w:rsidRPr="00A024C6">
        <w:rPr>
          <w:color w:val="D6BB9A"/>
        </w:rPr>
        <w:t>i</w:t>
      </w:r>
      <w:proofErr w:type="spellEnd"/>
      <w:r w:rsidRPr="00A024C6">
        <w:rPr>
          <w:color w:val="BEC0C2"/>
        </w:rPr>
        <w:t xml:space="preserve"> </w:t>
      </w:r>
      <w:r w:rsidRPr="00A024C6">
        <w:rPr>
          <w:color w:val="D6BB9A"/>
        </w:rPr>
        <w:t>&lt;</w:t>
      </w:r>
      <w:r w:rsidRPr="00A024C6">
        <w:rPr>
          <w:color w:val="BEC0C2"/>
        </w:rPr>
        <w:t xml:space="preserve"> </w:t>
      </w:r>
      <w:proofErr w:type="spellStart"/>
      <w:r w:rsidRPr="00A024C6">
        <w:rPr>
          <w:color w:val="D6BB9A"/>
        </w:rPr>
        <w:t>keyword</w:t>
      </w:r>
      <w:r w:rsidRPr="00A024C6">
        <w:t>.size</w:t>
      </w:r>
      <w:proofErr w:type="spellEnd"/>
      <w:r w:rsidRPr="00A024C6">
        <w:t>();</w:t>
      </w:r>
      <w:r w:rsidRPr="00A024C6">
        <w:rPr>
          <w:color w:val="BEC0C2"/>
        </w:rPr>
        <w:t xml:space="preserve"> </w:t>
      </w:r>
      <w:r w:rsidRPr="00A024C6">
        <w:rPr>
          <w:color w:val="D6BB9A"/>
        </w:rPr>
        <w:t>++</w:t>
      </w:r>
      <w:proofErr w:type="spellStart"/>
      <w:r w:rsidRPr="00A024C6">
        <w:rPr>
          <w:color w:val="D6BB9A"/>
        </w:rPr>
        <w:t>i</w:t>
      </w:r>
      <w:proofErr w:type="spellEnd"/>
      <w:r w:rsidRPr="00A024C6">
        <w:t>)</w:t>
      </w:r>
    </w:p>
    <w:p w14:paraId="1ECCAB97" w14:textId="77777777" w:rsidR="00A024C6" w:rsidRPr="00A024C6" w:rsidRDefault="00A024C6" w:rsidP="00A024C6">
      <w:pPr>
        <w:pStyle w:val="af"/>
      </w:pPr>
      <w:r w:rsidRPr="00A024C6">
        <w:rPr>
          <w:color w:val="BEC0C2"/>
        </w:rPr>
        <w:t xml:space="preserve">    </w:t>
      </w:r>
      <w:r w:rsidRPr="00A024C6">
        <w:t>{</w:t>
      </w:r>
    </w:p>
    <w:p w14:paraId="2CDF852A" w14:textId="77777777" w:rsidR="00A024C6" w:rsidRPr="00A024C6" w:rsidRDefault="00A024C6" w:rsidP="00A024C6">
      <w:pPr>
        <w:pStyle w:val="af"/>
      </w:pP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ch</w:t>
      </w:r>
      <w:proofErr w:type="spellEnd"/>
      <w:r w:rsidRPr="00A024C6">
        <w:rPr>
          <w:color w:val="BEC0C2"/>
        </w:rPr>
        <w:t xml:space="preserve"> </w:t>
      </w:r>
      <w:r w:rsidRPr="00A024C6">
        <w:t>=</w:t>
      </w:r>
      <w:r w:rsidRPr="00A024C6">
        <w:rPr>
          <w:color w:val="BEC0C2"/>
        </w:rPr>
        <w:t xml:space="preserve"> </w:t>
      </w:r>
      <w:r w:rsidRPr="00A024C6">
        <w:rPr>
          <w:color w:val="D6BB9A"/>
        </w:rPr>
        <w:t>keyword[</w:t>
      </w:r>
      <w:proofErr w:type="spellStart"/>
      <w:r w:rsidRPr="00A024C6">
        <w:rPr>
          <w:color w:val="D6BB9A"/>
        </w:rPr>
        <w:t>i</w:t>
      </w:r>
      <w:proofErr w:type="spellEnd"/>
      <w:r w:rsidRPr="00A024C6">
        <w:rPr>
          <w:color w:val="D6BB9A"/>
        </w:rPr>
        <w:t>]</w:t>
      </w:r>
      <w:r w:rsidRPr="00A024C6">
        <w:t>;</w:t>
      </w:r>
    </w:p>
    <w:p w14:paraId="160476C6"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If</w:t>
      </w:r>
      <w:r w:rsidRPr="00A024C6">
        <w:rPr>
          <w:color w:val="BEC0C2"/>
        </w:rPr>
        <w:t xml:space="preserve"> </w:t>
      </w:r>
      <w:r w:rsidRPr="00A024C6">
        <w:rPr>
          <w:i/>
          <w:iCs/>
          <w:color w:val="A8ABB0"/>
        </w:rPr>
        <w:t>there</w:t>
      </w:r>
      <w:r w:rsidRPr="00A024C6">
        <w:rPr>
          <w:color w:val="BEC0C2"/>
        </w:rPr>
        <w:t xml:space="preserve"> </w:t>
      </w:r>
      <w:r w:rsidRPr="00A024C6">
        <w:rPr>
          <w:i/>
          <w:iCs/>
          <w:color w:val="A8ABB0"/>
        </w:rPr>
        <w:t>is</w:t>
      </w:r>
      <w:r w:rsidRPr="00A024C6">
        <w:rPr>
          <w:color w:val="BEC0C2"/>
        </w:rPr>
        <w:t xml:space="preserve"> </w:t>
      </w:r>
      <w:r w:rsidRPr="00A024C6">
        <w:rPr>
          <w:i/>
          <w:iCs/>
          <w:color w:val="A8ABB0"/>
        </w:rPr>
        <w:t>no</w:t>
      </w:r>
      <w:r w:rsidRPr="00A024C6">
        <w:rPr>
          <w:color w:val="BEC0C2"/>
        </w:rPr>
        <w:t xml:space="preserve"> </w:t>
      </w:r>
      <w:r w:rsidRPr="00A024C6">
        <w:rPr>
          <w:i/>
          <w:iCs/>
          <w:color w:val="A8ABB0"/>
        </w:rPr>
        <w:t>node</w:t>
      </w:r>
      <w:r w:rsidRPr="00A024C6">
        <w:rPr>
          <w:color w:val="BEC0C2"/>
        </w:rPr>
        <w:t xml:space="preserve"> </w:t>
      </w:r>
      <w:r w:rsidRPr="00A024C6">
        <w:rPr>
          <w:i/>
          <w:iCs/>
          <w:color w:val="A8ABB0"/>
        </w:rPr>
        <w:t>with</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current</w:t>
      </w:r>
      <w:r w:rsidRPr="00A024C6">
        <w:rPr>
          <w:color w:val="BEC0C2"/>
        </w:rPr>
        <w:t xml:space="preserve"> </w:t>
      </w:r>
      <w:r w:rsidRPr="00A024C6">
        <w:rPr>
          <w:i/>
          <w:iCs/>
          <w:color w:val="A8ABB0"/>
        </w:rPr>
        <w:t>character,</w:t>
      </w:r>
      <w:r w:rsidRPr="00A024C6">
        <w:rPr>
          <w:color w:val="BEC0C2"/>
        </w:rPr>
        <w:t xml:space="preserve"> </w:t>
      </w:r>
      <w:r w:rsidRPr="00A024C6">
        <w:rPr>
          <w:i/>
          <w:iCs/>
          <w:color w:val="A8ABB0"/>
        </w:rPr>
        <w:t>create</w:t>
      </w:r>
      <w:r w:rsidRPr="00A024C6">
        <w:rPr>
          <w:color w:val="BEC0C2"/>
        </w:rPr>
        <w:t xml:space="preserve"> </w:t>
      </w:r>
      <w:r w:rsidRPr="00A024C6">
        <w:rPr>
          <w:i/>
          <w:iCs/>
          <w:color w:val="A8ABB0"/>
        </w:rPr>
        <w:t>one</w:t>
      </w:r>
    </w:p>
    <w:p w14:paraId="444D4D97" w14:textId="77777777" w:rsidR="00A024C6" w:rsidRPr="00A024C6" w:rsidRDefault="00A024C6" w:rsidP="00A024C6">
      <w:pPr>
        <w:pStyle w:val="af"/>
      </w:pPr>
      <w:r w:rsidRPr="00A024C6">
        <w:rPr>
          <w:color w:val="BEC0C2"/>
        </w:rPr>
        <w:t xml:space="preserve">        </w:t>
      </w:r>
      <w:r w:rsidRPr="00A024C6">
        <w:rPr>
          <w:i/>
          <w:iCs/>
          <w:color w:val="45C6D6"/>
        </w:rPr>
        <w:t>if</w:t>
      </w:r>
      <w:r w:rsidRPr="00A024C6">
        <w:rPr>
          <w:color w:val="BEC0C2"/>
        </w:rPr>
        <w:t xml:space="preserve"> </w:t>
      </w:r>
      <w:r w:rsidRPr="00A024C6">
        <w:t>(</w:t>
      </w:r>
      <w:r w:rsidRPr="00A024C6">
        <w:rPr>
          <w:color w:val="D6BB9A"/>
        </w:rPr>
        <w:t>node</w:t>
      </w:r>
      <w:r w:rsidRPr="00A024C6">
        <w:t>-&gt;</w:t>
      </w:r>
      <w:proofErr w:type="spellStart"/>
      <w:r w:rsidRPr="00A024C6">
        <w:t>children_.find</w:t>
      </w:r>
      <w:proofErr w:type="spellEnd"/>
      <w:r w:rsidRPr="00A024C6">
        <w:t>(</w:t>
      </w:r>
      <w:proofErr w:type="spellStart"/>
      <w:r w:rsidRPr="00A024C6">
        <w:rPr>
          <w:color w:val="D6BB9A"/>
        </w:rPr>
        <w:t>ch</w:t>
      </w:r>
      <w:proofErr w:type="spellEnd"/>
      <w:r w:rsidRPr="00A024C6">
        <w:t>)</w:t>
      </w:r>
      <w:r w:rsidRPr="00A024C6">
        <w:rPr>
          <w:color w:val="BEC0C2"/>
        </w:rPr>
        <w:t xml:space="preserve"> </w:t>
      </w:r>
      <w:r w:rsidRPr="00A024C6">
        <w:rPr>
          <w:color w:val="D6BB9A"/>
        </w:rPr>
        <w:t>==</w:t>
      </w:r>
      <w:r w:rsidRPr="00A024C6">
        <w:rPr>
          <w:color w:val="BEC0C2"/>
        </w:rPr>
        <w:t xml:space="preserve"> </w:t>
      </w:r>
      <w:r w:rsidRPr="00A024C6">
        <w:rPr>
          <w:color w:val="D6BB9A"/>
        </w:rPr>
        <w:t>node</w:t>
      </w:r>
      <w:r w:rsidRPr="00A024C6">
        <w:t>-&gt;</w:t>
      </w:r>
      <w:proofErr w:type="spellStart"/>
      <w:r w:rsidRPr="00A024C6">
        <w:t>children_.end</w:t>
      </w:r>
      <w:proofErr w:type="spellEnd"/>
      <w:r w:rsidRPr="00A024C6">
        <w:t>())</w:t>
      </w:r>
    </w:p>
    <w:p w14:paraId="64A67484" w14:textId="77777777" w:rsidR="00A024C6" w:rsidRPr="00A024C6" w:rsidRDefault="00A024C6" w:rsidP="00A024C6">
      <w:pPr>
        <w:pStyle w:val="af"/>
      </w:pPr>
      <w:r w:rsidRPr="00A024C6">
        <w:rPr>
          <w:color w:val="BEC0C2"/>
        </w:rPr>
        <w:t xml:space="preserve">        </w:t>
      </w:r>
      <w:r w:rsidRPr="00A024C6">
        <w:t>{</w:t>
      </w:r>
    </w:p>
    <w:p w14:paraId="60D0E3E9" w14:textId="77777777" w:rsidR="00A024C6" w:rsidRPr="00A024C6" w:rsidRDefault="00A024C6" w:rsidP="00A024C6">
      <w:pPr>
        <w:pStyle w:val="af"/>
      </w:pPr>
      <w:r w:rsidRPr="00A024C6">
        <w:rPr>
          <w:color w:val="BEC0C2"/>
        </w:rPr>
        <w:t xml:space="preserve">            </w:t>
      </w:r>
      <w:r w:rsidRPr="00A024C6">
        <w:rPr>
          <w:color w:val="D6BB9A"/>
        </w:rPr>
        <w:t>node</w:t>
      </w:r>
      <w:r w:rsidRPr="00A024C6">
        <w:t>-&gt;children_</w:t>
      </w:r>
      <w:r w:rsidRPr="00A024C6">
        <w:rPr>
          <w:color w:val="D6BB9A"/>
        </w:rPr>
        <w:t>[</w:t>
      </w:r>
      <w:proofErr w:type="spellStart"/>
      <w:r w:rsidRPr="00A024C6">
        <w:rPr>
          <w:color w:val="D6BB9A"/>
        </w:rPr>
        <w:t>ch</w:t>
      </w:r>
      <w:proofErr w:type="spellEnd"/>
      <w:r w:rsidRPr="00A024C6">
        <w:rPr>
          <w:color w:val="D6BB9A"/>
        </w:rPr>
        <w:t>]</w:t>
      </w:r>
      <w:r w:rsidRPr="00A024C6">
        <w:rPr>
          <w:color w:val="BEC0C2"/>
        </w:rPr>
        <w:t xml:space="preserve"> </w:t>
      </w:r>
      <w:r w:rsidRPr="00A024C6">
        <w:rPr>
          <w:color w:val="D6BB9A"/>
        </w:rPr>
        <w:t>=</w:t>
      </w:r>
      <w:r w:rsidRPr="00A024C6">
        <w:rPr>
          <w:color w:val="BEC0C2"/>
        </w:rPr>
        <w:t xml:space="preserve"> </w:t>
      </w:r>
      <w:r w:rsidRPr="00A024C6">
        <w:rPr>
          <w:i/>
          <w:iCs/>
          <w:color w:val="45C6D6"/>
        </w:rPr>
        <w:t>new</w:t>
      </w:r>
      <w:r w:rsidRPr="00A024C6">
        <w:rPr>
          <w:color w:val="BEC0C2"/>
        </w:rPr>
        <w:t xml:space="preserve"> </w:t>
      </w:r>
      <w:proofErr w:type="spellStart"/>
      <w:r w:rsidRPr="00A024C6">
        <w:t>BohrNode</w:t>
      </w:r>
      <w:proofErr w:type="spellEnd"/>
      <w:r w:rsidRPr="00A024C6">
        <w:t>();</w:t>
      </w:r>
    </w:p>
    <w:p w14:paraId="48C45A6E" w14:textId="77777777" w:rsidR="00A024C6" w:rsidRPr="00A024C6" w:rsidRDefault="00A024C6" w:rsidP="00A024C6">
      <w:pPr>
        <w:pStyle w:val="af"/>
      </w:pPr>
      <w:r w:rsidRPr="00A024C6">
        <w:rPr>
          <w:color w:val="BEC0C2"/>
        </w:rPr>
        <w:t xml:space="preserve">        </w:t>
      </w:r>
      <w:r w:rsidRPr="00A024C6">
        <w:t>}</w:t>
      </w:r>
    </w:p>
    <w:p w14:paraId="2FCE004F"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Move</w:t>
      </w:r>
      <w:r w:rsidRPr="00A024C6">
        <w:rPr>
          <w:color w:val="BEC0C2"/>
        </w:rPr>
        <w:t xml:space="preserve"> </w:t>
      </w:r>
      <w:r w:rsidRPr="00A024C6">
        <w:rPr>
          <w:i/>
          <w:iCs/>
          <w:color w:val="A8ABB0"/>
        </w:rPr>
        <w:t>to</w:t>
      </w:r>
      <w:r w:rsidRPr="00A024C6">
        <w:rPr>
          <w:color w:val="BEC0C2"/>
        </w:rPr>
        <w:t xml:space="preserve"> </w:t>
      </w:r>
      <w:r w:rsidRPr="00A024C6">
        <w:rPr>
          <w:i/>
          <w:iCs/>
          <w:color w:val="A8ABB0"/>
        </w:rPr>
        <w:t>the</w:t>
      </w:r>
      <w:r w:rsidRPr="00A024C6">
        <w:rPr>
          <w:color w:val="BEC0C2"/>
        </w:rPr>
        <w:t xml:space="preserve"> </w:t>
      </w:r>
      <w:r w:rsidRPr="00A024C6">
        <w:rPr>
          <w:i/>
          <w:iCs/>
          <w:color w:val="A8ABB0"/>
        </w:rPr>
        <w:t>next</w:t>
      </w:r>
      <w:r w:rsidRPr="00A024C6">
        <w:rPr>
          <w:color w:val="BEC0C2"/>
        </w:rPr>
        <w:t xml:space="preserve"> </w:t>
      </w:r>
      <w:r w:rsidRPr="00A024C6">
        <w:rPr>
          <w:i/>
          <w:iCs/>
          <w:color w:val="A8ABB0"/>
        </w:rPr>
        <w:t>node</w:t>
      </w:r>
    </w:p>
    <w:p w14:paraId="0CEEA215" w14:textId="77777777" w:rsidR="00A024C6" w:rsidRPr="00A024C6" w:rsidRDefault="00A024C6" w:rsidP="00A024C6">
      <w:pPr>
        <w:pStyle w:val="af"/>
      </w:pPr>
      <w:r w:rsidRPr="00A024C6">
        <w:rPr>
          <w:color w:val="BEC0C2"/>
        </w:rPr>
        <w:t xml:space="preserve">        </w:t>
      </w:r>
      <w:r w:rsidRPr="00A024C6">
        <w:rPr>
          <w:color w:val="D6BB9A"/>
        </w:rPr>
        <w:t>node</w:t>
      </w:r>
      <w:r w:rsidRPr="00A024C6">
        <w:rPr>
          <w:color w:val="BEC0C2"/>
        </w:rPr>
        <w:t xml:space="preserve"> </w:t>
      </w:r>
      <w:r w:rsidRPr="00A024C6">
        <w:rPr>
          <w:color w:val="D6BB9A"/>
        </w:rPr>
        <w:t>=</w:t>
      </w:r>
      <w:r w:rsidRPr="00A024C6">
        <w:rPr>
          <w:color w:val="BEC0C2"/>
        </w:rPr>
        <w:t xml:space="preserve"> </w:t>
      </w:r>
      <w:r w:rsidRPr="00A024C6">
        <w:rPr>
          <w:color w:val="D6BB9A"/>
        </w:rPr>
        <w:t>node</w:t>
      </w:r>
      <w:r w:rsidRPr="00A024C6">
        <w:t>-&gt;children_</w:t>
      </w:r>
      <w:r w:rsidRPr="00A024C6">
        <w:rPr>
          <w:color w:val="D6BB9A"/>
        </w:rPr>
        <w:t>[</w:t>
      </w:r>
      <w:proofErr w:type="spellStart"/>
      <w:r w:rsidRPr="00A024C6">
        <w:rPr>
          <w:color w:val="D6BB9A"/>
        </w:rPr>
        <w:t>ch</w:t>
      </w:r>
      <w:proofErr w:type="spellEnd"/>
      <w:r w:rsidRPr="00A024C6">
        <w:rPr>
          <w:color w:val="D6BB9A"/>
        </w:rPr>
        <w:t>]</w:t>
      </w:r>
      <w:r w:rsidRPr="00A024C6">
        <w:t>;</w:t>
      </w:r>
    </w:p>
    <w:p w14:paraId="39CCA8C4" w14:textId="77777777" w:rsidR="00A024C6" w:rsidRPr="00A024C6" w:rsidRDefault="00A024C6" w:rsidP="00A024C6">
      <w:pPr>
        <w:pStyle w:val="af"/>
      </w:pPr>
      <w:r w:rsidRPr="00A024C6">
        <w:rPr>
          <w:color w:val="BEC0C2"/>
        </w:rPr>
        <w:t xml:space="preserve">    </w:t>
      </w:r>
      <w:r w:rsidRPr="00A024C6">
        <w:t>}</w:t>
      </w:r>
    </w:p>
    <w:p w14:paraId="7B733653"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Set</w:t>
      </w:r>
      <w:r w:rsidRPr="00A024C6">
        <w:rPr>
          <w:color w:val="BEC0C2"/>
        </w:rPr>
        <w:t xml:space="preserve"> </w:t>
      </w:r>
      <w:r w:rsidRPr="00A024C6">
        <w:rPr>
          <w:i/>
          <w:iCs/>
          <w:color w:val="A8ABB0"/>
        </w:rPr>
        <w:t>the</w:t>
      </w:r>
      <w:r w:rsidRPr="00A024C6">
        <w:rPr>
          <w:color w:val="BEC0C2"/>
        </w:rPr>
        <w:t xml:space="preserve"> </w:t>
      </w:r>
      <w:r w:rsidRPr="00A024C6">
        <w:rPr>
          <w:i/>
          <w:iCs/>
          <w:color w:val="A8ABB0"/>
        </w:rPr>
        <w:t>flag</w:t>
      </w:r>
      <w:r w:rsidRPr="00A024C6">
        <w:rPr>
          <w:color w:val="BEC0C2"/>
        </w:rPr>
        <w:t xml:space="preserve"> </w:t>
      </w:r>
      <w:r w:rsidRPr="00A024C6">
        <w:rPr>
          <w:i/>
          <w:iCs/>
          <w:color w:val="A8ABB0"/>
        </w:rPr>
        <w:t>indicating</w:t>
      </w:r>
      <w:r w:rsidRPr="00A024C6">
        <w:rPr>
          <w:color w:val="BEC0C2"/>
        </w:rPr>
        <w:t xml:space="preserve"> </w:t>
      </w:r>
      <w:r w:rsidRPr="00A024C6">
        <w:rPr>
          <w:i/>
          <w:iCs/>
          <w:color w:val="A8ABB0"/>
        </w:rPr>
        <w:t>the</w:t>
      </w:r>
      <w:r w:rsidRPr="00A024C6">
        <w:rPr>
          <w:color w:val="BEC0C2"/>
        </w:rPr>
        <w:t xml:space="preserve"> </w:t>
      </w:r>
      <w:r w:rsidRPr="00A024C6">
        <w:rPr>
          <w:i/>
          <w:iCs/>
          <w:color w:val="A8ABB0"/>
        </w:rPr>
        <w:t>end</w:t>
      </w:r>
      <w:r w:rsidRPr="00A024C6">
        <w:rPr>
          <w:color w:val="BEC0C2"/>
        </w:rPr>
        <w:t xml:space="preserve"> </w:t>
      </w:r>
      <w:r w:rsidRPr="00A024C6">
        <w:rPr>
          <w:i/>
          <w:iCs/>
          <w:color w:val="A8ABB0"/>
        </w:rPr>
        <w:t>of</w:t>
      </w:r>
      <w:r w:rsidRPr="00A024C6">
        <w:rPr>
          <w:color w:val="BEC0C2"/>
        </w:rPr>
        <w:t xml:space="preserve"> </w:t>
      </w:r>
      <w:r w:rsidRPr="00A024C6">
        <w:rPr>
          <w:i/>
          <w:iCs/>
          <w:color w:val="A8ABB0"/>
        </w:rPr>
        <w:t>the</w:t>
      </w:r>
      <w:r w:rsidRPr="00A024C6">
        <w:rPr>
          <w:color w:val="BEC0C2"/>
        </w:rPr>
        <w:t xml:space="preserve"> </w:t>
      </w:r>
      <w:r w:rsidRPr="00A024C6">
        <w:rPr>
          <w:i/>
          <w:iCs/>
          <w:color w:val="A8ABB0"/>
        </w:rPr>
        <w:t>keyword</w:t>
      </w:r>
      <w:r w:rsidRPr="00A024C6">
        <w:rPr>
          <w:color w:val="BEC0C2"/>
        </w:rPr>
        <w:t xml:space="preserve"> </w:t>
      </w:r>
      <w:r w:rsidRPr="00A024C6">
        <w:rPr>
          <w:i/>
          <w:iCs/>
          <w:color w:val="A8ABB0"/>
        </w:rPr>
        <w:t>and</w:t>
      </w:r>
      <w:r w:rsidRPr="00A024C6">
        <w:rPr>
          <w:color w:val="BEC0C2"/>
        </w:rPr>
        <w:t xml:space="preserve"> </w:t>
      </w:r>
      <w:r w:rsidRPr="00A024C6">
        <w:rPr>
          <w:i/>
          <w:iCs/>
          <w:color w:val="A8ABB0"/>
        </w:rPr>
        <w:t>store</w:t>
      </w:r>
      <w:r w:rsidRPr="00A024C6">
        <w:rPr>
          <w:color w:val="BEC0C2"/>
        </w:rPr>
        <w:t xml:space="preserve"> </w:t>
      </w:r>
      <w:r w:rsidRPr="00A024C6">
        <w:rPr>
          <w:i/>
          <w:iCs/>
          <w:color w:val="A8ABB0"/>
        </w:rPr>
        <w:t>its</w:t>
      </w:r>
      <w:r w:rsidRPr="00A024C6">
        <w:rPr>
          <w:color w:val="BEC0C2"/>
        </w:rPr>
        <w:t xml:space="preserve"> </w:t>
      </w:r>
      <w:r w:rsidRPr="00A024C6">
        <w:rPr>
          <w:i/>
          <w:iCs/>
          <w:color w:val="A8ABB0"/>
        </w:rPr>
        <w:t>length</w:t>
      </w:r>
    </w:p>
    <w:p w14:paraId="0DF8072A" w14:textId="77777777" w:rsidR="00A024C6" w:rsidRPr="00A024C6" w:rsidRDefault="00A024C6" w:rsidP="00A024C6">
      <w:pPr>
        <w:pStyle w:val="af"/>
      </w:pPr>
      <w:r w:rsidRPr="00A024C6">
        <w:rPr>
          <w:color w:val="BEC0C2"/>
        </w:rPr>
        <w:t xml:space="preserve">    </w:t>
      </w:r>
      <w:r w:rsidRPr="00A024C6">
        <w:rPr>
          <w:color w:val="D6BB9A"/>
        </w:rPr>
        <w:t>node</w:t>
      </w:r>
      <w:r w:rsidRPr="00A024C6">
        <w:t>-&gt;</w:t>
      </w:r>
      <w:proofErr w:type="spellStart"/>
      <w:r w:rsidRPr="00A024C6">
        <w:t>is_end_of_pattern</w:t>
      </w:r>
      <w:proofErr w:type="spellEnd"/>
      <w:r w:rsidRPr="00A024C6">
        <w:t>_</w:t>
      </w:r>
      <w:r w:rsidRPr="00A024C6">
        <w:rPr>
          <w:color w:val="BEC0C2"/>
        </w:rPr>
        <w:t xml:space="preserve"> </w:t>
      </w:r>
      <w:r w:rsidRPr="00A024C6">
        <w:rPr>
          <w:color w:val="D6BB9A"/>
        </w:rPr>
        <w:t>=</w:t>
      </w:r>
      <w:r w:rsidRPr="00A024C6">
        <w:rPr>
          <w:color w:val="BEC0C2"/>
        </w:rPr>
        <w:t xml:space="preserve"> </w:t>
      </w:r>
      <w:r w:rsidRPr="00A024C6">
        <w:rPr>
          <w:i/>
          <w:iCs/>
          <w:color w:val="45C6D6"/>
        </w:rPr>
        <w:t>true</w:t>
      </w:r>
      <w:r w:rsidRPr="00A024C6">
        <w:t>;</w:t>
      </w:r>
    </w:p>
    <w:p w14:paraId="7F379738" w14:textId="77777777" w:rsidR="00A024C6" w:rsidRPr="00A024C6" w:rsidRDefault="00A024C6" w:rsidP="00A024C6">
      <w:pPr>
        <w:pStyle w:val="af"/>
      </w:pPr>
      <w:r w:rsidRPr="00A024C6">
        <w:rPr>
          <w:color w:val="BEC0C2"/>
        </w:rPr>
        <w:t xml:space="preserve">    </w:t>
      </w:r>
      <w:r w:rsidRPr="00A024C6">
        <w:rPr>
          <w:color w:val="D6BB9A"/>
        </w:rPr>
        <w:t>node</w:t>
      </w:r>
      <w:r w:rsidRPr="00A024C6">
        <w:t>-&gt;</w:t>
      </w:r>
      <w:proofErr w:type="spellStart"/>
      <w:r w:rsidRPr="00A024C6">
        <w:t>keyword_length</w:t>
      </w:r>
      <w:proofErr w:type="spellEnd"/>
      <w:r w:rsidRPr="00A024C6">
        <w:t>_</w:t>
      </w:r>
      <w:r w:rsidRPr="00A024C6">
        <w:rPr>
          <w:color w:val="BEC0C2"/>
        </w:rPr>
        <w:t xml:space="preserve"> </w:t>
      </w:r>
      <w:r w:rsidRPr="00A024C6">
        <w:rPr>
          <w:color w:val="D6BB9A"/>
        </w:rPr>
        <w:t>=</w:t>
      </w:r>
      <w:r w:rsidRPr="00A024C6">
        <w:rPr>
          <w:color w:val="BEC0C2"/>
        </w:rPr>
        <w:t xml:space="preserve"> </w:t>
      </w:r>
      <w:proofErr w:type="spellStart"/>
      <w:r w:rsidRPr="00A024C6">
        <w:rPr>
          <w:color w:val="D6BB9A"/>
        </w:rPr>
        <w:t>keyword</w:t>
      </w:r>
      <w:r w:rsidRPr="00A024C6">
        <w:t>.size</w:t>
      </w:r>
      <w:proofErr w:type="spellEnd"/>
      <w:r w:rsidRPr="00A024C6">
        <w:t>();</w:t>
      </w:r>
      <w:r w:rsidRPr="00A024C6">
        <w:rPr>
          <w:color w:val="BEC0C2"/>
        </w:rPr>
        <w:t xml:space="preserve"> </w:t>
      </w:r>
      <w:r w:rsidRPr="00A024C6">
        <w:rPr>
          <w:i/>
          <w:iCs/>
          <w:color w:val="A8ABB0"/>
        </w:rPr>
        <w:t>//</w:t>
      </w:r>
      <w:r w:rsidRPr="00A024C6">
        <w:rPr>
          <w:color w:val="BEC0C2"/>
        </w:rPr>
        <w:t xml:space="preserve"> </w:t>
      </w:r>
      <w:r w:rsidRPr="00A024C6">
        <w:rPr>
          <w:i/>
          <w:iCs/>
          <w:color w:val="A8ABB0"/>
        </w:rPr>
        <w:t>Set</w:t>
      </w:r>
      <w:r w:rsidRPr="00A024C6">
        <w:rPr>
          <w:color w:val="BEC0C2"/>
        </w:rPr>
        <w:t xml:space="preserve"> </w:t>
      </w:r>
      <w:r w:rsidRPr="00A024C6">
        <w:rPr>
          <w:i/>
          <w:iCs/>
          <w:color w:val="A8ABB0"/>
        </w:rPr>
        <w:t>the</w:t>
      </w:r>
      <w:r w:rsidRPr="00A024C6">
        <w:rPr>
          <w:color w:val="BEC0C2"/>
        </w:rPr>
        <w:t xml:space="preserve"> </w:t>
      </w:r>
      <w:r w:rsidRPr="00A024C6">
        <w:rPr>
          <w:i/>
          <w:iCs/>
          <w:color w:val="A8ABB0"/>
        </w:rPr>
        <w:t>length</w:t>
      </w:r>
      <w:r w:rsidRPr="00A024C6">
        <w:rPr>
          <w:color w:val="BEC0C2"/>
        </w:rPr>
        <w:t xml:space="preserve"> </w:t>
      </w:r>
      <w:r w:rsidRPr="00A024C6">
        <w:rPr>
          <w:i/>
          <w:iCs/>
          <w:color w:val="A8ABB0"/>
        </w:rPr>
        <w:t>of</w:t>
      </w:r>
      <w:r w:rsidRPr="00A024C6">
        <w:rPr>
          <w:color w:val="BEC0C2"/>
        </w:rPr>
        <w:t xml:space="preserve"> </w:t>
      </w:r>
      <w:r w:rsidRPr="00A024C6">
        <w:rPr>
          <w:i/>
          <w:iCs/>
          <w:color w:val="A8ABB0"/>
        </w:rPr>
        <w:t>the</w:t>
      </w:r>
      <w:r w:rsidRPr="00A024C6">
        <w:rPr>
          <w:color w:val="BEC0C2"/>
        </w:rPr>
        <w:t xml:space="preserve"> </w:t>
      </w:r>
      <w:r w:rsidRPr="00A024C6">
        <w:rPr>
          <w:i/>
          <w:iCs/>
          <w:color w:val="A8ABB0"/>
        </w:rPr>
        <w:t>keyword</w:t>
      </w:r>
    </w:p>
    <w:p w14:paraId="12B12BB1" w14:textId="77777777" w:rsidR="00A024C6" w:rsidRPr="00A024C6" w:rsidRDefault="00A024C6" w:rsidP="00A024C6">
      <w:pPr>
        <w:pStyle w:val="af"/>
      </w:pPr>
      <w:r w:rsidRPr="00A024C6">
        <w:t>}</w:t>
      </w:r>
    </w:p>
    <w:p w14:paraId="31E5F1F4" w14:textId="77777777" w:rsidR="00A024C6" w:rsidRPr="00A024C6" w:rsidRDefault="00A024C6" w:rsidP="00A024C6">
      <w:pPr>
        <w:pStyle w:val="af"/>
      </w:pPr>
    </w:p>
    <w:p w14:paraId="5D7FF083" w14:textId="77777777" w:rsidR="00A024C6" w:rsidRPr="00A024C6" w:rsidRDefault="00A024C6" w:rsidP="00A024C6">
      <w:pPr>
        <w:pStyle w:val="af"/>
      </w:pPr>
      <w:r w:rsidRPr="00A024C6">
        <w:rPr>
          <w:i/>
          <w:iCs/>
          <w:color w:val="A8ABB0"/>
        </w:rPr>
        <w:t>//</w:t>
      </w:r>
      <w:r w:rsidRPr="00A024C6">
        <w:rPr>
          <w:color w:val="BEC0C2"/>
        </w:rPr>
        <w:t xml:space="preserve"> </w:t>
      </w:r>
      <w:r w:rsidRPr="00A024C6">
        <w:rPr>
          <w:i/>
          <w:iCs/>
          <w:color w:val="A8ABB0"/>
        </w:rPr>
        <w:t>Building</w:t>
      </w:r>
      <w:r w:rsidRPr="00A024C6">
        <w:rPr>
          <w:color w:val="BEC0C2"/>
        </w:rPr>
        <w:t xml:space="preserve"> </w:t>
      </w:r>
      <w:r w:rsidRPr="00A024C6">
        <w:rPr>
          <w:i/>
          <w:iCs/>
          <w:color w:val="A8ABB0"/>
        </w:rPr>
        <w:t>the</w:t>
      </w:r>
      <w:r w:rsidRPr="00A024C6">
        <w:rPr>
          <w:color w:val="BEC0C2"/>
        </w:rPr>
        <w:t xml:space="preserve"> </w:t>
      </w:r>
      <w:r w:rsidRPr="00A024C6">
        <w:rPr>
          <w:i/>
          <w:iCs/>
          <w:color w:val="A8ABB0"/>
        </w:rPr>
        <w:t>suffix</w:t>
      </w:r>
      <w:r w:rsidRPr="00A024C6">
        <w:rPr>
          <w:color w:val="BEC0C2"/>
        </w:rPr>
        <w:t xml:space="preserve"> </w:t>
      </w:r>
      <w:r w:rsidRPr="00A024C6">
        <w:rPr>
          <w:i/>
          <w:iCs/>
          <w:color w:val="A8ABB0"/>
        </w:rPr>
        <w:t>links</w:t>
      </w:r>
      <w:r w:rsidRPr="00A024C6">
        <w:rPr>
          <w:color w:val="BEC0C2"/>
        </w:rPr>
        <w:t xml:space="preserve"> </w:t>
      </w:r>
      <w:r w:rsidRPr="00A024C6">
        <w:rPr>
          <w:i/>
          <w:iCs/>
          <w:color w:val="A8ABB0"/>
        </w:rPr>
        <w:t>in</w:t>
      </w:r>
      <w:r w:rsidRPr="00A024C6">
        <w:rPr>
          <w:color w:val="BEC0C2"/>
        </w:rPr>
        <w:t xml:space="preserve"> </w:t>
      </w:r>
      <w:r w:rsidRPr="00A024C6">
        <w:rPr>
          <w:i/>
          <w:iCs/>
          <w:color w:val="A8ABB0"/>
        </w:rPr>
        <w:t>the</w:t>
      </w:r>
      <w:r w:rsidRPr="00A024C6">
        <w:rPr>
          <w:color w:val="BEC0C2"/>
        </w:rPr>
        <w:t xml:space="preserve"> </w:t>
      </w:r>
      <w:r w:rsidRPr="00A024C6">
        <w:rPr>
          <w:i/>
          <w:iCs/>
          <w:color w:val="A8ABB0"/>
        </w:rPr>
        <w:t>Bohr</w:t>
      </w:r>
    </w:p>
    <w:p w14:paraId="103AA763" w14:textId="77777777" w:rsidR="00A024C6" w:rsidRPr="00A024C6" w:rsidRDefault="00A024C6" w:rsidP="00A024C6">
      <w:pPr>
        <w:pStyle w:val="af"/>
      </w:pPr>
      <w:r w:rsidRPr="00A024C6">
        <w:rPr>
          <w:color w:val="D69AA7"/>
        </w:rPr>
        <w:t>void</w:t>
      </w:r>
      <w:r w:rsidRPr="00A024C6">
        <w:rPr>
          <w:color w:val="BEC0C2"/>
        </w:rPr>
        <w:t xml:space="preserve"> </w:t>
      </w:r>
      <w:proofErr w:type="spellStart"/>
      <w:proofErr w:type="gramStart"/>
      <w:r w:rsidRPr="00A024C6">
        <w:t>AhoCorasick</w:t>
      </w:r>
      <w:proofErr w:type="spellEnd"/>
      <w:r w:rsidRPr="00A024C6">
        <w:t>::</w:t>
      </w:r>
      <w:proofErr w:type="gramEnd"/>
      <w:r w:rsidRPr="00A024C6">
        <w:rPr>
          <w:b/>
          <w:bCs/>
        </w:rPr>
        <w:t>Build</w:t>
      </w:r>
      <w:r w:rsidRPr="00A024C6">
        <w:t>()</w:t>
      </w:r>
    </w:p>
    <w:p w14:paraId="3534339E" w14:textId="77777777" w:rsidR="00A024C6" w:rsidRPr="00A024C6" w:rsidRDefault="00A024C6" w:rsidP="00A024C6">
      <w:pPr>
        <w:pStyle w:val="af"/>
      </w:pPr>
      <w:r w:rsidRPr="00A024C6">
        <w:t>{</w:t>
      </w:r>
    </w:p>
    <w:p w14:paraId="2EAD0626" w14:textId="77777777" w:rsidR="00A024C6" w:rsidRPr="00A024C6" w:rsidRDefault="00A024C6" w:rsidP="00A024C6">
      <w:pPr>
        <w:pStyle w:val="af"/>
      </w:pPr>
      <w:r w:rsidRPr="00A024C6">
        <w:rPr>
          <w:color w:val="BEC0C2"/>
        </w:rPr>
        <w:t xml:space="preserve">    </w:t>
      </w:r>
      <w:proofErr w:type="gramStart"/>
      <w:r w:rsidRPr="00A024C6">
        <w:t>std::</w:t>
      </w:r>
      <w:proofErr w:type="gramEnd"/>
      <w:r w:rsidRPr="00A024C6">
        <w:t>queue&lt;</w:t>
      </w:r>
      <w:proofErr w:type="spellStart"/>
      <w:r w:rsidRPr="00A024C6">
        <w:t>BohrNode</w:t>
      </w:r>
      <w:proofErr w:type="spellEnd"/>
      <w:r w:rsidRPr="00A024C6">
        <w:t>*&gt;</w:t>
      </w:r>
      <w:r w:rsidRPr="00A024C6">
        <w:rPr>
          <w:color w:val="BEC0C2"/>
        </w:rPr>
        <w:t xml:space="preserve"> </w:t>
      </w:r>
      <w:r w:rsidRPr="00A024C6">
        <w:rPr>
          <w:color w:val="D6BB9A"/>
        </w:rPr>
        <w:t>q</w:t>
      </w:r>
      <w:r w:rsidRPr="00A024C6">
        <w:t>;</w:t>
      </w:r>
    </w:p>
    <w:p w14:paraId="3ED199CD"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Initialize</w:t>
      </w:r>
      <w:r w:rsidRPr="00A024C6">
        <w:rPr>
          <w:color w:val="BEC0C2"/>
        </w:rPr>
        <w:t xml:space="preserve"> </w:t>
      </w:r>
      <w:r w:rsidRPr="00A024C6">
        <w:rPr>
          <w:i/>
          <w:iCs/>
          <w:color w:val="A8ABB0"/>
        </w:rPr>
        <w:t>the</w:t>
      </w:r>
      <w:r w:rsidRPr="00A024C6">
        <w:rPr>
          <w:color w:val="BEC0C2"/>
        </w:rPr>
        <w:t xml:space="preserve"> </w:t>
      </w:r>
      <w:r w:rsidRPr="00A024C6">
        <w:rPr>
          <w:i/>
          <w:iCs/>
          <w:color w:val="A8ABB0"/>
        </w:rPr>
        <w:t>failure</w:t>
      </w:r>
      <w:r w:rsidRPr="00A024C6">
        <w:rPr>
          <w:color w:val="BEC0C2"/>
        </w:rPr>
        <w:t xml:space="preserve"> </w:t>
      </w:r>
      <w:r w:rsidRPr="00A024C6">
        <w:rPr>
          <w:i/>
          <w:iCs/>
          <w:color w:val="A8ABB0"/>
        </w:rPr>
        <w:t>link</w:t>
      </w:r>
      <w:r w:rsidRPr="00A024C6">
        <w:rPr>
          <w:color w:val="BEC0C2"/>
        </w:rPr>
        <w:t xml:space="preserve"> </w:t>
      </w:r>
      <w:r w:rsidRPr="00A024C6">
        <w:rPr>
          <w:i/>
          <w:iCs/>
          <w:color w:val="A8ABB0"/>
        </w:rPr>
        <w:t>of</w:t>
      </w:r>
      <w:r w:rsidRPr="00A024C6">
        <w:rPr>
          <w:color w:val="BEC0C2"/>
        </w:rPr>
        <w:t xml:space="preserve"> </w:t>
      </w:r>
      <w:r w:rsidRPr="00A024C6">
        <w:rPr>
          <w:i/>
          <w:iCs/>
          <w:color w:val="A8ABB0"/>
        </w:rPr>
        <w:t>the</w:t>
      </w:r>
      <w:r w:rsidRPr="00A024C6">
        <w:rPr>
          <w:color w:val="BEC0C2"/>
        </w:rPr>
        <w:t xml:space="preserve"> </w:t>
      </w:r>
      <w:r w:rsidRPr="00A024C6">
        <w:rPr>
          <w:i/>
          <w:iCs/>
          <w:color w:val="A8ABB0"/>
        </w:rPr>
        <w:t>root</w:t>
      </w:r>
      <w:r w:rsidRPr="00A024C6">
        <w:rPr>
          <w:color w:val="BEC0C2"/>
        </w:rPr>
        <w:t xml:space="preserve"> </w:t>
      </w:r>
      <w:r w:rsidRPr="00A024C6">
        <w:rPr>
          <w:i/>
          <w:iCs/>
          <w:color w:val="A8ABB0"/>
        </w:rPr>
        <w:t>node</w:t>
      </w:r>
      <w:r w:rsidRPr="00A024C6">
        <w:rPr>
          <w:color w:val="BEC0C2"/>
        </w:rPr>
        <w:t xml:space="preserve"> </w:t>
      </w:r>
      <w:r w:rsidRPr="00A024C6">
        <w:rPr>
          <w:i/>
          <w:iCs/>
          <w:color w:val="A8ABB0"/>
        </w:rPr>
        <w:t>to</w:t>
      </w:r>
      <w:r w:rsidRPr="00A024C6">
        <w:rPr>
          <w:color w:val="BEC0C2"/>
        </w:rPr>
        <w:t xml:space="preserve"> </w:t>
      </w:r>
      <w:r w:rsidRPr="00A024C6">
        <w:rPr>
          <w:i/>
          <w:iCs/>
          <w:color w:val="A8ABB0"/>
        </w:rPr>
        <w:t>itself</w:t>
      </w:r>
      <w:r w:rsidRPr="00A024C6">
        <w:rPr>
          <w:color w:val="BEC0C2"/>
        </w:rPr>
        <w:t xml:space="preserve"> </w:t>
      </w:r>
      <w:r w:rsidRPr="00A024C6">
        <w:rPr>
          <w:i/>
          <w:iCs/>
          <w:color w:val="A8ABB0"/>
        </w:rPr>
        <w:t>for</w:t>
      </w:r>
      <w:r w:rsidRPr="00A024C6">
        <w:rPr>
          <w:color w:val="BEC0C2"/>
        </w:rPr>
        <w:t xml:space="preserve"> </w:t>
      </w:r>
      <w:r w:rsidRPr="00A024C6">
        <w:rPr>
          <w:i/>
          <w:iCs/>
          <w:color w:val="A8ABB0"/>
        </w:rPr>
        <w:t>its</w:t>
      </w:r>
      <w:r w:rsidRPr="00A024C6">
        <w:rPr>
          <w:color w:val="BEC0C2"/>
        </w:rPr>
        <w:t xml:space="preserve"> </w:t>
      </w:r>
      <w:r w:rsidRPr="00A024C6">
        <w:rPr>
          <w:i/>
          <w:iCs/>
          <w:color w:val="A8ABB0"/>
        </w:rPr>
        <w:t>children</w:t>
      </w:r>
    </w:p>
    <w:p w14:paraId="0A061795" w14:textId="77777777" w:rsidR="00A024C6" w:rsidRPr="00A024C6" w:rsidRDefault="00A024C6" w:rsidP="00A024C6">
      <w:pPr>
        <w:pStyle w:val="af"/>
      </w:pPr>
      <w:r w:rsidRPr="00A024C6">
        <w:rPr>
          <w:color w:val="BEC0C2"/>
        </w:rPr>
        <w:t xml:space="preserve">    </w:t>
      </w:r>
      <w:r w:rsidRPr="00A024C6">
        <w:rPr>
          <w:i/>
          <w:iCs/>
          <w:color w:val="45C6D6"/>
        </w:rPr>
        <w:t>for</w:t>
      </w:r>
      <w:r w:rsidRPr="00A024C6">
        <w:rPr>
          <w:color w:val="BEC0C2"/>
        </w:rPr>
        <w:t xml:space="preserve"> </w:t>
      </w:r>
      <w:r w:rsidRPr="00A024C6">
        <w:t>(</w:t>
      </w:r>
      <w:r w:rsidRPr="00A024C6">
        <w:rPr>
          <w:i/>
          <w:iCs/>
          <w:color w:val="45C6D6"/>
        </w:rPr>
        <w:t>auto</w:t>
      </w:r>
      <w:r w:rsidRPr="00A024C6">
        <w:t>&amp;</w:t>
      </w:r>
      <w:r w:rsidRPr="00A024C6">
        <w:rPr>
          <w:color w:val="BEC0C2"/>
        </w:rPr>
        <w:t xml:space="preserve"> </w:t>
      </w:r>
      <w:proofErr w:type="spellStart"/>
      <w:r w:rsidRPr="00A024C6">
        <w:rPr>
          <w:color w:val="D6BB9A"/>
        </w:rPr>
        <w:t>kv</w:t>
      </w:r>
      <w:proofErr w:type="spellEnd"/>
      <w:r w:rsidRPr="00A024C6">
        <w:rPr>
          <w:color w:val="BEC0C2"/>
        </w:rPr>
        <w:t xml:space="preserve"> </w:t>
      </w:r>
      <w:r w:rsidRPr="00A024C6">
        <w:t>:</w:t>
      </w:r>
      <w:r w:rsidRPr="00A024C6">
        <w:rPr>
          <w:color w:val="BEC0C2"/>
        </w:rPr>
        <w:t xml:space="preserve"> </w:t>
      </w:r>
      <w:r w:rsidRPr="00A024C6">
        <w:t>root_-&gt;children_)</w:t>
      </w:r>
    </w:p>
    <w:p w14:paraId="26C354E5" w14:textId="77777777" w:rsidR="00A024C6" w:rsidRPr="00A024C6" w:rsidRDefault="00A024C6" w:rsidP="00A024C6">
      <w:pPr>
        <w:pStyle w:val="af"/>
      </w:pPr>
      <w:r w:rsidRPr="00A024C6">
        <w:rPr>
          <w:color w:val="BEC0C2"/>
        </w:rPr>
        <w:t xml:space="preserve">    </w:t>
      </w:r>
      <w:r w:rsidRPr="00A024C6">
        <w:t>{</w:t>
      </w:r>
    </w:p>
    <w:p w14:paraId="2E9C9DA6"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t>*</w:t>
      </w:r>
      <w:r w:rsidRPr="00A024C6">
        <w:rPr>
          <w:color w:val="BEC0C2"/>
        </w:rPr>
        <w:t xml:space="preserve"> </w:t>
      </w:r>
      <w:r w:rsidRPr="00A024C6">
        <w:rPr>
          <w:color w:val="D6BB9A"/>
        </w:rPr>
        <w:t>child</w:t>
      </w:r>
      <w:r w:rsidRPr="00A024C6">
        <w:rPr>
          <w:color w:val="BEC0C2"/>
        </w:rPr>
        <w:t xml:space="preserve"> </w:t>
      </w:r>
      <w:r w:rsidRPr="00A024C6">
        <w:t>=</w:t>
      </w:r>
      <w:r w:rsidRPr="00A024C6">
        <w:rPr>
          <w:color w:val="BEC0C2"/>
        </w:rPr>
        <w:t xml:space="preserve"> </w:t>
      </w:r>
      <w:proofErr w:type="spellStart"/>
      <w:r w:rsidRPr="00A024C6">
        <w:rPr>
          <w:color w:val="D6BB9A"/>
        </w:rPr>
        <w:t>kv</w:t>
      </w:r>
      <w:r w:rsidRPr="00A024C6">
        <w:t>.second</w:t>
      </w:r>
      <w:proofErr w:type="spellEnd"/>
      <w:r w:rsidRPr="00A024C6">
        <w:t>;</w:t>
      </w:r>
    </w:p>
    <w:p w14:paraId="4958B595" w14:textId="77777777" w:rsidR="00A024C6" w:rsidRPr="00A024C6" w:rsidRDefault="00A024C6" w:rsidP="00A024C6">
      <w:pPr>
        <w:pStyle w:val="af"/>
      </w:pPr>
      <w:r w:rsidRPr="00A024C6">
        <w:rPr>
          <w:color w:val="BEC0C2"/>
        </w:rPr>
        <w:t xml:space="preserve">        </w:t>
      </w:r>
      <w:r w:rsidRPr="00A024C6">
        <w:rPr>
          <w:color w:val="D6BB9A"/>
        </w:rPr>
        <w:t>child</w:t>
      </w:r>
      <w:r w:rsidRPr="00A024C6">
        <w:t>-&gt;fail_</w:t>
      </w:r>
      <w:r w:rsidRPr="00A024C6">
        <w:rPr>
          <w:color w:val="BEC0C2"/>
        </w:rPr>
        <w:t xml:space="preserve"> </w:t>
      </w:r>
      <w:r w:rsidRPr="00A024C6">
        <w:rPr>
          <w:color w:val="D6BB9A"/>
        </w:rPr>
        <w:t>=</w:t>
      </w:r>
      <w:r w:rsidRPr="00A024C6">
        <w:rPr>
          <w:color w:val="BEC0C2"/>
        </w:rPr>
        <w:t xml:space="preserve"> </w:t>
      </w:r>
      <w:r w:rsidRPr="00A024C6">
        <w:t>root_;</w:t>
      </w:r>
    </w:p>
    <w:p w14:paraId="6B3AEB85" w14:textId="77777777" w:rsidR="00A024C6" w:rsidRPr="00A024C6" w:rsidRDefault="00A024C6" w:rsidP="00A024C6">
      <w:pPr>
        <w:pStyle w:val="af"/>
      </w:pPr>
      <w:r w:rsidRPr="00A024C6">
        <w:rPr>
          <w:color w:val="BEC0C2"/>
        </w:rPr>
        <w:t xml:space="preserve">        </w:t>
      </w:r>
      <w:proofErr w:type="spellStart"/>
      <w:r w:rsidRPr="00A024C6">
        <w:rPr>
          <w:color w:val="D6BB9A"/>
        </w:rPr>
        <w:t>q</w:t>
      </w:r>
      <w:r w:rsidRPr="00A024C6">
        <w:t>.push</w:t>
      </w:r>
      <w:proofErr w:type="spellEnd"/>
      <w:r w:rsidRPr="00A024C6">
        <w:t>(</w:t>
      </w:r>
      <w:r w:rsidRPr="00A024C6">
        <w:rPr>
          <w:color w:val="D6BB9A"/>
        </w:rPr>
        <w:t>child</w:t>
      </w:r>
      <w:r w:rsidRPr="00A024C6">
        <w:t>);</w:t>
      </w:r>
    </w:p>
    <w:p w14:paraId="4E6A37B7" w14:textId="77777777" w:rsidR="00A024C6" w:rsidRPr="00A024C6" w:rsidRDefault="00A024C6" w:rsidP="00A024C6">
      <w:pPr>
        <w:pStyle w:val="af"/>
      </w:pPr>
      <w:r w:rsidRPr="00A024C6">
        <w:rPr>
          <w:color w:val="BEC0C2"/>
        </w:rPr>
        <w:t xml:space="preserve">    </w:t>
      </w:r>
      <w:r w:rsidRPr="00A024C6">
        <w:t>}</w:t>
      </w:r>
    </w:p>
    <w:p w14:paraId="5BE83E9F" w14:textId="77777777" w:rsidR="00A024C6" w:rsidRPr="00A024C6" w:rsidRDefault="00A024C6" w:rsidP="00A024C6">
      <w:pPr>
        <w:pStyle w:val="af"/>
      </w:pPr>
    </w:p>
    <w:p w14:paraId="77B73D1D" w14:textId="77777777" w:rsidR="00A024C6" w:rsidRPr="00A024C6" w:rsidRDefault="00A024C6" w:rsidP="00A024C6">
      <w:pPr>
        <w:pStyle w:val="af"/>
      </w:pPr>
      <w:r w:rsidRPr="00A024C6">
        <w:rPr>
          <w:color w:val="BEC0C2"/>
        </w:rPr>
        <w:t xml:space="preserve">    </w:t>
      </w:r>
      <w:r w:rsidRPr="00A024C6">
        <w:rPr>
          <w:i/>
          <w:iCs/>
          <w:color w:val="45C6D6"/>
        </w:rPr>
        <w:t>while</w:t>
      </w:r>
      <w:r w:rsidRPr="00A024C6">
        <w:rPr>
          <w:color w:val="BEC0C2"/>
        </w:rPr>
        <w:t xml:space="preserve"> </w:t>
      </w:r>
      <w:r w:rsidRPr="00A024C6">
        <w:t>(</w:t>
      </w:r>
      <w:r w:rsidRPr="00A024C6">
        <w:rPr>
          <w:color w:val="D6BB9A"/>
        </w:rPr>
        <w:t>!</w:t>
      </w:r>
      <w:proofErr w:type="spellStart"/>
      <w:r w:rsidRPr="00A024C6">
        <w:rPr>
          <w:color w:val="D6BB9A"/>
        </w:rPr>
        <w:t>q</w:t>
      </w:r>
      <w:r w:rsidRPr="00A024C6">
        <w:t>.empty</w:t>
      </w:r>
      <w:proofErr w:type="spellEnd"/>
      <w:r w:rsidRPr="00A024C6">
        <w:t>())</w:t>
      </w:r>
    </w:p>
    <w:p w14:paraId="4BB07C31" w14:textId="77777777" w:rsidR="00A024C6" w:rsidRPr="00A024C6" w:rsidRDefault="00A024C6" w:rsidP="00A024C6">
      <w:pPr>
        <w:pStyle w:val="af"/>
      </w:pPr>
      <w:r w:rsidRPr="00A024C6">
        <w:rPr>
          <w:color w:val="BEC0C2"/>
        </w:rPr>
        <w:t xml:space="preserve">    </w:t>
      </w:r>
      <w:r w:rsidRPr="00A024C6">
        <w:t>{</w:t>
      </w:r>
    </w:p>
    <w:p w14:paraId="4C994AFA"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t>*</w:t>
      </w:r>
      <w:r w:rsidRPr="00A024C6">
        <w:rPr>
          <w:color w:val="BEC0C2"/>
        </w:rPr>
        <w:t xml:space="preserve"> </w:t>
      </w:r>
      <w:r w:rsidRPr="00A024C6">
        <w:rPr>
          <w:color w:val="D6BB9A"/>
        </w:rPr>
        <w:t>node</w:t>
      </w:r>
      <w:r w:rsidRPr="00A024C6">
        <w:rPr>
          <w:color w:val="BEC0C2"/>
        </w:rPr>
        <w:t xml:space="preserve"> </w:t>
      </w:r>
      <w:r w:rsidRPr="00A024C6">
        <w:t>=</w:t>
      </w:r>
      <w:r w:rsidRPr="00A024C6">
        <w:rPr>
          <w:color w:val="BEC0C2"/>
        </w:rPr>
        <w:t xml:space="preserve"> </w:t>
      </w:r>
      <w:proofErr w:type="spellStart"/>
      <w:r w:rsidRPr="00A024C6">
        <w:rPr>
          <w:color w:val="D6BB9A"/>
        </w:rPr>
        <w:t>q</w:t>
      </w:r>
      <w:r w:rsidRPr="00A024C6">
        <w:t>.front</w:t>
      </w:r>
      <w:proofErr w:type="spellEnd"/>
      <w:r w:rsidRPr="00A024C6">
        <w:t>();</w:t>
      </w:r>
    </w:p>
    <w:p w14:paraId="2FDE373B" w14:textId="77777777" w:rsidR="00A024C6" w:rsidRPr="00A024C6" w:rsidRDefault="00A024C6" w:rsidP="00A024C6">
      <w:pPr>
        <w:pStyle w:val="af"/>
      </w:pPr>
      <w:r w:rsidRPr="00A024C6">
        <w:rPr>
          <w:color w:val="BEC0C2"/>
        </w:rPr>
        <w:t xml:space="preserve">        </w:t>
      </w:r>
      <w:proofErr w:type="spellStart"/>
      <w:r w:rsidRPr="00A024C6">
        <w:rPr>
          <w:color w:val="D6BB9A"/>
        </w:rPr>
        <w:t>q</w:t>
      </w:r>
      <w:r w:rsidRPr="00A024C6">
        <w:t>.pop</w:t>
      </w:r>
      <w:proofErr w:type="spellEnd"/>
      <w:r w:rsidRPr="00A024C6">
        <w:t>();</w:t>
      </w:r>
    </w:p>
    <w:p w14:paraId="7AF9A72D" w14:textId="77777777" w:rsidR="00A024C6" w:rsidRPr="00A024C6" w:rsidRDefault="00A024C6" w:rsidP="00A024C6">
      <w:pPr>
        <w:pStyle w:val="af"/>
      </w:pPr>
    </w:p>
    <w:p w14:paraId="568F53E5"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Process</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children</w:t>
      </w:r>
      <w:r w:rsidRPr="00A024C6">
        <w:rPr>
          <w:color w:val="BEC0C2"/>
        </w:rPr>
        <w:t xml:space="preserve"> </w:t>
      </w:r>
      <w:r w:rsidRPr="00A024C6">
        <w:rPr>
          <w:i/>
          <w:iCs/>
          <w:color w:val="A8ABB0"/>
        </w:rPr>
        <w:t>of</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current</w:t>
      </w:r>
      <w:r w:rsidRPr="00A024C6">
        <w:rPr>
          <w:color w:val="BEC0C2"/>
        </w:rPr>
        <w:t xml:space="preserve"> </w:t>
      </w:r>
      <w:r w:rsidRPr="00A024C6">
        <w:rPr>
          <w:i/>
          <w:iCs/>
          <w:color w:val="A8ABB0"/>
        </w:rPr>
        <w:t>node</w:t>
      </w:r>
      <w:r w:rsidRPr="00A024C6">
        <w:rPr>
          <w:color w:val="BEC0C2"/>
        </w:rPr>
        <w:t xml:space="preserve"> </w:t>
      </w:r>
      <w:r w:rsidRPr="00A024C6">
        <w:rPr>
          <w:i/>
          <w:iCs/>
          <w:color w:val="A8ABB0"/>
        </w:rPr>
        <w:t>to</w:t>
      </w:r>
      <w:r w:rsidRPr="00A024C6">
        <w:rPr>
          <w:color w:val="BEC0C2"/>
        </w:rPr>
        <w:t xml:space="preserve"> </w:t>
      </w:r>
      <w:r w:rsidRPr="00A024C6">
        <w:rPr>
          <w:i/>
          <w:iCs/>
          <w:color w:val="A8ABB0"/>
        </w:rPr>
        <w:t>set</w:t>
      </w:r>
      <w:r w:rsidRPr="00A024C6">
        <w:rPr>
          <w:color w:val="BEC0C2"/>
        </w:rPr>
        <w:t xml:space="preserve"> </w:t>
      </w:r>
      <w:r w:rsidRPr="00A024C6">
        <w:rPr>
          <w:i/>
          <w:iCs/>
          <w:color w:val="A8ABB0"/>
        </w:rPr>
        <w:t>the</w:t>
      </w:r>
      <w:r w:rsidRPr="00A024C6">
        <w:rPr>
          <w:color w:val="BEC0C2"/>
        </w:rPr>
        <w:t xml:space="preserve"> </w:t>
      </w:r>
      <w:r w:rsidRPr="00A024C6">
        <w:rPr>
          <w:i/>
          <w:iCs/>
          <w:color w:val="A8ABB0"/>
        </w:rPr>
        <w:t>failure</w:t>
      </w:r>
      <w:r w:rsidRPr="00A024C6">
        <w:rPr>
          <w:color w:val="BEC0C2"/>
        </w:rPr>
        <w:t xml:space="preserve"> </w:t>
      </w:r>
      <w:r w:rsidRPr="00A024C6">
        <w:rPr>
          <w:i/>
          <w:iCs/>
          <w:color w:val="A8ABB0"/>
        </w:rPr>
        <w:t>links</w:t>
      </w:r>
    </w:p>
    <w:p w14:paraId="53925D6B" w14:textId="77777777" w:rsidR="00A024C6" w:rsidRPr="00A024C6" w:rsidRDefault="00A024C6" w:rsidP="00A024C6">
      <w:pPr>
        <w:pStyle w:val="af"/>
      </w:pPr>
      <w:r w:rsidRPr="00A024C6">
        <w:rPr>
          <w:color w:val="BEC0C2"/>
        </w:rPr>
        <w:t xml:space="preserve">        </w:t>
      </w:r>
      <w:r w:rsidRPr="00A024C6">
        <w:rPr>
          <w:i/>
          <w:iCs/>
          <w:color w:val="45C6D6"/>
        </w:rPr>
        <w:t>for</w:t>
      </w:r>
      <w:r w:rsidRPr="00A024C6">
        <w:rPr>
          <w:color w:val="BEC0C2"/>
        </w:rPr>
        <w:t xml:space="preserve"> </w:t>
      </w:r>
      <w:r w:rsidRPr="00A024C6">
        <w:t>(</w:t>
      </w:r>
      <w:r w:rsidRPr="00A024C6">
        <w:rPr>
          <w:i/>
          <w:iCs/>
          <w:color w:val="45C6D6"/>
        </w:rPr>
        <w:t>auto</w:t>
      </w:r>
      <w:r w:rsidRPr="00A024C6">
        <w:t>&amp;</w:t>
      </w:r>
      <w:r w:rsidRPr="00A024C6">
        <w:rPr>
          <w:color w:val="BEC0C2"/>
        </w:rPr>
        <w:t xml:space="preserve"> </w:t>
      </w:r>
      <w:proofErr w:type="spellStart"/>
      <w:r w:rsidRPr="00A024C6">
        <w:rPr>
          <w:color w:val="D6BB9A"/>
        </w:rPr>
        <w:t>kv</w:t>
      </w:r>
      <w:proofErr w:type="spellEnd"/>
      <w:r w:rsidRPr="00A024C6">
        <w:rPr>
          <w:color w:val="BEC0C2"/>
        </w:rPr>
        <w:t xml:space="preserve"> </w:t>
      </w:r>
      <w:r w:rsidRPr="00A024C6">
        <w:t>:</w:t>
      </w:r>
      <w:r w:rsidRPr="00A024C6">
        <w:rPr>
          <w:color w:val="BEC0C2"/>
        </w:rPr>
        <w:t xml:space="preserve"> </w:t>
      </w:r>
      <w:r w:rsidRPr="00A024C6">
        <w:rPr>
          <w:color w:val="D6BB9A"/>
        </w:rPr>
        <w:t>node</w:t>
      </w:r>
      <w:r w:rsidRPr="00A024C6">
        <w:t>-&gt;children_)</w:t>
      </w:r>
    </w:p>
    <w:p w14:paraId="3116BAEC" w14:textId="77777777" w:rsidR="00A024C6" w:rsidRPr="00A024C6" w:rsidRDefault="00A024C6" w:rsidP="00A024C6">
      <w:pPr>
        <w:pStyle w:val="af"/>
      </w:pPr>
      <w:r w:rsidRPr="00A024C6">
        <w:rPr>
          <w:color w:val="BEC0C2"/>
        </w:rPr>
        <w:t xml:space="preserve">        </w:t>
      </w:r>
      <w:r w:rsidRPr="00A024C6">
        <w:t>{</w:t>
      </w:r>
    </w:p>
    <w:p w14:paraId="500DBC89" w14:textId="77777777" w:rsidR="00A024C6" w:rsidRPr="00A024C6" w:rsidRDefault="00A024C6" w:rsidP="00A024C6">
      <w:pPr>
        <w:pStyle w:val="af"/>
      </w:pP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ch</w:t>
      </w:r>
      <w:proofErr w:type="spellEnd"/>
      <w:r w:rsidRPr="00A024C6">
        <w:rPr>
          <w:color w:val="BEC0C2"/>
        </w:rPr>
        <w:t xml:space="preserve"> </w:t>
      </w:r>
      <w:r w:rsidRPr="00A024C6">
        <w:t>=</w:t>
      </w:r>
      <w:r w:rsidRPr="00A024C6">
        <w:rPr>
          <w:color w:val="BEC0C2"/>
        </w:rPr>
        <w:t xml:space="preserve"> </w:t>
      </w:r>
      <w:proofErr w:type="spellStart"/>
      <w:r w:rsidRPr="00A024C6">
        <w:rPr>
          <w:color w:val="D6BB9A"/>
        </w:rPr>
        <w:t>kv</w:t>
      </w:r>
      <w:r w:rsidRPr="00A024C6">
        <w:t>.first</w:t>
      </w:r>
      <w:proofErr w:type="spellEnd"/>
      <w:r w:rsidRPr="00A024C6">
        <w:t>;</w:t>
      </w:r>
    </w:p>
    <w:p w14:paraId="3A06B494"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t>*</w:t>
      </w:r>
      <w:r w:rsidRPr="00A024C6">
        <w:rPr>
          <w:color w:val="BEC0C2"/>
        </w:rPr>
        <w:t xml:space="preserve"> </w:t>
      </w:r>
      <w:r w:rsidRPr="00A024C6">
        <w:rPr>
          <w:color w:val="D6BB9A"/>
        </w:rPr>
        <w:t>child</w:t>
      </w:r>
      <w:r w:rsidRPr="00A024C6">
        <w:rPr>
          <w:color w:val="BEC0C2"/>
        </w:rPr>
        <w:t xml:space="preserve"> </w:t>
      </w:r>
      <w:r w:rsidRPr="00A024C6">
        <w:t>=</w:t>
      </w:r>
      <w:r w:rsidRPr="00A024C6">
        <w:rPr>
          <w:color w:val="BEC0C2"/>
        </w:rPr>
        <w:t xml:space="preserve"> </w:t>
      </w:r>
      <w:proofErr w:type="spellStart"/>
      <w:r w:rsidRPr="00A024C6">
        <w:rPr>
          <w:color w:val="D6BB9A"/>
        </w:rPr>
        <w:t>kv</w:t>
      </w:r>
      <w:r w:rsidRPr="00A024C6">
        <w:t>.second</w:t>
      </w:r>
      <w:proofErr w:type="spellEnd"/>
      <w:r w:rsidRPr="00A024C6">
        <w:t>;</w:t>
      </w:r>
    </w:p>
    <w:p w14:paraId="2E4A5F51" w14:textId="77777777" w:rsidR="00A024C6" w:rsidRPr="00A024C6" w:rsidRDefault="00A024C6" w:rsidP="00A024C6">
      <w:pPr>
        <w:pStyle w:val="af"/>
      </w:pPr>
      <w:r w:rsidRPr="00A024C6">
        <w:rPr>
          <w:color w:val="BEC0C2"/>
        </w:rPr>
        <w:t xml:space="preserve">            </w:t>
      </w:r>
      <w:proofErr w:type="spellStart"/>
      <w:r w:rsidRPr="00A024C6">
        <w:rPr>
          <w:color w:val="D6BB9A"/>
        </w:rPr>
        <w:t>q</w:t>
      </w:r>
      <w:r w:rsidRPr="00A024C6">
        <w:t>.push</w:t>
      </w:r>
      <w:proofErr w:type="spellEnd"/>
      <w:r w:rsidRPr="00A024C6">
        <w:t>(</w:t>
      </w:r>
      <w:r w:rsidRPr="00A024C6">
        <w:rPr>
          <w:color w:val="D6BB9A"/>
        </w:rPr>
        <w:t>child</w:t>
      </w:r>
      <w:r w:rsidRPr="00A024C6">
        <w:t>);</w:t>
      </w:r>
    </w:p>
    <w:p w14:paraId="76378030" w14:textId="77777777" w:rsidR="00A024C6" w:rsidRPr="00A024C6" w:rsidRDefault="00A024C6" w:rsidP="00A024C6">
      <w:pPr>
        <w:pStyle w:val="af"/>
      </w:pPr>
    </w:p>
    <w:p w14:paraId="4A3DA281"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Search</w:t>
      </w:r>
      <w:r w:rsidRPr="00A024C6">
        <w:rPr>
          <w:color w:val="BEC0C2"/>
        </w:rPr>
        <w:t xml:space="preserve"> </w:t>
      </w:r>
      <w:r w:rsidRPr="00A024C6">
        <w:rPr>
          <w:i/>
          <w:iCs/>
          <w:color w:val="A8ABB0"/>
        </w:rPr>
        <w:t>for</w:t>
      </w:r>
      <w:r w:rsidRPr="00A024C6">
        <w:rPr>
          <w:color w:val="BEC0C2"/>
        </w:rPr>
        <w:t xml:space="preserve"> </w:t>
      </w:r>
      <w:r w:rsidRPr="00A024C6">
        <w:rPr>
          <w:i/>
          <w:iCs/>
          <w:color w:val="A8ABB0"/>
        </w:rPr>
        <w:t>the</w:t>
      </w:r>
      <w:r w:rsidRPr="00A024C6">
        <w:rPr>
          <w:color w:val="BEC0C2"/>
        </w:rPr>
        <w:t xml:space="preserve"> </w:t>
      </w:r>
      <w:r w:rsidRPr="00A024C6">
        <w:rPr>
          <w:i/>
          <w:iCs/>
          <w:color w:val="A8ABB0"/>
        </w:rPr>
        <w:t>failure</w:t>
      </w:r>
      <w:r w:rsidRPr="00A024C6">
        <w:rPr>
          <w:color w:val="BEC0C2"/>
        </w:rPr>
        <w:t xml:space="preserve"> </w:t>
      </w:r>
      <w:r w:rsidRPr="00A024C6">
        <w:rPr>
          <w:i/>
          <w:iCs/>
          <w:color w:val="A8ABB0"/>
        </w:rPr>
        <w:t>link</w:t>
      </w:r>
      <w:r w:rsidRPr="00A024C6">
        <w:rPr>
          <w:color w:val="BEC0C2"/>
        </w:rPr>
        <w:t xml:space="preserve"> </w:t>
      </w:r>
      <w:r w:rsidRPr="00A024C6">
        <w:rPr>
          <w:i/>
          <w:iCs/>
          <w:color w:val="A8ABB0"/>
        </w:rPr>
        <w:t>for</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current</w:t>
      </w:r>
      <w:r w:rsidRPr="00A024C6">
        <w:rPr>
          <w:color w:val="BEC0C2"/>
        </w:rPr>
        <w:t xml:space="preserve"> </w:t>
      </w:r>
      <w:r w:rsidRPr="00A024C6">
        <w:rPr>
          <w:i/>
          <w:iCs/>
          <w:color w:val="A8ABB0"/>
        </w:rPr>
        <w:t>node</w:t>
      </w:r>
    </w:p>
    <w:p w14:paraId="39900C73"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t>*</w:t>
      </w:r>
      <w:r w:rsidRPr="00A024C6">
        <w:rPr>
          <w:color w:val="BEC0C2"/>
        </w:rPr>
        <w:t xml:space="preserve"> </w:t>
      </w:r>
      <w:proofErr w:type="spellStart"/>
      <w:r w:rsidRPr="00A024C6">
        <w:rPr>
          <w:color w:val="D6BB9A"/>
        </w:rPr>
        <w:t>failNode</w:t>
      </w:r>
      <w:proofErr w:type="spellEnd"/>
      <w:r w:rsidRPr="00A024C6">
        <w:rPr>
          <w:color w:val="BEC0C2"/>
        </w:rPr>
        <w:t xml:space="preserve"> </w:t>
      </w:r>
      <w:r w:rsidRPr="00A024C6">
        <w:t>=</w:t>
      </w:r>
      <w:r w:rsidRPr="00A024C6">
        <w:rPr>
          <w:color w:val="BEC0C2"/>
        </w:rPr>
        <w:t xml:space="preserve"> </w:t>
      </w:r>
      <w:r w:rsidRPr="00A024C6">
        <w:rPr>
          <w:color w:val="D6BB9A"/>
        </w:rPr>
        <w:t>node</w:t>
      </w:r>
      <w:r w:rsidRPr="00A024C6">
        <w:t>-&gt;fail_;</w:t>
      </w:r>
    </w:p>
    <w:p w14:paraId="663A6C98" w14:textId="77777777" w:rsidR="00A024C6" w:rsidRPr="00A024C6" w:rsidRDefault="00A024C6" w:rsidP="00A024C6">
      <w:pPr>
        <w:pStyle w:val="af"/>
      </w:pPr>
      <w:r w:rsidRPr="00A024C6">
        <w:rPr>
          <w:color w:val="BEC0C2"/>
        </w:rPr>
        <w:t xml:space="preserve">            </w:t>
      </w:r>
      <w:r w:rsidRPr="00A024C6">
        <w:rPr>
          <w:i/>
          <w:iCs/>
          <w:color w:val="45C6D6"/>
        </w:rPr>
        <w:t>while</w:t>
      </w:r>
      <w:r w:rsidRPr="00A024C6">
        <w:rPr>
          <w:color w:val="BEC0C2"/>
        </w:rPr>
        <w:t xml:space="preserve"> </w:t>
      </w:r>
      <w:r w:rsidRPr="00A024C6">
        <w:t>(</w:t>
      </w:r>
      <w:proofErr w:type="spellStart"/>
      <w:r w:rsidRPr="00A024C6">
        <w:rPr>
          <w:color w:val="D6BB9A"/>
        </w:rPr>
        <w:t>failNode</w:t>
      </w:r>
      <w:proofErr w:type="spellEnd"/>
      <w:r w:rsidRPr="00A024C6">
        <w:rPr>
          <w:color w:val="BEC0C2"/>
        </w:rPr>
        <w:t xml:space="preserve"> </w:t>
      </w:r>
      <w:r w:rsidRPr="00A024C6">
        <w:rPr>
          <w:color w:val="D6BB9A"/>
        </w:rPr>
        <w:t>!=</w:t>
      </w:r>
      <w:r w:rsidRPr="00A024C6">
        <w:rPr>
          <w:color w:val="BEC0C2"/>
        </w:rPr>
        <w:t xml:space="preserve"> </w:t>
      </w:r>
      <w:proofErr w:type="spellStart"/>
      <w:r w:rsidRPr="00A024C6">
        <w:rPr>
          <w:i/>
          <w:iCs/>
          <w:color w:val="45C6D6"/>
        </w:rPr>
        <w:t>nullptr</w:t>
      </w:r>
      <w:proofErr w:type="spellEnd"/>
      <w:r w:rsidRPr="00A024C6">
        <w:rPr>
          <w:color w:val="BEC0C2"/>
        </w:rPr>
        <w:t xml:space="preserve"> </w:t>
      </w:r>
      <w:r w:rsidRPr="00A024C6">
        <w:rPr>
          <w:color w:val="D6BB9A"/>
        </w:rPr>
        <w:t>&amp;&amp;</w:t>
      </w:r>
      <w:r w:rsidRPr="00A024C6">
        <w:rPr>
          <w:color w:val="BEC0C2"/>
        </w:rPr>
        <w:t xml:space="preserve"> </w:t>
      </w:r>
      <w:proofErr w:type="spellStart"/>
      <w:r w:rsidRPr="00A024C6">
        <w:rPr>
          <w:color w:val="D6BB9A"/>
        </w:rPr>
        <w:t>failNode</w:t>
      </w:r>
      <w:proofErr w:type="spellEnd"/>
      <w:r w:rsidRPr="00A024C6">
        <w:t>-&gt;</w:t>
      </w:r>
      <w:proofErr w:type="spellStart"/>
      <w:r w:rsidRPr="00A024C6">
        <w:t>children_.find</w:t>
      </w:r>
      <w:proofErr w:type="spellEnd"/>
      <w:r w:rsidRPr="00A024C6">
        <w:t>(</w:t>
      </w:r>
      <w:proofErr w:type="spellStart"/>
      <w:r w:rsidRPr="00A024C6">
        <w:rPr>
          <w:color w:val="D6BB9A"/>
        </w:rPr>
        <w:t>ch</w:t>
      </w:r>
      <w:proofErr w:type="spellEnd"/>
      <w:r w:rsidRPr="00A024C6">
        <w:t>)</w:t>
      </w:r>
      <w:r w:rsidRPr="00A024C6">
        <w:rPr>
          <w:color w:val="BEC0C2"/>
        </w:rPr>
        <w:t xml:space="preserve"> </w:t>
      </w:r>
      <w:r w:rsidRPr="00A024C6">
        <w:rPr>
          <w:color w:val="D6BB9A"/>
        </w:rPr>
        <w:t>==</w:t>
      </w:r>
      <w:r w:rsidRPr="00A024C6">
        <w:rPr>
          <w:color w:val="BEC0C2"/>
        </w:rPr>
        <w:t xml:space="preserve"> </w:t>
      </w:r>
      <w:proofErr w:type="spellStart"/>
      <w:r w:rsidRPr="00A024C6">
        <w:rPr>
          <w:color w:val="D6BB9A"/>
        </w:rPr>
        <w:t>failNode</w:t>
      </w:r>
      <w:proofErr w:type="spellEnd"/>
      <w:r w:rsidRPr="00A024C6">
        <w:t>-&gt;</w:t>
      </w:r>
      <w:proofErr w:type="spellStart"/>
      <w:r w:rsidRPr="00A024C6">
        <w:t>children_.end</w:t>
      </w:r>
      <w:proofErr w:type="spellEnd"/>
      <w:r w:rsidRPr="00A024C6">
        <w:t>())</w:t>
      </w:r>
    </w:p>
    <w:p w14:paraId="6A64F4BC" w14:textId="77777777" w:rsidR="00A024C6" w:rsidRPr="00A024C6" w:rsidRDefault="00A024C6" w:rsidP="00A024C6">
      <w:pPr>
        <w:pStyle w:val="af"/>
      </w:pPr>
      <w:r w:rsidRPr="00A024C6">
        <w:rPr>
          <w:color w:val="BEC0C2"/>
        </w:rPr>
        <w:t xml:space="preserve">            </w:t>
      </w:r>
      <w:r w:rsidRPr="00A024C6">
        <w:t>{</w:t>
      </w:r>
    </w:p>
    <w:p w14:paraId="3E0DB141" w14:textId="77777777" w:rsidR="00A024C6" w:rsidRPr="00A024C6" w:rsidRDefault="00A024C6" w:rsidP="00A024C6">
      <w:pPr>
        <w:pStyle w:val="af"/>
      </w:pPr>
      <w:r w:rsidRPr="00A024C6">
        <w:rPr>
          <w:color w:val="BEC0C2"/>
        </w:rPr>
        <w:t xml:space="preserve">                </w:t>
      </w:r>
      <w:proofErr w:type="spellStart"/>
      <w:r w:rsidRPr="00A024C6">
        <w:rPr>
          <w:color w:val="D6BB9A"/>
        </w:rPr>
        <w:t>failNode</w:t>
      </w:r>
      <w:proofErr w:type="spellEnd"/>
      <w:r w:rsidRPr="00A024C6">
        <w:rPr>
          <w:color w:val="BEC0C2"/>
        </w:rPr>
        <w:t xml:space="preserve"> </w:t>
      </w:r>
      <w:r w:rsidRPr="00A024C6">
        <w:rPr>
          <w:color w:val="D6BB9A"/>
        </w:rPr>
        <w:t>=</w:t>
      </w:r>
      <w:r w:rsidRPr="00A024C6">
        <w:rPr>
          <w:color w:val="BEC0C2"/>
        </w:rPr>
        <w:t xml:space="preserve"> </w:t>
      </w:r>
      <w:proofErr w:type="spellStart"/>
      <w:r w:rsidRPr="00A024C6">
        <w:rPr>
          <w:color w:val="D6BB9A"/>
        </w:rPr>
        <w:t>failNode</w:t>
      </w:r>
      <w:proofErr w:type="spellEnd"/>
      <w:r w:rsidRPr="00A024C6">
        <w:t>-&gt;fail_;</w:t>
      </w:r>
    </w:p>
    <w:p w14:paraId="2E55E61A" w14:textId="77777777" w:rsidR="00A024C6" w:rsidRPr="00A024C6" w:rsidRDefault="00A024C6" w:rsidP="00A024C6">
      <w:pPr>
        <w:pStyle w:val="af"/>
      </w:pPr>
      <w:r w:rsidRPr="00A024C6">
        <w:rPr>
          <w:color w:val="BEC0C2"/>
        </w:rPr>
        <w:t xml:space="preserve">            </w:t>
      </w:r>
      <w:r w:rsidRPr="00A024C6">
        <w:t>}</w:t>
      </w:r>
    </w:p>
    <w:p w14:paraId="306944F8" w14:textId="77777777" w:rsidR="00A024C6" w:rsidRPr="00A024C6" w:rsidRDefault="00A024C6" w:rsidP="00A024C6">
      <w:pPr>
        <w:pStyle w:val="af"/>
      </w:pPr>
    </w:p>
    <w:p w14:paraId="5187A98C"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Set</w:t>
      </w:r>
      <w:r w:rsidRPr="00A024C6">
        <w:rPr>
          <w:color w:val="BEC0C2"/>
        </w:rPr>
        <w:t xml:space="preserve"> </w:t>
      </w:r>
      <w:r w:rsidRPr="00A024C6">
        <w:rPr>
          <w:i/>
          <w:iCs/>
          <w:color w:val="A8ABB0"/>
        </w:rPr>
        <w:t>the</w:t>
      </w:r>
      <w:r w:rsidRPr="00A024C6">
        <w:rPr>
          <w:color w:val="BEC0C2"/>
        </w:rPr>
        <w:t xml:space="preserve"> </w:t>
      </w:r>
      <w:r w:rsidRPr="00A024C6">
        <w:rPr>
          <w:i/>
          <w:iCs/>
          <w:color w:val="A8ABB0"/>
        </w:rPr>
        <w:t>failure</w:t>
      </w:r>
      <w:r w:rsidRPr="00A024C6">
        <w:rPr>
          <w:color w:val="BEC0C2"/>
        </w:rPr>
        <w:t xml:space="preserve"> </w:t>
      </w:r>
      <w:r w:rsidRPr="00A024C6">
        <w:rPr>
          <w:i/>
          <w:iCs/>
          <w:color w:val="A8ABB0"/>
        </w:rPr>
        <w:t>link</w:t>
      </w:r>
      <w:r w:rsidRPr="00A024C6">
        <w:rPr>
          <w:color w:val="BEC0C2"/>
        </w:rPr>
        <w:t xml:space="preserve"> </w:t>
      </w:r>
      <w:r w:rsidRPr="00A024C6">
        <w:rPr>
          <w:i/>
          <w:iCs/>
          <w:color w:val="A8ABB0"/>
        </w:rPr>
        <w:t>for</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current</w:t>
      </w:r>
      <w:r w:rsidRPr="00A024C6">
        <w:rPr>
          <w:color w:val="BEC0C2"/>
        </w:rPr>
        <w:t xml:space="preserve"> </w:t>
      </w:r>
      <w:r w:rsidRPr="00A024C6">
        <w:rPr>
          <w:i/>
          <w:iCs/>
          <w:color w:val="A8ABB0"/>
        </w:rPr>
        <w:t>node</w:t>
      </w:r>
    </w:p>
    <w:p w14:paraId="5C803653" w14:textId="77777777" w:rsidR="00A024C6" w:rsidRPr="00A024C6" w:rsidRDefault="00A024C6" w:rsidP="00A024C6">
      <w:pPr>
        <w:pStyle w:val="af"/>
      </w:pPr>
      <w:r w:rsidRPr="00A024C6">
        <w:rPr>
          <w:color w:val="BEC0C2"/>
        </w:rPr>
        <w:t xml:space="preserve">            </w:t>
      </w:r>
      <w:r w:rsidRPr="00A024C6">
        <w:rPr>
          <w:i/>
          <w:iCs/>
          <w:color w:val="45C6D6"/>
        </w:rPr>
        <w:t>if</w:t>
      </w:r>
      <w:r w:rsidRPr="00A024C6">
        <w:rPr>
          <w:color w:val="BEC0C2"/>
        </w:rPr>
        <w:t xml:space="preserve"> </w:t>
      </w:r>
      <w:r w:rsidRPr="00A024C6">
        <w:t>(</w:t>
      </w:r>
      <w:proofErr w:type="spellStart"/>
      <w:r w:rsidRPr="00A024C6">
        <w:rPr>
          <w:color w:val="D6BB9A"/>
        </w:rPr>
        <w:t>failNode</w:t>
      </w:r>
      <w:proofErr w:type="spellEnd"/>
      <w:r w:rsidRPr="00A024C6">
        <w:rPr>
          <w:color w:val="BEC0C2"/>
        </w:rPr>
        <w:t xml:space="preserve"> </w:t>
      </w:r>
      <w:r w:rsidRPr="00A024C6">
        <w:rPr>
          <w:color w:val="D6BB9A"/>
        </w:rPr>
        <w:t>==</w:t>
      </w:r>
      <w:r w:rsidRPr="00A024C6">
        <w:rPr>
          <w:color w:val="BEC0C2"/>
        </w:rPr>
        <w:t xml:space="preserve"> </w:t>
      </w:r>
      <w:proofErr w:type="spellStart"/>
      <w:r w:rsidRPr="00A024C6">
        <w:rPr>
          <w:i/>
          <w:iCs/>
          <w:color w:val="45C6D6"/>
        </w:rPr>
        <w:t>nullptr</w:t>
      </w:r>
      <w:proofErr w:type="spellEnd"/>
      <w:r w:rsidRPr="00A024C6">
        <w:t>)</w:t>
      </w:r>
    </w:p>
    <w:p w14:paraId="3DB0FF85" w14:textId="77777777" w:rsidR="00A024C6" w:rsidRPr="00A024C6" w:rsidRDefault="00A024C6" w:rsidP="00A024C6">
      <w:pPr>
        <w:pStyle w:val="af"/>
      </w:pPr>
      <w:r w:rsidRPr="00A024C6">
        <w:rPr>
          <w:color w:val="BEC0C2"/>
        </w:rPr>
        <w:t xml:space="preserve">            </w:t>
      </w:r>
      <w:r w:rsidRPr="00A024C6">
        <w:t>{</w:t>
      </w:r>
    </w:p>
    <w:p w14:paraId="4A476456" w14:textId="77777777" w:rsidR="00A024C6" w:rsidRPr="00A024C6" w:rsidRDefault="00A024C6" w:rsidP="00A024C6">
      <w:pPr>
        <w:pStyle w:val="af"/>
      </w:pPr>
      <w:r w:rsidRPr="00A024C6">
        <w:rPr>
          <w:color w:val="BEC0C2"/>
        </w:rPr>
        <w:t xml:space="preserve">                </w:t>
      </w:r>
      <w:r w:rsidRPr="00A024C6">
        <w:rPr>
          <w:color w:val="D6BB9A"/>
        </w:rPr>
        <w:t>child</w:t>
      </w:r>
      <w:r w:rsidRPr="00A024C6">
        <w:t>-&gt;fail_</w:t>
      </w:r>
      <w:r w:rsidRPr="00A024C6">
        <w:rPr>
          <w:color w:val="BEC0C2"/>
        </w:rPr>
        <w:t xml:space="preserve"> </w:t>
      </w:r>
      <w:r w:rsidRPr="00A024C6">
        <w:rPr>
          <w:color w:val="D6BB9A"/>
        </w:rPr>
        <w:t>=</w:t>
      </w:r>
      <w:r w:rsidRPr="00A024C6">
        <w:rPr>
          <w:color w:val="BEC0C2"/>
        </w:rPr>
        <w:t xml:space="preserve"> </w:t>
      </w:r>
      <w:r w:rsidRPr="00A024C6">
        <w:t>root_;</w:t>
      </w:r>
    </w:p>
    <w:p w14:paraId="2FE11AF9" w14:textId="77777777" w:rsidR="00A024C6" w:rsidRPr="00A024C6" w:rsidRDefault="00A024C6" w:rsidP="00A024C6">
      <w:pPr>
        <w:pStyle w:val="af"/>
      </w:pPr>
      <w:r w:rsidRPr="00A024C6">
        <w:rPr>
          <w:color w:val="BEC0C2"/>
        </w:rPr>
        <w:t xml:space="preserve">            </w:t>
      </w:r>
      <w:r w:rsidRPr="00A024C6">
        <w:t>}</w:t>
      </w:r>
    </w:p>
    <w:p w14:paraId="69D4933A" w14:textId="77777777" w:rsidR="00A024C6" w:rsidRPr="00A024C6" w:rsidRDefault="00A024C6" w:rsidP="00A024C6">
      <w:pPr>
        <w:pStyle w:val="af"/>
      </w:pPr>
      <w:r w:rsidRPr="00A024C6">
        <w:rPr>
          <w:color w:val="BEC0C2"/>
        </w:rPr>
        <w:t xml:space="preserve">            </w:t>
      </w:r>
      <w:r w:rsidRPr="00A024C6">
        <w:rPr>
          <w:i/>
          <w:iCs/>
          <w:color w:val="45C6D6"/>
        </w:rPr>
        <w:t>else</w:t>
      </w:r>
    </w:p>
    <w:p w14:paraId="1B2110EF" w14:textId="77777777" w:rsidR="00A024C6" w:rsidRPr="00A024C6" w:rsidRDefault="00A024C6" w:rsidP="00A024C6">
      <w:pPr>
        <w:pStyle w:val="af"/>
      </w:pPr>
      <w:r w:rsidRPr="00A024C6">
        <w:rPr>
          <w:color w:val="BEC0C2"/>
        </w:rPr>
        <w:t xml:space="preserve">            </w:t>
      </w:r>
      <w:r w:rsidRPr="00A024C6">
        <w:t>{</w:t>
      </w:r>
    </w:p>
    <w:p w14:paraId="5E9353C6" w14:textId="77777777" w:rsidR="00A024C6" w:rsidRPr="00A024C6" w:rsidRDefault="00A024C6" w:rsidP="00A024C6">
      <w:pPr>
        <w:pStyle w:val="af"/>
      </w:pPr>
      <w:r w:rsidRPr="00A024C6">
        <w:rPr>
          <w:color w:val="BEC0C2"/>
        </w:rPr>
        <w:t xml:space="preserve">                </w:t>
      </w:r>
      <w:r w:rsidRPr="00A024C6">
        <w:rPr>
          <w:color w:val="D6BB9A"/>
        </w:rPr>
        <w:t>child</w:t>
      </w:r>
      <w:r w:rsidRPr="00A024C6">
        <w:t>-&gt;fail_</w:t>
      </w:r>
      <w:r w:rsidRPr="00A024C6">
        <w:rPr>
          <w:color w:val="BEC0C2"/>
        </w:rPr>
        <w:t xml:space="preserve"> </w:t>
      </w:r>
      <w:r w:rsidRPr="00A024C6">
        <w:rPr>
          <w:color w:val="D6BB9A"/>
        </w:rPr>
        <w:t>=</w:t>
      </w:r>
      <w:r w:rsidRPr="00A024C6">
        <w:rPr>
          <w:color w:val="BEC0C2"/>
        </w:rPr>
        <w:t xml:space="preserve"> </w:t>
      </w:r>
      <w:proofErr w:type="spellStart"/>
      <w:r w:rsidRPr="00A024C6">
        <w:rPr>
          <w:color w:val="D6BB9A"/>
        </w:rPr>
        <w:t>failNode</w:t>
      </w:r>
      <w:proofErr w:type="spellEnd"/>
      <w:r w:rsidRPr="00A024C6">
        <w:t>-&gt;children_</w:t>
      </w:r>
      <w:r w:rsidRPr="00A024C6">
        <w:rPr>
          <w:color w:val="D6BB9A"/>
        </w:rPr>
        <w:t>[</w:t>
      </w:r>
      <w:proofErr w:type="spellStart"/>
      <w:r w:rsidRPr="00A024C6">
        <w:rPr>
          <w:color w:val="D6BB9A"/>
        </w:rPr>
        <w:t>ch</w:t>
      </w:r>
      <w:proofErr w:type="spellEnd"/>
      <w:r w:rsidRPr="00A024C6">
        <w:rPr>
          <w:color w:val="D6BB9A"/>
        </w:rPr>
        <w:t>]</w:t>
      </w:r>
      <w:r w:rsidRPr="00A024C6">
        <w:t>;</w:t>
      </w:r>
    </w:p>
    <w:p w14:paraId="5501C08C" w14:textId="77777777" w:rsidR="00A024C6" w:rsidRPr="00A024C6" w:rsidRDefault="00A024C6" w:rsidP="00A024C6">
      <w:pPr>
        <w:pStyle w:val="af"/>
      </w:pPr>
      <w:r w:rsidRPr="00A024C6">
        <w:rPr>
          <w:color w:val="BEC0C2"/>
        </w:rPr>
        <w:t xml:space="preserve">            </w:t>
      </w:r>
      <w:r w:rsidRPr="00A024C6">
        <w:t>}</w:t>
      </w:r>
    </w:p>
    <w:p w14:paraId="3F44B119" w14:textId="77777777" w:rsidR="00A024C6" w:rsidRPr="00A024C6" w:rsidRDefault="00A024C6" w:rsidP="00A024C6">
      <w:pPr>
        <w:pStyle w:val="af"/>
      </w:pPr>
      <w:r w:rsidRPr="00A024C6">
        <w:rPr>
          <w:color w:val="BEC0C2"/>
        </w:rPr>
        <w:t xml:space="preserve">        </w:t>
      </w:r>
      <w:r w:rsidRPr="00A024C6">
        <w:t>}</w:t>
      </w:r>
    </w:p>
    <w:p w14:paraId="494AD7AF" w14:textId="77777777" w:rsidR="00A024C6" w:rsidRPr="00A024C6" w:rsidRDefault="00A024C6" w:rsidP="00A024C6">
      <w:pPr>
        <w:pStyle w:val="af"/>
      </w:pPr>
      <w:r w:rsidRPr="00A024C6">
        <w:rPr>
          <w:color w:val="BEC0C2"/>
        </w:rPr>
        <w:t xml:space="preserve">    </w:t>
      </w:r>
      <w:r w:rsidRPr="00A024C6">
        <w:t>}</w:t>
      </w:r>
    </w:p>
    <w:p w14:paraId="574138FA" w14:textId="77777777" w:rsidR="00A024C6" w:rsidRPr="00A024C6" w:rsidRDefault="00A024C6" w:rsidP="00A024C6">
      <w:pPr>
        <w:pStyle w:val="af"/>
      </w:pPr>
      <w:r w:rsidRPr="00A024C6">
        <w:t>}</w:t>
      </w:r>
    </w:p>
    <w:p w14:paraId="7C33B7F1" w14:textId="77777777" w:rsidR="00A024C6" w:rsidRPr="00A024C6" w:rsidRDefault="00A024C6" w:rsidP="00A024C6">
      <w:pPr>
        <w:pStyle w:val="af"/>
      </w:pPr>
    </w:p>
    <w:p w14:paraId="672492AF" w14:textId="77777777" w:rsidR="00A024C6" w:rsidRPr="00A024C6" w:rsidRDefault="00A024C6" w:rsidP="00A024C6">
      <w:pPr>
        <w:pStyle w:val="af"/>
      </w:pPr>
      <w:r w:rsidRPr="00A024C6">
        <w:rPr>
          <w:i/>
          <w:iCs/>
          <w:color w:val="A8ABB0"/>
        </w:rPr>
        <w:t>//</w:t>
      </w:r>
      <w:r w:rsidRPr="00A024C6">
        <w:rPr>
          <w:color w:val="BEC0C2"/>
        </w:rPr>
        <w:t xml:space="preserve"> </w:t>
      </w:r>
      <w:r w:rsidRPr="00A024C6">
        <w:rPr>
          <w:i/>
          <w:iCs/>
          <w:color w:val="A8ABB0"/>
        </w:rPr>
        <w:t>Finding</w:t>
      </w:r>
      <w:r w:rsidRPr="00A024C6">
        <w:rPr>
          <w:color w:val="BEC0C2"/>
        </w:rPr>
        <w:t xml:space="preserve"> </w:t>
      </w:r>
      <w:r w:rsidRPr="00A024C6">
        <w:rPr>
          <w:i/>
          <w:iCs/>
          <w:color w:val="A8ABB0"/>
        </w:rPr>
        <w:t>keywords</w:t>
      </w:r>
      <w:r w:rsidRPr="00A024C6">
        <w:rPr>
          <w:color w:val="BEC0C2"/>
        </w:rPr>
        <w:t xml:space="preserve"> </w:t>
      </w:r>
      <w:r w:rsidRPr="00A024C6">
        <w:rPr>
          <w:i/>
          <w:iCs/>
          <w:color w:val="A8ABB0"/>
        </w:rPr>
        <w:t>in</w:t>
      </w:r>
      <w:r w:rsidRPr="00A024C6">
        <w:rPr>
          <w:color w:val="BEC0C2"/>
        </w:rPr>
        <w:t xml:space="preserve"> </w:t>
      </w:r>
      <w:r w:rsidRPr="00A024C6">
        <w:rPr>
          <w:i/>
          <w:iCs/>
          <w:color w:val="A8ABB0"/>
        </w:rPr>
        <w:t>the</w:t>
      </w:r>
      <w:r w:rsidRPr="00A024C6">
        <w:rPr>
          <w:color w:val="BEC0C2"/>
        </w:rPr>
        <w:t xml:space="preserve"> </w:t>
      </w:r>
      <w:r w:rsidRPr="00A024C6">
        <w:rPr>
          <w:i/>
          <w:iCs/>
          <w:color w:val="A8ABB0"/>
        </w:rPr>
        <w:t>text</w:t>
      </w:r>
    </w:p>
    <w:p w14:paraId="011C206A" w14:textId="77777777" w:rsidR="00A024C6" w:rsidRPr="00A024C6" w:rsidRDefault="00A024C6" w:rsidP="00A024C6">
      <w:pPr>
        <w:pStyle w:val="af"/>
      </w:pPr>
      <w:proofErr w:type="gramStart"/>
      <w:r w:rsidRPr="00A024C6">
        <w:lastRenderedPageBreak/>
        <w:t>std::</w:t>
      </w:r>
      <w:proofErr w:type="gramEnd"/>
      <w:r w:rsidRPr="00A024C6">
        <w:t>vector&lt;std::pair&lt;</w:t>
      </w:r>
      <w:proofErr w:type="spellStart"/>
      <w:r w:rsidRPr="00A024C6">
        <w:t>size_t</w:t>
      </w:r>
      <w:proofErr w:type="spellEnd"/>
      <w:r w:rsidRPr="00A024C6">
        <w:t>,</w:t>
      </w:r>
      <w:r w:rsidRPr="00A024C6">
        <w:rPr>
          <w:color w:val="BEC0C2"/>
        </w:rPr>
        <w:t xml:space="preserve"> </w:t>
      </w:r>
      <w:proofErr w:type="spellStart"/>
      <w:r w:rsidRPr="00A024C6">
        <w:t>size_t</w:t>
      </w:r>
      <w:proofErr w:type="spellEnd"/>
      <w:r w:rsidRPr="00A024C6">
        <w:t>&gt;&gt;</w:t>
      </w:r>
      <w:r w:rsidRPr="00A024C6">
        <w:rPr>
          <w:color w:val="BEC0C2"/>
        </w:rPr>
        <w:t xml:space="preserve"> </w:t>
      </w:r>
      <w:proofErr w:type="spellStart"/>
      <w:r w:rsidRPr="00A024C6">
        <w:t>AhoCorasick</w:t>
      </w:r>
      <w:proofErr w:type="spellEnd"/>
      <w:r w:rsidRPr="00A024C6">
        <w:t>::</w:t>
      </w:r>
      <w:proofErr w:type="spellStart"/>
      <w:r w:rsidRPr="00A024C6">
        <w:rPr>
          <w:b/>
          <w:bCs/>
        </w:rPr>
        <w:t>FindKeywords</w:t>
      </w:r>
      <w:proofErr w:type="spellEnd"/>
      <w:r w:rsidRPr="00A024C6">
        <w:t>(</w:t>
      </w:r>
      <w:r w:rsidRPr="00A024C6">
        <w:rPr>
          <w:i/>
          <w:iCs/>
          <w:color w:val="45C6D6"/>
        </w:rPr>
        <w:t>const</w:t>
      </w:r>
      <w:r w:rsidRPr="00A024C6">
        <w:rPr>
          <w:color w:val="BEC0C2"/>
        </w:rPr>
        <w:t xml:space="preserve"> </w:t>
      </w:r>
      <w:proofErr w:type="spellStart"/>
      <w:r w:rsidRPr="00A024C6">
        <w:t>MyString</w:t>
      </w:r>
      <w:proofErr w:type="spellEnd"/>
      <w:r w:rsidRPr="00A024C6">
        <w:t>&amp;</w:t>
      </w:r>
      <w:r w:rsidRPr="00A024C6">
        <w:rPr>
          <w:color w:val="BEC0C2"/>
        </w:rPr>
        <w:t xml:space="preserve"> </w:t>
      </w:r>
      <w:r w:rsidRPr="00A024C6">
        <w:rPr>
          <w:color w:val="D6BB9A"/>
        </w:rPr>
        <w:t>text</w:t>
      </w:r>
      <w:r w:rsidRPr="00A024C6">
        <w:t>)</w:t>
      </w:r>
      <w:r w:rsidRPr="00A024C6">
        <w:rPr>
          <w:color w:val="BEC0C2"/>
        </w:rPr>
        <w:t xml:space="preserve"> </w:t>
      </w:r>
      <w:r w:rsidRPr="00A024C6">
        <w:rPr>
          <w:i/>
          <w:iCs/>
          <w:color w:val="45C6D6"/>
        </w:rPr>
        <w:t>const</w:t>
      </w:r>
    </w:p>
    <w:p w14:paraId="2F143802" w14:textId="77777777" w:rsidR="00A024C6" w:rsidRPr="00A024C6" w:rsidRDefault="00A024C6" w:rsidP="00A024C6">
      <w:pPr>
        <w:pStyle w:val="af"/>
      </w:pPr>
      <w:r w:rsidRPr="00A024C6">
        <w:t>{</w:t>
      </w:r>
    </w:p>
    <w:p w14:paraId="35B572BB"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rPr>
          <w:color w:val="D6BB9A"/>
        </w:rPr>
        <w:t>*</w:t>
      </w:r>
      <w:r w:rsidRPr="00A024C6">
        <w:rPr>
          <w:color w:val="BEC0C2"/>
        </w:rPr>
        <w:t xml:space="preserve"> </w:t>
      </w:r>
      <w:proofErr w:type="spellStart"/>
      <w:r w:rsidRPr="00A024C6">
        <w:rPr>
          <w:color w:val="D6BB9A"/>
        </w:rPr>
        <w:t>cur_state</w:t>
      </w:r>
      <w:proofErr w:type="spellEnd"/>
      <w:r w:rsidRPr="00A024C6">
        <w:rPr>
          <w:color w:val="BEC0C2"/>
        </w:rPr>
        <w:t xml:space="preserve"> </w:t>
      </w:r>
      <w:r w:rsidRPr="00A024C6">
        <w:rPr>
          <w:color w:val="D6BB9A"/>
        </w:rPr>
        <w:t>=</w:t>
      </w:r>
      <w:r w:rsidRPr="00A024C6">
        <w:rPr>
          <w:color w:val="BEC0C2"/>
        </w:rPr>
        <w:t xml:space="preserve"> </w:t>
      </w:r>
      <w:r w:rsidRPr="00A024C6">
        <w:t>root_;</w:t>
      </w:r>
    </w:p>
    <w:p w14:paraId="0CFF3249" w14:textId="77777777" w:rsidR="00A024C6" w:rsidRPr="00A024C6" w:rsidRDefault="00A024C6" w:rsidP="00A024C6">
      <w:pPr>
        <w:pStyle w:val="af"/>
      </w:pPr>
      <w:r w:rsidRPr="00A024C6">
        <w:rPr>
          <w:color w:val="BEC0C2"/>
        </w:rPr>
        <w:t xml:space="preserve">    </w:t>
      </w:r>
      <w:proofErr w:type="gramStart"/>
      <w:r w:rsidRPr="00A024C6">
        <w:t>std::</w:t>
      </w:r>
      <w:proofErr w:type="gramEnd"/>
      <w:r w:rsidRPr="00A024C6">
        <w:t>vector&lt;std::pair&lt;</w:t>
      </w:r>
      <w:proofErr w:type="spellStart"/>
      <w:r w:rsidRPr="00A024C6">
        <w:t>size_t</w:t>
      </w:r>
      <w:proofErr w:type="spellEnd"/>
      <w:r w:rsidRPr="00A024C6">
        <w:t>,</w:t>
      </w:r>
      <w:r w:rsidRPr="00A024C6">
        <w:rPr>
          <w:color w:val="BEC0C2"/>
        </w:rPr>
        <w:t xml:space="preserve"> </w:t>
      </w:r>
      <w:proofErr w:type="spellStart"/>
      <w:r w:rsidRPr="00A024C6">
        <w:t>size_t</w:t>
      </w:r>
      <w:proofErr w:type="spellEnd"/>
      <w:r w:rsidRPr="00A024C6">
        <w:t>&gt;&gt;</w:t>
      </w:r>
      <w:r w:rsidRPr="00A024C6">
        <w:rPr>
          <w:color w:val="BEC0C2"/>
        </w:rPr>
        <w:t xml:space="preserve"> </w:t>
      </w:r>
      <w:r w:rsidRPr="00A024C6">
        <w:rPr>
          <w:color w:val="D6BB9A"/>
        </w:rPr>
        <w:t>matches</w:t>
      </w:r>
      <w:r w:rsidRPr="00A024C6">
        <w:t>;</w:t>
      </w:r>
    </w:p>
    <w:p w14:paraId="3538DB1C" w14:textId="77777777" w:rsidR="00A024C6" w:rsidRPr="00A024C6" w:rsidRDefault="00A024C6" w:rsidP="00A024C6">
      <w:pPr>
        <w:pStyle w:val="af"/>
      </w:pPr>
      <w:r w:rsidRPr="00A024C6">
        <w:rPr>
          <w:color w:val="BEC0C2"/>
        </w:rPr>
        <w:t xml:space="preserve">    </w:t>
      </w:r>
      <w:proofErr w:type="spellStart"/>
      <w:r w:rsidRPr="00A024C6">
        <w:t>size_t</w:t>
      </w:r>
      <w:proofErr w:type="spellEnd"/>
      <w:r w:rsidRPr="00A024C6">
        <w:rPr>
          <w:color w:val="BEC0C2"/>
        </w:rPr>
        <w:t xml:space="preserve"> </w:t>
      </w:r>
      <w:proofErr w:type="spellStart"/>
      <w:r w:rsidRPr="00A024C6">
        <w:rPr>
          <w:color w:val="D6BB9A"/>
        </w:rPr>
        <w:t>textLength</w:t>
      </w:r>
      <w:proofErr w:type="spellEnd"/>
      <w:r w:rsidRPr="00A024C6">
        <w:rPr>
          <w:color w:val="BEC0C2"/>
        </w:rPr>
        <w:t xml:space="preserve"> </w:t>
      </w:r>
      <w:r w:rsidRPr="00A024C6">
        <w:t>=</w:t>
      </w:r>
      <w:r w:rsidRPr="00A024C6">
        <w:rPr>
          <w:color w:val="BEC0C2"/>
        </w:rPr>
        <w:t xml:space="preserve"> </w:t>
      </w:r>
      <w:proofErr w:type="spellStart"/>
      <w:r w:rsidRPr="00A024C6">
        <w:rPr>
          <w:color w:val="D6BB9A"/>
        </w:rPr>
        <w:t>text</w:t>
      </w:r>
      <w:r w:rsidRPr="00A024C6">
        <w:t>.size</w:t>
      </w:r>
      <w:proofErr w:type="spellEnd"/>
      <w:r w:rsidRPr="00A024C6">
        <w:t>();</w:t>
      </w:r>
    </w:p>
    <w:p w14:paraId="613A8AAD" w14:textId="77777777" w:rsidR="00A024C6" w:rsidRPr="00A024C6" w:rsidRDefault="00A024C6" w:rsidP="00A024C6">
      <w:pPr>
        <w:pStyle w:val="af"/>
      </w:pPr>
    </w:p>
    <w:p w14:paraId="1DE6EFF5" w14:textId="77777777" w:rsidR="00A024C6" w:rsidRPr="00A024C6" w:rsidRDefault="00A024C6" w:rsidP="00A024C6">
      <w:pPr>
        <w:pStyle w:val="af"/>
      </w:pPr>
      <w:r w:rsidRPr="00A024C6">
        <w:rPr>
          <w:color w:val="BEC0C2"/>
        </w:rPr>
        <w:t xml:space="preserve">    </w:t>
      </w:r>
      <w:r w:rsidRPr="00A024C6">
        <w:rPr>
          <w:i/>
          <w:iCs/>
          <w:color w:val="45C6D6"/>
        </w:rPr>
        <w:t>for</w:t>
      </w:r>
      <w:r w:rsidRPr="00A024C6">
        <w:rPr>
          <w:color w:val="BEC0C2"/>
        </w:rPr>
        <w:t xml:space="preserve"> </w:t>
      </w:r>
      <w:r w:rsidRPr="00A024C6">
        <w:t>(</w:t>
      </w:r>
      <w:proofErr w:type="spellStart"/>
      <w:r w:rsidRPr="00A024C6">
        <w:t>size_t</w:t>
      </w:r>
      <w:proofErr w:type="spellEnd"/>
      <w:r w:rsidRPr="00A024C6">
        <w:rPr>
          <w:color w:val="BEC0C2"/>
        </w:rPr>
        <w:t xml:space="preserve"> </w:t>
      </w:r>
      <w:proofErr w:type="spellStart"/>
      <w:r w:rsidRPr="00A024C6">
        <w:rPr>
          <w:color w:val="D6BB9A"/>
        </w:rPr>
        <w:t>i</w:t>
      </w:r>
      <w:proofErr w:type="spellEnd"/>
      <w:r w:rsidRPr="00A024C6">
        <w:rPr>
          <w:color w:val="BEC0C2"/>
        </w:rPr>
        <w:t xml:space="preserve"> </w:t>
      </w:r>
      <w:r w:rsidRPr="00A024C6">
        <w:t>=</w:t>
      </w:r>
      <w:r w:rsidRPr="00A024C6">
        <w:rPr>
          <w:color w:val="BEC0C2"/>
        </w:rPr>
        <w:t xml:space="preserve"> </w:t>
      </w:r>
      <w:r w:rsidRPr="00A024C6">
        <w:rPr>
          <w:color w:val="8A602C"/>
        </w:rPr>
        <w:t>0</w:t>
      </w:r>
      <w:r w:rsidRPr="00A024C6">
        <w:t>;</w:t>
      </w:r>
      <w:r w:rsidRPr="00A024C6">
        <w:rPr>
          <w:color w:val="BEC0C2"/>
        </w:rPr>
        <w:t xml:space="preserve"> </w:t>
      </w:r>
      <w:proofErr w:type="spellStart"/>
      <w:r w:rsidRPr="00A024C6">
        <w:rPr>
          <w:color w:val="D6BB9A"/>
        </w:rPr>
        <w:t>i</w:t>
      </w:r>
      <w:proofErr w:type="spellEnd"/>
      <w:r w:rsidRPr="00A024C6">
        <w:rPr>
          <w:color w:val="BEC0C2"/>
        </w:rPr>
        <w:t xml:space="preserve"> </w:t>
      </w:r>
      <w:r w:rsidRPr="00A024C6">
        <w:rPr>
          <w:color w:val="D6BB9A"/>
        </w:rPr>
        <w:t>&lt;</w:t>
      </w:r>
      <w:r w:rsidRPr="00A024C6">
        <w:rPr>
          <w:color w:val="BEC0C2"/>
        </w:rPr>
        <w:t xml:space="preserve"> </w:t>
      </w:r>
      <w:proofErr w:type="spellStart"/>
      <w:r w:rsidRPr="00A024C6">
        <w:rPr>
          <w:color w:val="D6BB9A"/>
        </w:rPr>
        <w:t>textLength</w:t>
      </w:r>
      <w:proofErr w:type="spellEnd"/>
      <w:r w:rsidRPr="00A024C6">
        <w:t>;</w:t>
      </w:r>
      <w:r w:rsidRPr="00A024C6">
        <w:rPr>
          <w:color w:val="BEC0C2"/>
        </w:rPr>
        <w:t xml:space="preserve"> </w:t>
      </w:r>
      <w:r w:rsidRPr="00A024C6">
        <w:rPr>
          <w:color w:val="D6BB9A"/>
        </w:rPr>
        <w:t>++</w:t>
      </w:r>
      <w:proofErr w:type="spellStart"/>
      <w:r w:rsidRPr="00A024C6">
        <w:rPr>
          <w:color w:val="D6BB9A"/>
        </w:rPr>
        <w:t>i</w:t>
      </w:r>
      <w:proofErr w:type="spellEnd"/>
      <w:r w:rsidRPr="00A024C6">
        <w:t>)</w:t>
      </w:r>
    </w:p>
    <w:p w14:paraId="3F904D11" w14:textId="77777777" w:rsidR="00A024C6" w:rsidRPr="00A024C6" w:rsidRDefault="00A024C6" w:rsidP="00A024C6">
      <w:pPr>
        <w:pStyle w:val="af"/>
      </w:pPr>
      <w:r w:rsidRPr="00A024C6">
        <w:rPr>
          <w:color w:val="BEC0C2"/>
        </w:rPr>
        <w:t xml:space="preserve">    </w:t>
      </w:r>
      <w:r w:rsidRPr="00A024C6">
        <w:t>{</w:t>
      </w:r>
    </w:p>
    <w:p w14:paraId="1DE94E75" w14:textId="77777777" w:rsidR="00A024C6" w:rsidRPr="00A024C6" w:rsidRDefault="00A024C6" w:rsidP="00A024C6">
      <w:pPr>
        <w:pStyle w:val="af"/>
      </w:pP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currentChar</w:t>
      </w:r>
      <w:proofErr w:type="spellEnd"/>
      <w:r w:rsidRPr="00A024C6">
        <w:rPr>
          <w:color w:val="BEC0C2"/>
        </w:rPr>
        <w:t xml:space="preserve"> </w:t>
      </w:r>
      <w:r w:rsidRPr="00A024C6">
        <w:t>=</w:t>
      </w:r>
      <w:r w:rsidRPr="00A024C6">
        <w:rPr>
          <w:color w:val="BEC0C2"/>
        </w:rPr>
        <w:t xml:space="preserve"> </w:t>
      </w:r>
      <w:r w:rsidRPr="00A024C6">
        <w:rPr>
          <w:color w:val="D6BB9A"/>
        </w:rPr>
        <w:t>text[</w:t>
      </w:r>
      <w:proofErr w:type="spellStart"/>
      <w:r w:rsidRPr="00A024C6">
        <w:rPr>
          <w:color w:val="D6BB9A"/>
        </w:rPr>
        <w:t>i</w:t>
      </w:r>
      <w:proofErr w:type="spellEnd"/>
      <w:r w:rsidRPr="00A024C6">
        <w:rPr>
          <w:color w:val="D6BB9A"/>
        </w:rPr>
        <w:t>]</w:t>
      </w:r>
      <w:r w:rsidRPr="00A024C6">
        <w:t>;</w:t>
      </w:r>
    </w:p>
    <w:p w14:paraId="1A73AAB5" w14:textId="77777777" w:rsidR="00A024C6" w:rsidRPr="00A024C6" w:rsidRDefault="00A024C6" w:rsidP="00A024C6">
      <w:pPr>
        <w:pStyle w:val="af"/>
      </w:pPr>
      <w:r w:rsidRPr="00A024C6">
        <w:rPr>
          <w:color w:val="BEC0C2"/>
        </w:rPr>
        <w:t xml:space="preserve">        </w:t>
      </w:r>
      <w:proofErr w:type="spellStart"/>
      <w:r w:rsidRPr="00A024C6">
        <w:rPr>
          <w:color w:val="D6BB9A"/>
        </w:rPr>
        <w:t>cur_state</w:t>
      </w:r>
      <w:proofErr w:type="spellEnd"/>
      <w:r w:rsidRPr="00A024C6">
        <w:rPr>
          <w:color w:val="BEC0C2"/>
        </w:rPr>
        <w:t xml:space="preserve"> </w:t>
      </w:r>
      <w:r w:rsidRPr="00A024C6">
        <w:rPr>
          <w:color w:val="D6BB9A"/>
        </w:rPr>
        <w:t>=</w:t>
      </w:r>
      <w:r w:rsidRPr="00A024C6">
        <w:rPr>
          <w:color w:val="BEC0C2"/>
        </w:rPr>
        <w:t xml:space="preserve"> </w:t>
      </w:r>
      <w:r w:rsidRPr="00A024C6">
        <w:t>Transition(</w:t>
      </w:r>
      <w:proofErr w:type="spellStart"/>
      <w:r w:rsidRPr="00A024C6">
        <w:rPr>
          <w:i/>
          <w:iCs/>
          <w:color w:val="D6BB9A"/>
        </w:rPr>
        <w:t>cur_state</w:t>
      </w:r>
      <w:proofErr w:type="spellEnd"/>
      <w:r w:rsidRPr="00A024C6">
        <w:t>,</w:t>
      </w:r>
      <w:r w:rsidRPr="00A024C6">
        <w:rPr>
          <w:color w:val="BEC0C2"/>
        </w:rPr>
        <w:t xml:space="preserve"> </w:t>
      </w:r>
      <w:proofErr w:type="spellStart"/>
      <w:r w:rsidRPr="00A024C6">
        <w:rPr>
          <w:color w:val="D6BB9A"/>
        </w:rPr>
        <w:t>currentChar</w:t>
      </w:r>
      <w:proofErr w:type="spellEnd"/>
      <w:r w:rsidRPr="00A024C6">
        <w:t>);</w:t>
      </w:r>
    </w:p>
    <w:p w14:paraId="6268B12D" w14:textId="77777777" w:rsidR="00A024C6" w:rsidRPr="00A024C6" w:rsidRDefault="00A024C6" w:rsidP="00A024C6">
      <w:pPr>
        <w:pStyle w:val="af"/>
      </w:pPr>
    </w:p>
    <w:p w14:paraId="6561F9DD"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Process</w:t>
      </w:r>
      <w:r w:rsidRPr="00A024C6">
        <w:rPr>
          <w:color w:val="BEC0C2"/>
        </w:rPr>
        <w:t xml:space="preserve"> </w:t>
      </w:r>
      <w:r w:rsidRPr="00A024C6">
        <w:rPr>
          <w:i/>
          <w:iCs/>
          <w:color w:val="A8ABB0"/>
        </w:rPr>
        <w:t>the</w:t>
      </w:r>
      <w:r w:rsidRPr="00A024C6">
        <w:rPr>
          <w:color w:val="BEC0C2"/>
        </w:rPr>
        <w:t xml:space="preserve"> </w:t>
      </w:r>
      <w:proofErr w:type="spellStart"/>
      <w:r w:rsidRPr="00A024C6">
        <w:rPr>
          <w:i/>
          <w:iCs/>
          <w:color w:val="A8ABB0"/>
        </w:rPr>
        <w:t>is_end_of_pattern</w:t>
      </w:r>
      <w:proofErr w:type="spellEnd"/>
      <w:r w:rsidRPr="00A024C6">
        <w:rPr>
          <w:i/>
          <w:iCs/>
          <w:color w:val="A8ABB0"/>
        </w:rPr>
        <w:t>_</w:t>
      </w:r>
      <w:r w:rsidRPr="00A024C6">
        <w:rPr>
          <w:color w:val="BEC0C2"/>
        </w:rPr>
        <w:t xml:space="preserve"> </w:t>
      </w:r>
      <w:r w:rsidRPr="00A024C6">
        <w:rPr>
          <w:i/>
          <w:iCs/>
          <w:color w:val="A8ABB0"/>
        </w:rPr>
        <w:t>flag</w:t>
      </w:r>
      <w:r w:rsidRPr="00A024C6">
        <w:rPr>
          <w:color w:val="BEC0C2"/>
        </w:rPr>
        <w:t xml:space="preserve"> </w:t>
      </w:r>
      <w:r w:rsidRPr="00A024C6">
        <w:rPr>
          <w:i/>
          <w:iCs/>
          <w:color w:val="A8ABB0"/>
        </w:rPr>
        <w:t>for</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current</w:t>
      </w:r>
      <w:r w:rsidRPr="00A024C6">
        <w:rPr>
          <w:color w:val="BEC0C2"/>
        </w:rPr>
        <w:t xml:space="preserve"> </w:t>
      </w:r>
      <w:r w:rsidRPr="00A024C6">
        <w:rPr>
          <w:i/>
          <w:iCs/>
          <w:color w:val="A8ABB0"/>
        </w:rPr>
        <w:t>node</w:t>
      </w:r>
    </w:p>
    <w:p w14:paraId="7ABB906A" w14:textId="77777777" w:rsidR="00A024C6" w:rsidRPr="00A024C6" w:rsidRDefault="00A024C6" w:rsidP="00A024C6">
      <w:pPr>
        <w:pStyle w:val="af"/>
      </w:pPr>
      <w:r w:rsidRPr="00A024C6">
        <w:rPr>
          <w:color w:val="BEC0C2"/>
        </w:rPr>
        <w:t xml:space="preserve">        </w:t>
      </w:r>
      <w:proofErr w:type="spellStart"/>
      <w:r w:rsidRPr="00A024C6">
        <w:t>BohrNode</w:t>
      </w:r>
      <w:proofErr w:type="spellEnd"/>
      <w:r w:rsidRPr="00A024C6">
        <w:t>*</w:t>
      </w:r>
      <w:r w:rsidRPr="00A024C6">
        <w:rPr>
          <w:color w:val="BEC0C2"/>
        </w:rPr>
        <w:t xml:space="preserve"> </w:t>
      </w:r>
      <w:proofErr w:type="spellStart"/>
      <w:r w:rsidRPr="00A024C6">
        <w:rPr>
          <w:color w:val="D6BB9A"/>
        </w:rPr>
        <w:t>tempState</w:t>
      </w:r>
      <w:proofErr w:type="spellEnd"/>
      <w:r w:rsidRPr="00A024C6">
        <w:rPr>
          <w:color w:val="BEC0C2"/>
        </w:rPr>
        <w:t xml:space="preserve"> </w:t>
      </w:r>
      <w:r w:rsidRPr="00A024C6">
        <w:t>=</w:t>
      </w:r>
      <w:r w:rsidRPr="00A024C6">
        <w:rPr>
          <w:color w:val="BEC0C2"/>
        </w:rPr>
        <w:t xml:space="preserve"> </w:t>
      </w:r>
      <w:proofErr w:type="spellStart"/>
      <w:r w:rsidRPr="00A024C6">
        <w:rPr>
          <w:color w:val="D6BB9A"/>
        </w:rPr>
        <w:t>cur_state</w:t>
      </w:r>
      <w:proofErr w:type="spellEnd"/>
      <w:r w:rsidRPr="00A024C6">
        <w:t>;</w:t>
      </w:r>
    </w:p>
    <w:p w14:paraId="08A01963" w14:textId="77777777" w:rsidR="00A024C6" w:rsidRPr="00A024C6" w:rsidRDefault="00A024C6" w:rsidP="00A024C6">
      <w:pPr>
        <w:pStyle w:val="af"/>
      </w:pPr>
      <w:r w:rsidRPr="00A024C6">
        <w:rPr>
          <w:color w:val="BEC0C2"/>
        </w:rPr>
        <w:t xml:space="preserve">        </w:t>
      </w:r>
      <w:r w:rsidRPr="00A024C6">
        <w:rPr>
          <w:i/>
          <w:iCs/>
          <w:color w:val="45C6D6"/>
        </w:rPr>
        <w:t>while</w:t>
      </w:r>
      <w:r w:rsidRPr="00A024C6">
        <w:rPr>
          <w:color w:val="BEC0C2"/>
        </w:rPr>
        <w:t xml:space="preserve"> </w:t>
      </w:r>
      <w:r w:rsidRPr="00A024C6">
        <w:t>(</w:t>
      </w:r>
      <w:proofErr w:type="spellStart"/>
      <w:r w:rsidRPr="00A024C6">
        <w:rPr>
          <w:color w:val="D6BB9A"/>
        </w:rPr>
        <w:t>tempState</w:t>
      </w:r>
      <w:proofErr w:type="spellEnd"/>
      <w:r w:rsidRPr="00A024C6">
        <w:rPr>
          <w:color w:val="BEC0C2"/>
        </w:rPr>
        <w:t xml:space="preserve"> </w:t>
      </w:r>
      <w:r w:rsidRPr="00A024C6">
        <w:rPr>
          <w:color w:val="D6BB9A"/>
        </w:rPr>
        <w:t>!=</w:t>
      </w:r>
      <w:r w:rsidRPr="00A024C6">
        <w:rPr>
          <w:color w:val="BEC0C2"/>
        </w:rPr>
        <w:t xml:space="preserve"> </w:t>
      </w:r>
      <w:r w:rsidRPr="00A024C6">
        <w:t>root_)</w:t>
      </w:r>
    </w:p>
    <w:p w14:paraId="00FAAD95" w14:textId="77777777" w:rsidR="00A024C6" w:rsidRPr="00A024C6" w:rsidRDefault="00A024C6" w:rsidP="00A024C6">
      <w:pPr>
        <w:pStyle w:val="af"/>
      </w:pPr>
      <w:r w:rsidRPr="00A024C6">
        <w:rPr>
          <w:color w:val="BEC0C2"/>
        </w:rPr>
        <w:t xml:space="preserve">        </w:t>
      </w:r>
      <w:r w:rsidRPr="00A024C6">
        <w:t>{</w:t>
      </w:r>
    </w:p>
    <w:p w14:paraId="2BE1CC9A" w14:textId="77777777" w:rsidR="00A024C6" w:rsidRPr="00A024C6" w:rsidRDefault="00A024C6" w:rsidP="00A024C6">
      <w:pPr>
        <w:pStyle w:val="af"/>
      </w:pPr>
      <w:r w:rsidRPr="00A024C6">
        <w:rPr>
          <w:color w:val="BEC0C2"/>
        </w:rPr>
        <w:t xml:space="preserve">            </w:t>
      </w:r>
      <w:r w:rsidRPr="00A024C6">
        <w:rPr>
          <w:i/>
          <w:iCs/>
          <w:color w:val="45C6D6"/>
        </w:rPr>
        <w:t>if</w:t>
      </w:r>
      <w:r w:rsidRPr="00A024C6">
        <w:rPr>
          <w:color w:val="BEC0C2"/>
        </w:rPr>
        <w:t xml:space="preserve"> </w:t>
      </w:r>
      <w:r w:rsidRPr="00A024C6">
        <w:t>(</w:t>
      </w:r>
      <w:proofErr w:type="spellStart"/>
      <w:r w:rsidRPr="00A024C6">
        <w:rPr>
          <w:color w:val="D6BB9A"/>
        </w:rPr>
        <w:t>tempState</w:t>
      </w:r>
      <w:proofErr w:type="spellEnd"/>
      <w:r w:rsidRPr="00A024C6">
        <w:t>-&gt;</w:t>
      </w:r>
      <w:proofErr w:type="spellStart"/>
      <w:r w:rsidRPr="00A024C6">
        <w:t>is_end_of_pattern</w:t>
      </w:r>
      <w:proofErr w:type="spellEnd"/>
      <w:r w:rsidRPr="00A024C6">
        <w:t>_)</w:t>
      </w:r>
    </w:p>
    <w:p w14:paraId="1072EE84" w14:textId="77777777" w:rsidR="00A024C6" w:rsidRPr="00A024C6" w:rsidRDefault="00A024C6" w:rsidP="00A024C6">
      <w:pPr>
        <w:pStyle w:val="af"/>
      </w:pPr>
      <w:r w:rsidRPr="00A024C6">
        <w:rPr>
          <w:color w:val="BEC0C2"/>
        </w:rPr>
        <w:t xml:space="preserve">            </w:t>
      </w:r>
      <w:r w:rsidRPr="00A024C6">
        <w:t>{</w:t>
      </w:r>
    </w:p>
    <w:p w14:paraId="2434F045"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Found</w:t>
      </w:r>
      <w:r w:rsidRPr="00A024C6">
        <w:rPr>
          <w:color w:val="BEC0C2"/>
        </w:rPr>
        <w:t xml:space="preserve"> </w:t>
      </w:r>
      <w:r w:rsidRPr="00A024C6">
        <w:rPr>
          <w:i/>
          <w:iCs/>
          <w:color w:val="A8ABB0"/>
        </w:rPr>
        <w:t>a</w:t>
      </w:r>
      <w:r w:rsidRPr="00A024C6">
        <w:rPr>
          <w:color w:val="BEC0C2"/>
        </w:rPr>
        <w:t xml:space="preserve"> </w:t>
      </w:r>
      <w:r w:rsidRPr="00A024C6">
        <w:rPr>
          <w:i/>
          <w:iCs/>
          <w:color w:val="A8ABB0"/>
        </w:rPr>
        <w:t>keyword</w:t>
      </w:r>
      <w:r w:rsidRPr="00A024C6">
        <w:rPr>
          <w:color w:val="BEC0C2"/>
        </w:rPr>
        <w:t xml:space="preserve"> </w:t>
      </w:r>
      <w:r w:rsidRPr="00A024C6">
        <w:rPr>
          <w:i/>
          <w:iCs/>
          <w:color w:val="A8ABB0"/>
        </w:rPr>
        <w:t>at</w:t>
      </w:r>
      <w:r w:rsidRPr="00A024C6">
        <w:rPr>
          <w:color w:val="BEC0C2"/>
        </w:rPr>
        <w:t xml:space="preserve"> </w:t>
      </w:r>
      <w:r w:rsidRPr="00A024C6">
        <w:rPr>
          <w:i/>
          <w:iCs/>
          <w:color w:val="A8ABB0"/>
        </w:rPr>
        <w:t>the</w:t>
      </w:r>
      <w:r w:rsidRPr="00A024C6">
        <w:rPr>
          <w:color w:val="BEC0C2"/>
        </w:rPr>
        <w:t xml:space="preserve"> </w:t>
      </w:r>
      <w:r w:rsidRPr="00A024C6">
        <w:rPr>
          <w:i/>
          <w:iCs/>
          <w:color w:val="A8ABB0"/>
        </w:rPr>
        <w:t>current</w:t>
      </w:r>
      <w:r w:rsidRPr="00A024C6">
        <w:rPr>
          <w:color w:val="BEC0C2"/>
        </w:rPr>
        <w:t xml:space="preserve"> </w:t>
      </w:r>
      <w:r w:rsidRPr="00A024C6">
        <w:rPr>
          <w:i/>
          <w:iCs/>
          <w:color w:val="A8ABB0"/>
        </w:rPr>
        <w:t>position</w:t>
      </w:r>
    </w:p>
    <w:p w14:paraId="1DF24CA4"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You</w:t>
      </w:r>
      <w:r w:rsidRPr="00A024C6">
        <w:rPr>
          <w:color w:val="BEC0C2"/>
        </w:rPr>
        <w:t xml:space="preserve"> </w:t>
      </w:r>
      <w:r w:rsidRPr="00A024C6">
        <w:rPr>
          <w:i/>
          <w:iCs/>
          <w:color w:val="A8ABB0"/>
        </w:rPr>
        <w:t>can</w:t>
      </w:r>
      <w:r w:rsidRPr="00A024C6">
        <w:rPr>
          <w:color w:val="BEC0C2"/>
        </w:rPr>
        <w:t xml:space="preserve"> </w:t>
      </w:r>
      <w:r w:rsidRPr="00A024C6">
        <w:rPr>
          <w:i/>
          <w:iCs/>
          <w:color w:val="A8ABB0"/>
        </w:rPr>
        <w:t>save</w:t>
      </w:r>
      <w:r w:rsidRPr="00A024C6">
        <w:rPr>
          <w:color w:val="BEC0C2"/>
        </w:rPr>
        <w:t xml:space="preserve"> </w:t>
      </w:r>
      <w:r w:rsidRPr="00A024C6">
        <w:rPr>
          <w:i/>
          <w:iCs/>
          <w:color w:val="A8ABB0"/>
        </w:rPr>
        <w:t>or</w:t>
      </w:r>
      <w:r w:rsidRPr="00A024C6">
        <w:rPr>
          <w:color w:val="BEC0C2"/>
        </w:rPr>
        <w:t xml:space="preserve"> </w:t>
      </w:r>
      <w:r w:rsidRPr="00A024C6">
        <w:rPr>
          <w:i/>
          <w:iCs/>
          <w:color w:val="A8ABB0"/>
        </w:rPr>
        <w:t>use</w:t>
      </w:r>
      <w:r w:rsidRPr="00A024C6">
        <w:rPr>
          <w:color w:val="BEC0C2"/>
        </w:rPr>
        <w:t xml:space="preserve"> </w:t>
      </w:r>
      <w:r w:rsidRPr="00A024C6">
        <w:rPr>
          <w:i/>
          <w:iCs/>
          <w:color w:val="A8ABB0"/>
        </w:rPr>
        <w:t>its</w:t>
      </w:r>
      <w:r w:rsidRPr="00A024C6">
        <w:rPr>
          <w:color w:val="BEC0C2"/>
        </w:rPr>
        <w:t xml:space="preserve"> </w:t>
      </w:r>
      <w:r w:rsidRPr="00A024C6">
        <w:rPr>
          <w:i/>
          <w:iCs/>
          <w:color w:val="A8ABB0"/>
        </w:rPr>
        <w:t>position</w:t>
      </w:r>
      <w:r w:rsidRPr="00A024C6">
        <w:rPr>
          <w:color w:val="BEC0C2"/>
        </w:rPr>
        <w:t xml:space="preserve"> </w:t>
      </w:r>
      <w:r w:rsidRPr="00A024C6">
        <w:rPr>
          <w:i/>
          <w:iCs/>
          <w:color w:val="A8ABB0"/>
        </w:rPr>
        <w:t>here</w:t>
      </w:r>
    </w:p>
    <w:p w14:paraId="7372E8EF" w14:textId="77777777" w:rsidR="00A024C6" w:rsidRPr="00A024C6" w:rsidRDefault="00A024C6" w:rsidP="00A024C6">
      <w:pPr>
        <w:pStyle w:val="af"/>
      </w:pPr>
      <w:r w:rsidRPr="00A024C6">
        <w:rPr>
          <w:color w:val="BEC0C2"/>
        </w:rPr>
        <w:t xml:space="preserve">                </w:t>
      </w:r>
      <w:proofErr w:type="spellStart"/>
      <w:r w:rsidRPr="00A024C6">
        <w:t>size_t</w:t>
      </w:r>
      <w:proofErr w:type="spellEnd"/>
      <w:r w:rsidRPr="00A024C6">
        <w:rPr>
          <w:color w:val="BEC0C2"/>
        </w:rPr>
        <w:t xml:space="preserve"> </w:t>
      </w:r>
      <w:proofErr w:type="spellStart"/>
      <w:r w:rsidRPr="00A024C6">
        <w:rPr>
          <w:color w:val="D6BB9A"/>
        </w:rPr>
        <w:t>keywordPosition</w:t>
      </w:r>
      <w:proofErr w:type="spellEnd"/>
      <w:r w:rsidRPr="00A024C6">
        <w:rPr>
          <w:color w:val="BEC0C2"/>
        </w:rPr>
        <w:t xml:space="preserve"> </w:t>
      </w:r>
      <w:r w:rsidRPr="00A024C6">
        <w:t>=</w:t>
      </w:r>
      <w:r w:rsidRPr="00A024C6">
        <w:rPr>
          <w:color w:val="BEC0C2"/>
        </w:rPr>
        <w:t xml:space="preserve"> </w:t>
      </w:r>
      <w:proofErr w:type="spellStart"/>
      <w:r w:rsidRPr="00A024C6">
        <w:rPr>
          <w:color w:val="D6BB9A"/>
        </w:rPr>
        <w:t>i</w:t>
      </w:r>
      <w:proofErr w:type="spellEnd"/>
      <w:r w:rsidRPr="00A024C6">
        <w:rPr>
          <w:color w:val="BEC0C2"/>
        </w:rPr>
        <w:t xml:space="preserve"> </w:t>
      </w:r>
      <w:r w:rsidRPr="00A024C6">
        <w:rPr>
          <w:color w:val="D6BB9A"/>
        </w:rPr>
        <w:t>-</w:t>
      </w:r>
      <w:r w:rsidRPr="00A024C6">
        <w:rPr>
          <w:color w:val="BEC0C2"/>
        </w:rPr>
        <w:t xml:space="preserve"> </w:t>
      </w:r>
      <w:proofErr w:type="spellStart"/>
      <w:r w:rsidRPr="00A024C6">
        <w:rPr>
          <w:color w:val="D6BB9A"/>
        </w:rPr>
        <w:t>tempState</w:t>
      </w:r>
      <w:proofErr w:type="spellEnd"/>
      <w:r w:rsidRPr="00A024C6">
        <w:t>-&gt;</w:t>
      </w:r>
      <w:proofErr w:type="spellStart"/>
      <w:r w:rsidRPr="00A024C6">
        <w:t>keyword_length</w:t>
      </w:r>
      <w:proofErr w:type="spellEnd"/>
      <w:r w:rsidRPr="00A024C6">
        <w:t>_</w:t>
      </w:r>
      <w:r w:rsidRPr="00A024C6">
        <w:rPr>
          <w:color w:val="BEC0C2"/>
        </w:rPr>
        <w:t xml:space="preserve"> </w:t>
      </w:r>
      <w:r w:rsidRPr="00A024C6">
        <w:rPr>
          <w:color w:val="D6BB9A"/>
        </w:rPr>
        <w:t>+</w:t>
      </w:r>
      <w:r w:rsidRPr="00A024C6">
        <w:rPr>
          <w:color w:val="BEC0C2"/>
        </w:rPr>
        <w:t xml:space="preserve"> </w:t>
      </w:r>
      <w:r w:rsidRPr="00A024C6">
        <w:rPr>
          <w:color w:val="8A602C"/>
        </w:rPr>
        <w:t>1</w:t>
      </w:r>
      <w:r w:rsidRPr="00A024C6">
        <w:t>;</w:t>
      </w:r>
    </w:p>
    <w:p w14:paraId="1A5F079C" w14:textId="77777777" w:rsidR="00A024C6" w:rsidRPr="00A024C6" w:rsidRDefault="00A024C6" w:rsidP="00A024C6">
      <w:pPr>
        <w:pStyle w:val="af"/>
      </w:pPr>
      <w:r w:rsidRPr="00A024C6">
        <w:rPr>
          <w:color w:val="BEC0C2"/>
        </w:rPr>
        <w:t xml:space="preserve">                </w:t>
      </w:r>
      <w:proofErr w:type="spellStart"/>
      <w:r w:rsidRPr="00A024C6">
        <w:rPr>
          <w:color w:val="D6BB9A"/>
        </w:rPr>
        <w:t>matches</w:t>
      </w:r>
      <w:r w:rsidRPr="00A024C6">
        <w:t>.push_back</w:t>
      </w:r>
      <w:proofErr w:type="spellEnd"/>
      <w:r w:rsidRPr="00A024C6">
        <w:t>(</w:t>
      </w:r>
      <w:proofErr w:type="gramStart"/>
      <w:r w:rsidRPr="00A024C6">
        <w:t>std::</w:t>
      </w:r>
      <w:proofErr w:type="spellStart"/>
      <w:proofErr w:type="gramEnd"/>
      <w:r w:rsidRPr="00A024C6">
        <w:t>make_pair</w:t>
      </w:r>
      <w:proofErr w:type="spellEnd"/>
      <w:r w:rsidRPr="00A024C6">
        <w:t>(</w:t>
      </w:r>
      <w:proofErr w:type="spellStart"/>
      <w:r w:rsidRPr="00A024C6">
        <w:rPr>
          <w:i/>
          <w:iCs/>
          <w:color w:val="D6BB9A"/>
        </w:rPr>
        <w:t>keywordPosition</w:t>
      </w:r>
      <w:proofErr w:type="spellEnd"/>
      <w:r w:rsidRPr="00A024C6">
        <w:t>,</w:t>
      </w:r>
      <w:r w:rsidRPr="00A024C6">
        <w:rPr>
          <w:color w:val="BEC0C2"/>
        </w:rPr>
        <w:t xml:space="preserve"> </w:t>
      </w:r>
      <w:proofErr w:type="spellStart"/>
      <w:r w:rsidRPr="00A024C6">
        <w:rPr>
          <w:i/>
          <w:iCs/>
          <w:color w:val="D6BB9A"/>
        </w:rPr>
        <w:t>cur_state</w:t>
      </w:r>
      <w:proofErr w:type="spellEnd"/>
      <w:r w:rsidRPr="00A024C6">
        <w:rPr>
          <w:i/>
          <w:iCs/>
        </w:rPr>
        <w:t>-&gt;</w:t>
      </w:r>
      <w:proofErr w:type="spellStart"/>
      <w:r w:rsidRPr="00A024C6">
        <w:rPr>
          <w:i/>
          <w:iCs/>
        </w:rPr>
        <w:t>keyword_length</w:t>
      </w:r>
      <w:proofErr w:type="spellEnd"/>
      <w:r w:rsidRPr="00A024C6">
        <w:rPr>
          <w:i/>
          <w:iCs/>
        </w:rPr>
        <w:t>_</w:t>
      </w:r>
      <w:r w:rsidRPr="00A024C6">
        <w:t>));</w:t>
      </w:r>
    </w:p>
    <w:p w14:paraId="4AB3A165" w14:textId="77777777" w:rsidR="00A024C6" w:rsidRPr="00A024C6" w:rsidRDefault="00A024C6" w:rsidP="00A024C6">
      <w:pPr>
        <w:pStyle w:val="af"/>
      </w:pPr>
      <w:r w:rsidRPr="00A024C6">
        <w:rPr>
          <w:color w:val="BEC0C2"/>
        </w:rPr>
        <w:t xml:space="preserve">            </w:t>
      </w:r>
      <w:r w:rsidRPr="00A024C6">
        <w:t>}</w:t>
      </w:r>
    </w:p>
    <w:p w14:paraId="68438298" w14:textId="77777777" w:rsidR="00A024C6" w:rsidRPr="00A024C6" w:rsidRDefault="00A024C6" w:rsidP="00A024C6">
      <w:pPr>
        <w:pStyle w:val="af"/>
      </w:pPr>
      <w:r w:rsidRPr="00A024C6">
        <w:rPr>
          <w:color w:val="BEC0C2"/>
        </w:rPr>
        <w:t xml:space="preserve">            </w:t>
      </w:r>
      <w:proofErr w:type="spellStart"/>
      <w:r w:rsidRPr="00A024C6">
        <w:rPr>
          <w:color w:val="D6BB9A"/>
        </w:rPr>
        <w:t>tempState</w:t>
      </w:r>
      <w:proofErr w:type="spellEnd"/>
      <w:r w:rsidRPr="00A024C6">
        <w:rPr>
          <w:color w:val="BEC0C2"/>
        </w:rPr>
        <w:t xml:space="preserve"> </w:t>
      </w:r>
      <w:r w:rsidRPr="00A024C6">
        <w:rPr>
          <w:color w:val="D6BB9A"/>
        </w:rPr>
        <w:t>=</w:t>
      </w:r>
      <w:r w:rsidRPr="00A024C6">
        <w:rPr>
          <w:color w:val="BEC0C2"/>
        </w:rPr>
        <w:t xml:space="preserve"> </w:t>
      </w:r>
      <w:proofErr w:type="spellStart"/>
      <w:r w:rsidRPr="00A024C6">
        <w:rPr>
          <w:color w:val="D6BB9A"/>
        </w:rPr>
        <w:t>tempState</w:t>
      </w:r>
      <w:proofErr w:type="spellEnd"/>
      <w:r w:rsidRPr="00A024C6">
        <w:t>-&gt;fail_;</w:t>
      </w:r>
    </w:p>
    <w:p w14:paraId="00F5F86F" w14:textId="77777777" w:rsidR="00A024C6" w:rsidRPr="00A024C6" w:rsidRDefault="00A024C6" w:rsidP="00A024C6">
      <w:pPr>
        <w:pStyle w:val="af"/>
      </w:pPr>
      <w:r w:rsidRPr="00A024C6">
        <w:rPr>
          <w:color w:val="BEC0C2"/>
        </w:rPr>
        <w:t xml:space="preserve">        </w:t>
      </w:r>
      <w:r w:rsidRPr="00A024C6">
        <w:t>}</w:t>
      </w:r>
    </w:p>
    <w:p w14:paraId="77486D6C" w14:textId="77777777" w:rsidR="00A024C6" w:rsidRPr="00A024C6" w:rsidRDefault="00A024C6" w:rsidP="00A024C6">
      <w:pPr>
        <w:pStyle w:val="af"/>
      </w:pPr>
      <w:r w:rsidRPr="00A024C6">
        <w:rPr>
          <w:color w:val="BEC0C2"/>
        </w:rPr>
        <w:t xml:space="preserve">    </w:t>
      </w:r>
      <w:r w:rsidRPr="00A024C6">
        <w:t>}</w:t>
      </w:r>
    </w:p>
    <w:p w14:paraId="309AC3CB" w14:textId="77777777" w:rsidR="00A024C6" w:rsidRPr="00A024C6" w:rsidRDefault="00A024C6" w:rsidP="00A024C6">
      <w:pPr>
        <w:pStyle w:val="af"/>
      </w:pPr>
      <w:r w:rsidRPr="00A024C6">
        <w:rPr>
          <w:color w:val="BEC0C2"/>
        </w:rPr>
        <w:t xml:space="preserve">    </w:t>
      </w:r>
      <w:r w:rsidRPr="00A024C6">
        <w:rPr>
          <w:i/>
          <w:iCs/>
          <w:color w:val="45C6D6"/>
        </w:rPr>
        <w:t>return</w:t>
      </w:r>
      <w:r w:rsidRPr="00A024C6">
        <w:rPr>
          <w:color w:val="BEC0C2"/>
        </w:rPr>
        <w:t xml:space="preserve"> </w:t>
      </w:r>
      <w:r w:rsidRPr="00A024C6">
        <w:rPr>
          <w:color w:val="D6BB9A"/>
        </w:rPr>
        <w:t>matches</w:t>
      </w:r>
      <w:r w:rsidRPr="00A024C6">
        <w:t>;</w:t>
      </w:r>
    </w:p>
    <w:p w14:paraId="3C5615FE" w14:textId="77777777" w:rsidR="00A024C6" w:rsidRPr="00A024C6" w:rsidRDefault="00A024C6" w:rsidP="00A024C6">
      <w:pPr>
        <w:pStyle w:val="af"/>
      </w:pPr>
      <w:r w:rsidRPr="00A024C6">
        <w:t>}</w:t>
      </w:r>
    </w:p>
    <w:p w14:paraId="4D96838B" w14:textId="77777777" w:rsidR="00A024C6" w:rsidRPr="00A024C6" w:rsidRDefault="00A024C6" w:rsidP="00A024C6">
      <w:pPr>
        <w:pStyle w:val="af"/>
      </w:pPr>
    </w:p>
    <w:p w14:paraId="22415645" w14:textId="77777777" w:rsidR="00A024C6" w:rsidRPr="00A024C6" w:rsidRDefault="00A024C6" w:rsidP="00A024C6">
      <w:pPr>
        <w:pStyle w:val="af"/>
      </w:pPr>
      <w:r w:rsidRPr="00A024C6">
        <w:rPr>
          <w:i/>
          <w:iCs/>
          <w:color w:val="A8ABB0"/>
        </w:rPr>
        <w:t>//</w:t>
      </w:r>
      <w:r w:rsidRPr="00A024C6">
        <w:rPr>
          <w:color w:val="BEC0C2"/>
        </w:rPr>
        <w:t xml:space="preserve"> </w:t>
      </w:r>
      <w:r w:rsidRPr="00A024C6">
        <w:rPr>
          <w:i/>
          <w:iCs/>
          <w:color w:val="A8ABB0"/>
        </w:rPr>
        <w:t>Transitioning</w:t>
      </w:r>
      <w:r w:rsidRPr="00A024C6">
        <w:rPr>
          <w:color w:val="BEC0C2"/>
        </w:rPr>
        <w:t xml:space="preserve"> </w:t>
      </w:r>
      <w:r w:rsidRPr="00A024C6">
        <w:rPr>
          <w:i/>
          <w:iCs/>
          <w:color w:val="A8ABB0"/>
        </w:rPr>
        <w:t>between</w:t>
      </w:r>
      <w:r w:rsidRPr="00A024C6">
        <w:rPr>
          <w:color w:val="BEC0C2"/>
        </w:rPr>
        <w:t xml:space="preserve"> </w:t>
      </w:r>
      <w:r w:rsidRPr="00A024C6">
        <w:rPr>
          <w:i/>
          <w:iCs/>
          <w:color w:val="A8ABB0"/>
        </w:rPr>
        <w:t>Bohr</w:t>
      </w:r>
      <w:r w:rsidRPr="00A024C6">
        <w:rPr>
          <w:color w:val="BEC0C2"/>
        </w:rPr>
        <w:t xml:space="preserve"> </w:t>
      </w:r>
      <w:r w:rsidRPr="00A024C6">
        <w:rPr>
          <w:i/>
          <w:iCs/>
          <w:color w:val="A8ABB0"/>
        </w:rPr>
        <w:t>nodes</w:t>
      </w:r>
      <w:r w:rsidRPr="00A024C6">
        <w:rPr>
          <w:color w:val="BEC0C2"/>
        </w:rPr>
        <w:t xml:space="preserve"> </w:t>
      </w:r>
      <w:r w:rsidRPr="00A024C6">
        <w:rPr>
          <w:i/>
          <w:iCs/>
          <w:color w:val="A8ABB0"/>
        </w:rPr>
        <w:t>based</w:t>
      </w:r>
      <w:r w:rsidRPr="00A024C6">
        <w:rPr>
          <w:color w:val="BEC0C2"/>
        </w:rPr>
        <w:t xml:space="preserve"> </w:t>
      </w:r>
      <w:r w:rsidRPr="00A024C6">
        <w:rPr>
          <w:i/>
          <w:iCs/>
          <w:color w:val="A8ABB0"/>
        </w:rPr>
        <w:t>on</w:t>
      </w:r>
      <w:r w:rsidRPr="00A024C6">
        <w:rPr>
          <w:color w:val="BEC0C2"/>
        </w:rPr>
        <w:t xml:space="preserve"> </w:t>
      </w:r>
      <w:r w:rsidRPr="00A024C6">
        <w:rPr>
          <w:i/>
          <w:iCs/>
          <w:color w:val="A8ABB0"/>
        </w:rPr>
        <w:t>text</w:t>
      </w:r>
      <w:r w:rsidRPr="00A024C6">
        <w:rPr>
          <w:color w:val="BEC0C2"/>
        </w:rPr>
        <w:t xml:space="preserve"> </w:t>
      </w:r>
      <w:r w:rsidRPr="00A024C6">
        <w:rPr>
          <w:i/>
          <w:iCs/>
          <w:color w:val="A8ABB0"/>
        </w:rPr>
        <w:t>characters</w:t>
      </w:r>
    </w:p>
    <w:p w14:paraId="3F9768B0" w14:textId="77777777" w:rsidR="00A024C6" w:rsidRPr="00A024C6" w:rsidRDefault="00A024C6" w:rsidP="00A024C6">
      <w:pPr>
        <w:pStyle w:val="af"/>
      </w:pPr>
      <w:proofErr w:type="spellStart"/>
      <w:r w:rsidRPr="00A024C6">
        <w:t>BohrNode</w:t>
      </w:r>
      <w:proofErr w:type="spellEnd"/>
      <w:r w:rsidRPr="00A024C6">
        <w:t>*</w:t>
      </w:r>
      <w:r w:rsidRPr="00A024C6">
        <w:rPr>
          <w:color w:val="BEC0C2"/>
        </w:rPr>
        <w:t xml:space="preserve"> </w:t>
      </w:r>
      <w:proofErr w:type="spellStart"/>
      <w:proofErr w:type="gramStart"/>
      <w:r w:rsidRPr="00A024C6">
        <w:t>AhoCorasick</w:t>
      </w:r>
      <w:proofErr w:type="spellEnd"/>
      <w:r w:rsidRPr="00A024C6">
        <w:t>::</w:t>
      </w:r>
      <w:proofErr w:type="gramEnd"/>
      <w:r w:rsidRPr="00A024C6">
        <w:rPr>
          <w:b/>
          <w:bCs/>
        </w:rPr>
        <w:t>Transition</w:t>
      </w:r>
      <w:r w:rsidRPr="00A024C6">
        <w:t>(</w:t>
      </w:r>
      <w:proofErr w:type="spellStart"/>
      <w:r w:rsidRPr="00A024C6">
        <w:t>BohrNode</w:t>
      </w:r>
      <w:proofErr w:type="spellEnd"/>
      <w:r w:rsidRPr="00A024C6">
        <w:t>*</w:t>
      </w:r>
      <w:r w:rsidRPr="00A024C6">
        <w:rPr>
          <w:color w:val="BEC0C2"/>
        </w:rPr>
        <w:t xml:space="preserve"> </w:t>
      </w:r>
      <w:r w:rsidRPr="00A024C6">
        <w:rPr>
          <w:color w:val="D6BB9A"/>
        </w:rPr>
        <w:t>state</w:t>
      </w:r>
      <w:r w:rsidRPr="00A024C6">
        <w:t>,</w:t>
      </w:r>
      <w:r w:rsidRPr="00A024C6">
        <w:rPr>
          <w:color w:val="BEC0C2"/>
        </w:rPr>
        <w:t xml:space="preserve"> </w:t>
      </w:r>
      <w:r w:rsidRPr="00A024C6">
        <w:rPr>
          <w:color w:val="D69AA7"/>
        </w:rPr>
        <w:t>char</w:t>
      </w:r>
      <w:r w:rsidRPr="00A024C6">
        <w:rPr>
          <w:color w:val="BEC0C2"/>
        </w:rPr>
        <w:t xml:space="preserve"> </w:t>
      </w:r>
      <w:r w:rsidRPr="00A024C6">
        <w:rPr>
          <w:color w:val="D6BB9A"/>
        </w:rPr>
        <w:t>character</w:t>
      </w:r>
      <w:r w:rsidRPr="00A024C6">
        <w:t>)</w:t>
      </w:r>
      <w:r w:rsidRPr="00A024C6">
        <w:rPr>
          <w:color w:val="BEC0C2"/>
        </w:rPr>
        <w:t xml:space="preserve"> </w:t>
      </w:r>
      <w:r w:rsidRPr="00A024C6">
        <w:rPr>
          <w:i/>
          <w:iCs/>
          <w:color w:val="45C6D6"/>
        </w:rPr>
        <w:t>const</w:t>
      </w:r>
    </w:p>
    <w:p w14:paraId="2E97F6B0" w14:textId="77777777" w:rsidR="00A024C6" w:rsidRPr="00A024C6" w:rsidRDefault="00A024C6" w:rsidP="00A024C6">
      <w:pPr>
        <w:pStyle w:val="af"/>
      </w:pPr>
      <w:r w:rsidRPr="00A024C6">
        <w:t>{</w:t>
      </w:r>
    </w:p>
    <w:p w14:paraId="16DF941C" w14:textId="77777777" w:rsidR="00A024C6" w:rsidRPr="00A024C6" w:rsidRDefault="00A024C6" w:rsidP="00A024C6">
      <w:pPr>
        <w:pStyle w:val="af"/>
      </w:pPr>
      <w:r w:rsidRPr="00A024C6">
        <w:rPr>
          <w:color w:val="BEC0C2"/>
        </w:rPr>
        <w:lastRenderedPageBreak/>
        <w:t xml:space="preserve">    </w:t>
      </w:r>
      <w:r w:rsidRPr="00A024C6">
        <w:rPr>
          <w:i/>
          <w:iCs/>
          <w:color w:val="45C6D6"/>
        </w:rPr>
        <w:t>while</w:t>
      </w:r>
      <w:r w:rsidRPr="00A024C6">
        <w:rPr>
          <w:color w:val="BEC0C2"/>
        </w:rPr>
        <w:t xml:space="preserve"> </w:t>
      </w:r>
      <w:r w:rsidRPr="00A024C6">
        <w:t>(</w:t>
      </w:r>
      <w:r w:rsidRPr="00A024C6">
        <w:rPr>
          <w:color w:val="D6BB9A"/>
        </w:rPr>
        <w:t>state</w:t>
      </w:r>
      <w:r w:rsidRPr="00A024C6">
        <w:rPr>
          <w:color w:val="BEC0C2"/>
        </w:rPr>
        <w:t xml:space="preserve"> </w:t>
      </w:r>
      <w:r w:rsidRPr="00A024C6">
        <w:rPr>
          <w:color w:val="D6BB9A"/>
        </w:rPr>
        <w:t>!=</w:t>
      </w:r>
      <w:r w:rsidRPr="00A024C6">
        <w:rPr>
          <w:color w:val="BEC0C2"/>
        </w:rPr>
        <w:t xml:space="preserve"> </w:t>
      </w:r>
      <w:proofErr w:type="spellStart"/>
      <w:r w:rsidRPr="00A024C6">
        <w:rPr>
          <w:i/>
          <w:iCs/>
          <w:color w:val="45C6D6"/>
        </w:rPr>
        <w:t>nullptr</w:t>
      </w:r>
      <w:proofErr w:type="spellEnd"/>
      <w:r w:rsidRPr="00A024C6">
        <w:rPr>
          <w:color w:val="BEC0C2"/>
        </w:rPr>
        <w:t xml:space="preserve"> </w:t>
      </w:r>
      <w:r w:rsidRPr="00A024C6">
        <w:rPr>
          <w:color w:val="D6BB9A"/>
        </w:rPr>
        <w:t>&amp;&amp;</w:t>
      </w:r>
      <w:r w:rsidRPr="00A024C6">
        <w:rPr>
          <w:color w:val="BEC0C2"/>
        </w:rPr>
        <w:t xml:space="preserve"> </w:t>
      </w:r>
      <w:r w:rsidRPr="00A024C6">
        <w:rPr>
          <w:color w:val="D6BB9A"/>
        </w:rPr>
        <w:t>state</w:t>
      </w:r>
      <w:r w:rsidRPr="00A024C6">
        <w:t>-&gt;</w:t>
      </w:r>
      <w:proofErr w:type="spellStart"/>
      <w:r w:rsidRPr="00A024C6">
        <w:t>children_.find</w:t>
      </w:r>
      <w:proofErr w:type="spellEnd"/>
      <w:r w:rsidRPr="00A024C6">
        <w:t>(</w:t>
      </w:r>
      <w:r w:rsidRPr="00A024C6">
        <w:rPr>
          <w:color w:val="D6BB9A"/>
        </w:rPr>
        <w:t>character</w:t>
      </w:r>
      <w:r w:rsidRPr="00A024C6">
        <w:t>)</w:t>
      </w:r>
      <w:r w:rsidRPr="00A024C6">
        <w:rPr>
          <w:color w:val="BEC0C2"/>
        </w:rPr>
        <w:t xml:space="preserve"> </w:t>
      </w:r>
      <w:r w:rsidRPr="00A024C6">
        <w:rPr>
          <w:color w:val="D6BB9A"/>
        </w:rPr>
        <w:t>==</w:t>
      </w:r>
      <w:r w:rsidRPr="00A024C6">
        <w:rPr>
          <w:color w:val="BEC0C2"/>
        </w:rPr>
        <w:t xml:space="preserve"> </w:t>
      </w:r>
      <w:r w:rsidRPr="00A024C6">
        <w:rPr>
          <w:color w:val="D6BB9A"/>
        </w:rPr>
        <w:t>state</w:t>
      </w:r>
      <w:r w:rsidRPr="00A024C6">
        <w:t>-&gt;</w:t>
      </w:r>
      <w:proofErr w:type="spellStart"/>
      <w:r w:rsidRPr="00A024C6">
        <w:t>children_.end</w:t>
      </w:r>
      <w:proofErr w:type="spellEnd"/>
      <w:r w:rsidRPr="00A024C6">
        <w:t>())</w:t>
      </w:r>
    </w:p>
    <w:p w14:paraId="1A41A54E" w14:textId="77777777" w:rsidR="00A024C6" w:rsidRPr="00A024C6" w:rsidRDefault="00A024C6" w:rsidP="00A024C6">
      <w:pPr>
        <w:pStyle w:val="af"/>
      </w:pPr>
      <w:r w:rsidRPr="00A024C6">
        <w:rPr>
          <w:color w:val="BEC0C2"/>
        </w:rPr>
        <w:t xml:space="preserve">    </w:t>
      </w:r>
      <w:r w:rsidRPr="00A024C6">
        <w:t>{</w:t>
      </w:r>
    </w:p>
    <w:p w14:paraId="636F5E7A" w14:textId="77777777" w:rsidR="00A024C6" w:rsidRPr="00A024C6" w:rsidRDefault="00A024C6" w:rsidP="00A024C6">
      <w:pPr>
        <w:pStyle w:val="af"/>
      </w:pPr>
      <w:r w:rsidRPr="00A024C6">
        <w:rPr>
          <w:color w:val="BEC0C2"/>
        </w:rPr>
        <w:t xml:space="preserve">        </w:t>
      </w:r>
      <w:r w:rsidRPr="00A024C6">
        <w:rPr>
          <w:color w:val="D6BB9A"/>
        </w:rPr>
        <w:t>state</w:t>
      </w:r>
      <w:r w:rsidRPr="00A024C6">
        <w:rPr>
          <w:color w:val="BEC0C2"/>
        </w:rPr>
        <w:t xml:space="preserve"> </w:t>
      </w:r>
      <w:r w:rsidRPr="00A024C6">
        <w:rPr>
          <w:color w:val="D6BB9A"/>
        </w:rPr>
        <w:t>=</w:t>
      </w:r>
      <w:r w:rsidRPr="00A024C6">
        <w:rPr>
          <w:color w:val="BEC0C2"/>
        </w:rPr>
        <w:t xml:space="preserve"> </w:t>
      </w:r>
      <w:r w:rsidRPr="00A024C6">
        <w:rPr>
          <w:color w:val="D6BB9A"/>
        </w:rPr>
        <w:t>state</w:t>
      </w:r>
      <w:r w:rsidRPr="00A024C6">
        <w:t>-&gt;fail_;</w:t>
      </w:r>
    </w:p>
    <w:p w14:paraId="4288508D" w14:textId="77777777" w:rsidR="00A024C6" w:rsidRPr="00A024C6" w:rsidRDefault="00A024C6" w:rsidP="00A024C6">
      <w:pPr>
        <w:pStyle w:val="af"/>
      </w:pPr>
      <w:r w:rsidRPr="00A024C6">
        <w:rPr>
          <w:color w:val="BEC0C2"/>
        </w:rPr>
        <w:t xml:space="preserve">    </w:t>
      </w:r>
      <w:r w:rsidRPr="00A024C6">
        <w:t>}</w:t>
      </w:r>
    </w:p>
    <w:p w14:paraId="02871016" w14:textId="77777777" w:rsidR="00A024C6" w:rsidRPr="00A024C6" w:rsidRDefault="00A024C6" w:rsidP="00A024C6">
      <w:pPr>
        <w:pStyle w:val="af"/>
      </w:pPr>
      <w:r w:rsidRPr="00A024C6">
        <w:rPr>
          <w:color w:val="BEC0C2"/>
        </w:rPr>
        <w:t xml:space="preserve">    </w:t>
      </w:r>
      <w:r w:rsidRPr="00A024C6">
        <w:rPr>
          <w:i/>
          <w:iCs/>
          <w:color w:val="45C6D6"/>
        </w:rPr>
        <w:t>if</w:t>
      </w:r>
      <w:r w:rsidRPr="00A024C6">
        <w:rPr>
          <w:color w:val="BEC0C2"/>
        </w:rPr>
        <w:t xml:space="preserve"> </w:t>
      </w:r>
      <w:r w:rsidRPr="00A024C6">
        <w:t>(</w:t>
      </w:r>
      <w:r w:rsidRPr="00A024C6">
        <w:rPr>
          <w:color w:val="D6BB9A"/>
        </w:rPr>
        <w:t>state</w:t>
      </w:r>
      <w:r w:rsidRPr="00A024C6">
        <w:rPr>
          <w:color w:val="BEC0C2"/>
        </w:rPr>
        <w:t xml:space="preserve"> </w:t>
      </w:r>
      <w:r w:rsidRPr="00A024C6">
        <w:rPr>
          <w:color w:val="D6BB9A"/>
        </w:rPr>
        <w:t>==</w:t>
      </w:r>
      <w:r w:rsidRPr="00A024C6">
        <w:rPr>
          <w:color w:val="BEC0C2"/>
        </w:rPr>
        <w:t xml:space="preserve"> </w:t>
      </w:r>
      <w:proofErr w:type="spellStart"/>
      <w:r w:rsidRPr="00A024C6">
        <w:rPr>
          <w:i/>
          <w:iCs/>
          <w:color w:val="45C6D6"/>
        </w:rPr>
        <w:t>nullptr</w:t>
      </w:r>
      <w:proofErr w:type="spellEnd"/>
      <w:r w:rsidRPr="00A024C6">
        <w:t>)</w:t>
      </w:r>
    </w:p>
    <w:p w14:paraId="1280CDD3" w14:textId="77777777" w:rsidR="00A024C6" w:rsidRPr="00A024C6" w:rsidRDefault="00A024C6" w:rsidP="00A024C6">
      <w:pPr>
        <w:pStyle w:val="af"/>
      </w:pPr>
      <w:r w:rsidRPr="00A024C6">
        <w:rPr>
          <w:color w:val="BEC0C2"/>
        </w:rPr>
        <w:t xml:space="preserve">    </w:t>
      </w:r>
      <w:r w:rsidRPr="00A024C6">
        <w:t>{</w:t>
      </w:r>
    </w:p>
    <w:p w14:paraId="7264C31C" w14:textId="77777777" w:rsidR="00A024C6" w:rsidRPr="00A024C6" w:rsidRDefault="00A024C6" w:rsidP="00A024C6">
      <w:pPr>
        <w:pStyle w:val="af"/>
      </w:pPr>
      <w:r w:rsidRPr="00A024C6">
        <w:rPr>
          <w:color w:val="BEC0C2"/>
        </w:rPr>
        <w:t xml:space="preserve">        </w:t>
      </w:r>
      <w:r w:rsidRPr="00A024C6">
        <w:rPr>
          <w:i/>
          <w:iCs/>
          <w:color w:val="45C6D6"/>
        </w:rPr>
        <w:t>return</w:t>
      </w:r>
      <w:r w:rsidRPr="00A024C6">
        <w:rPr>
          <w:color w:val="BEC0C2"/>
        </w:rPr>
        <w:t xml:space="preserve"> </w:t>
      </w:r>
      <w:r w:rsidRPr="00A024C6">
        <w:t>root_;</w:t>
      </w:r>
    </w:p>
    <w:p w14:paraId="1E9E0781" w14:textId="77777777" w:rsidR="00A024C6" w:rsidRPr="00A024C6" w:rsidRDefault="00A024C6" w:rsidP="00A024C6">
      <w:pPr>
        <w:pStyle w:val="af"/>
      </w:pPr>
      <w:r w:rsidRPr="00A024C6">
        <w:rPr>
          <w:color w:val="BEC0C2"/>
        </w:rPr>
        <w:t xml:space="preserve">    </w:t>
      </w:r>
      <w:r w:rsidRPr="00A024C6">
        <w:t>}</w:t>
      </w:r>
    </w:p>
    <w:p w14:paraId="2F929CEE" w14:textId="77777777" w:rsidR="00A024C6" w:rsidRPr="00A024C6" w:rsidRDefault="00A024C6" w:rsidP="00A024C6">
      <w:pPr>
        <w:pStyle w:val="af"/>
      </w:pPr>
      <w:r w:rsidRPr="00A024C6">
        <w:rPr>
          <w:color w:val="BEC0C2"/>
        </w:rPr>
        <w:t xml:space="preserve">    </w:t>
      </w:r>
      <w:r w:rsidRPr="00A024C6">
        <w:rPr>
          <w:i/>
          <w:iCs/>
          <w:color w:val="45C6D6"/>
        </w:rPr>
        <w:t>return</w:t>
      </w:r>
      <w:r w:rsidRPr="00A024C6">
        <w:rPr>
          <w:color w:val="BEC0C2"/>
        </w:rPr>
        <w:t xml:space="preserve"> </w:t>
      </w:r>
      <w:r w:rsidRPr="00A024C6">
        <w:rPr>
          <w:color w:val="D6BB9A"/>
        </w:rPr>
        <w:t>state</w:t>
      </w:r>
      <w:r w:rsidRPr="00A024C6">
        <w:t>-&gt;children_</w:t>
      </w:r>
      <w:r w:rsidRPr="00A024C6">
        <w:rPr>
          <w:color w:val="D6BB9A"/>
        </w:rPr>
        <w:t>[character]</w:t>
      </w:r>
      <w:r w:rsidRPr="00A024C6">
        <w:t>;</w:t>
      </w:r>
    </w:p>
    <w:p w14:paraId="269B31BA" w14:textId="77777777" w:rsidR="00A024C6" w:rsidRDefault="00A024C6" w:rsidP="00A024C6">
      <w:pPr>
        <w:pStyle w:val="af"/>
      </w:pPr>
      <w:r>
        <w:t>}</w:t>
      </w:r>
    </w:p>
    <w:p w14:paraId="63A695B4" w14:textId="2ACF6930" w:rsidR="006319EC" w:rsidRDefault="006319EC">
      <w:pPr>
        <w:spacing w:line="240" w:lineRule="auto"/>
        <w:ind w:firstLine="0"/>
        <w:rPr>
          <w:rFonts w:ascii="Courier New" w:eastAsia="Times New Roman" w:hAnsi="Courier New" w:cs="Times New Roman"/>
          <w:sz w:val="24"/>
          <w:lang w:val="en-US"/>
        </w:rPr>
      </w:pPr>
    </w:p>
    <w:p w14:paraId="57E1E04A" w14:textId="029CD396" w:rsidR="00780D30" w:rsidRDefault="00780D30" w:rsidP="00411FF5">
      <w:pPr>
        <w:pStyle w:val="af"/>
      </w:pPr>
    </w:p>
    <w:p w14:paraId="3DDA813D" w14:textId="0D3AF1AD" w:rsidR="006319EC" w:rsidRPr="00780D30" w:rsidRDefault="00780D30" w:rsidP="00780D30">
      <w:pPr>
        <w:spacing w:line="240" w:lineRule="auto"/>
        <w:ind w:firstLine="0"/>
        <w:rPr>
          <w:rFonts w:ascii="Courier New" w:eastAsia="Times New Roman" w:hAnsi="Courier New" w:cs="Times New Roman"/>
          <w:sz w:val="24"/>
          <w:lang w:val="en-US"/>
        </w:rPr>
      </w:pPr>
      <w:r w:rsidRPr="00624956">
        <w:rPr>
          <w:lang w:val="en-US"/>
        </w:rPr>
        <w:br w:type="page"/>
      </w:r>
    </w:p>
    <w:p w14:paraId="752DDDB7" w14:textId="1543D080" w:rsidR="00780D30" w:rsidRDefault="00780D30" w:rsidP="00780D30">
      <w:pPr>
        <w:pStyle w:val="afb"/>
        <w:rPr>
          <w:lang w:val="en-US"/>
        </w:rPr>
      </w:pPr>
      <w:bookmarkStart w:id="4" w:name="_Hlk151289068"/>
      <w:r w:rsidRPr="00094BA2">
        <w:rPr>
          <w:lang w:val="en-US"/>
        </w:rPr>
        <w:lastRenderedPageBreak/>
        <w:t>2.</w:t>
      </w:r>
      <w:r w:rsidRPr="00D46471">
        <w:rPr>
          <w:lang w:val="en-US"/>
        </w:rPr>
        <w:t>1</w:t>
      </w:r>
      <w:r>
        <w:rPr>
          <w:lang w:val="en-US"/>
        </w:rPr>
        <w:t>4 ITERATORS</w:t>
      </w:r>
      <w:bookmarkEnd w:id="4"/>
    </w:p>
    <w:p w14:paraId="0D207C90" w14:textId="0D082B34" w:rsidR="00780D30" w:rsidRDefault="00780D30" w:rsidP="006319EC">
      <w:pPr>
        <w:spacing w:line="240" w:lineRule="auto"/>
        <w:ind w:firstLine="0"/>
        <w:rPr>
          <w:rFonts w:ascii="Courier New" w:eastAsia="Times New Roman" w:hAnsi="Courier New" w:cs="Times New Roman"/>
          <w:sz w:val="24"/>
          <w:lang w:val="en-US"/>
        </w:rPr>
      </w:pPr>
    </w:p>
    <w:p w14:paraId="1733966A" w14:textId="7B92A5C5" w:rsidR="00780D30" w:rsidRPr="00780D30" w:rsidRDefault="00780D30" w:rsidP="00780D30">
      <w:pPr>
        <w:rPr>
          <w:rFonts w:eastAsia="Times New Roman"/>
          <w:lang w:val="en-US"/>
        </w:rPr>
      </w:pPr>
      <w:r w:rsidRPr="00780D30">
        <w:rPr>
          <w:rFonts w:eastAsia="Times New Roman"/>
          <w:lang w:val="en-US"/>
        </w:rPr>
        <w:t xml:space="preserve">In C++, iterators play a key role when working with containers such as strings, the </w:t>
      </w:r>
      <w:proofErr w:type="spellStart"/>
      <w:r w:rsidRPr="00780D30">
        <w:rPr>
          <w:rFonts w:eastAsia="Times New Roman"/>
          <w:lang w:val="en-US"/>
        </w:rPr>
        <w:t>myString</w:t>
      </w:r>
      <w:proofErr w:type="spellEnd"/>
      <w:r w:rsidRPr="00780D30">
        <w:rPr>
          <w:rFonts w:eastAsia="Times New Roman"/>
          <w:lang w:val="en-US"/>
        </w:rPr>
        <w:t xml:space="preserve"> class being developed, and other data structures. Iterators provide a convenient way to access container elements sequentially, which allows you to efficiently perform various operations, such as iterating, searching, </w:t>
      </w:r>
      <w:proofErr w:type="gramStart"/>
      <w:r w:rsidRPr="00780D30">
        <w:rPr>
          <w:rFonts w:eastAsia="Times New Roman"/>
          <w:lang w:val="en-US"/>
        </w:rPr>
        <w:t>changing</w:t>
      </w:r>
      <w:proofErr w:type="gramEnd"/>
      <w:r w:rsidRPr="00780D30">
        <w:rPr>
          <w:rFonts w:eastAsia="Times New Roman"/>
          <w:lang w:val="en-US"/>
        </w:rPr>
        <w:t xml:space="preserve"> and deleting elements.</w:t>
      </w:r>
    </w:p>
    <w:p w14:paraId="6B2ACE1F" w14:textId="43EE7665" w:rsidR="00780D30" w:rsidRPr="00780D30" w:rsidRDefault="00780D30" w:rsidP="00780D30">
      <w:pPr>
        <w:rPr>
          <w:rFonts w:eastAsia="Times New Roman"/>
          <w:lang w:val="en-US"/>
        </w:rPr>
      </w:pPr>
      <w:r w:rsidRPr="00780D30">
        <w:rPr>
          <w:rFonts w:eastAsia="Times New Roman"/>
          <w:lang w:val="en-US"/>
        </w:rPr>
        <w:t xml:space="preserve">The </w:t>
      </w:r>
      <w:proofErr w:type="spellStart"/>
      <w:r w:rsidRPr="00780D30">
        <w:rPr>
          <w:rFonts w:eastAsia="Times New Roman"/>
          <w:lang w:val="en-US"/>
        </w:rPr>
        <w:t>myString</w:t>
      </w:r>
      <w:proofErr w:type="spellEnd"/>
      <w:r w:rsidRPr="00780D30">
        <w:rPr>
          <w:rFonts w:eastAsia="Times New Roman"/>
          <w:lang w:val="en-US"/>
        </w:rPr>
        <w:t xml:space="preserve"> class being developed includes a variety of methods for working with strings. An interesting addition to the class being developed would be iterators that would allow the user to easily iterate over the characters of the string being developed or perform other manipulations with its contents.  This gives the user flexibility in using the class being developed and simplifies interaction with its contents.</w:t>
      </w:r>
    </w:p>
    <w:p w14:paraId="2739AA6A" w14:textId="64325FD0" w:rsidR="00780D30" w:rsidRDefault="00780D30" w:rsidP="00780D30">
      <w:pPr>
        <w:rPr>
          <w:rFonts w:eastAsia="Times New Roman"/>
          <w:lang w:val="en-US"/>
        </w:rPr>
      </w:pPr>
      <w:r w:rsidRPr="00780D30">
        <w:rPr>
          <w:rFonts w:eastAsia="Times New Roman"/>
          <w:lang w:val="en-US"/>
        </w:rPr>
        <w:t xml:space="preserve">The use of iterators in C++ is especially important when working with standard containers, such as </w:t>
      </w:r>
      <w:proofErr w:type="gramStart"/>
      <w:r w:rsidRPr="00780D30">
        <w:rPr>
          <w:rFonts w:eastAsia="Times New Roman"/>
          <w:lang w:val="en-US"/>
        </w:rPr>
        <w:t>std::</w:t>
      </w:r>
      <w:proofErr w:type="gramEnd"/>
      <w:r w:rsidRPr="00780D30">
        <w:rPr>
          <w:rFonts w:eastAsia="Times New Roman"/>
          <w:lang w:val="en-US"/>
        </w:rPr>
        <w:t xml:space="preserve">vector, std::list, and others. However, creating custom iterators for custom classes, such as the </w:t>
      </w:r>
      <w:proofErr w:type="spellStart"/>
      <w:r w:rsidRPr="00780D30">
        <w:rPr>
          <w:rFonts w:eastAsia="Times New Roman"/>
          <w:lang w:val="en-US"/>
        </w:rPr>
        <w:t>myString</w:t>
      </w:r>
      <w:proofErr w:type="spellEnd"/>
      <w:r w:rsidRPr="00780D30">
        <w:rPr>
          <w:rFonts w:eastAsia="Times New Roman"/>
          <w:lang w:val="en-US"/>
        </w:rPr>
        <w:t xml:space="preserve"> being developed, can also significantly improve the usability and readability of the code.</w:t>
      </w:r>
    </w:p>
    <w:p w14:paraId="2924FBC3" w14:textId="0BB5A042" w:rsidR="00780D30" w:rsidRDefault="00780D30" w:rsidP="00780D30">
      <w:pPr>
        <w:rPr>
          <w:rFonts w:eastAsia="Times New Roman"/>
          <w:lang w:val="en-US"/>
        </w:rPr>
      </w:pPr>
      <w:r w:rsidRPr="00780D30">
        <w:rPr>
          <w:rFonts w:eastAsia="Times New Roman"/>
          <w:lang w:val="en-US"/>
        </w:rPr>
        <w:t>In this paper, the iterators</w:t>
      </w:r>
      <w:r>
        <w:rPr>
          <w:rFonts w:eastAsia="Times New Roman"/>
          <w:lang w:val="en-US"/>
        </w:rPr>
        <w:t xml:space="preserve"> </w:t>
      </w:r>
      <w:r w:rsidRPr="00780D30">
        <w:rPr>
          <w:rFonts w:eastAsia="Times New Roman"/>
          <w:lang w:val="en-US"/>
        </w:rPr>
        <w:t xml:space="preserve">iterator, </w:t>
      </w:r>
      <w:proofErr w:type="spellStart"/>
      <w:r w:rsidRPr="00780D30">
        <w:rPr>
          <w:rFonts w:eastAsia="Times New Roman"/>
          <w:lang w:val="en-US"/>
        </w:rPr>
        <w:t>const_iterator</w:t>
      </w:r>
      <w:proofErr w:type="spellEnd"/>
      <w:r w:rsidRPr="00780D30">
        <w:rPr>
          <w:rFonts w:eastAsia="Times New Roman"/>
          <w:lang w:val="en-US"/>
        </w:rPr>
        <w:t>,</w:t>
      </w:r>
      <w:r>
        <w:rPr>
          <w:rFonts w:eastAsia="Times New Roman"/>
          <w:lang w:val="en-US"/>
        </w:rPr>
        <w:t xml:space="preserve"> </w:t>
      </w:r>
      <w:proofErr w:type="spellStart"/>
      <w:r w:rsidRPr="00780D30">
        <w:rPr>
          <w:rFonts w:eastAsia="Times New Roman"/>
          <w:lang w:val="en-US"/>
        </w:rPr>
        <w:t>reverse_iterator</w:t>
      </w:r>
      <w:proofErr w:type="spellEnd"/>
      <w:r w:rsidRPr="00780D30">
        <w:rPr>
          <w:rFonts w:eastAsia="Times New Roman"/>
          <w:lang w:val="en-US"/>
        </w:rPr>
        <w:t>,</w:t>
      </w:r>
      <w:r>
        <w:rPr>
          <w:rFonts w:eastAsia="Times New Roman"/>
          <w:lang w:val="en-US"/>
        </w:rPr>
        <w:t xml:space="preserve"> </w:t>
      </w:r>
      <w:proofErr w:type="spellStart"/>
      <w:r w:rsidRPr="00780D30">
        <w:rPr>
          <w:rFonts w:eastAsia="Times New Roman"/>
          <w:lang w:val="en-US"/>
        </w:rPr>
        <w:t>const_reverse_iterator</w:t>
      </w:r>
      <w:proofErr w:type="spellEnd"/>
      <w:r w:rsidRPr="00780D30">
        <w:rPr>
          <w:rFonts w:eastAsia="Times New Roman"/>
          <w:lang w:val="en-US"/>
        </w:rPr>
        <w:t xml:space="preserve"> </w:t>
      </w:r>
      <w:proofErr w:type="gramStart"/>
      <w:r w:rsidRPr="00780D30">
        <w:rPr>
          <w:rFonts w:eastAsia="Times New Roman"/>
          <w:lang w:val="en-US"/>
        </w:rPr>
        <w:t>were</w:t>
      </w:r>
      <w:proofErr w:type="gramEnd"/>
      <w:r w:rsidRPr="00780D30">
        <w:rPr>
          <w:rFonts w:eastAsia="Times New Roman"/>
          <w:lang w:val="en-US"/>
        </w:rPr>
        <w:t xml:space="preserve"> written and some methods for the </w:t>
      </w:r>
      <w:proofErr w:type="spellStart"/>
      <w:r w:rsidRPr="00780D30">
        <w:rPr>
          <w:rFonts w:eastAsia="Times New Roman"/>
          <w:lang w:val="en-US"/>
        </w:rPr>
        <w:t>myString</w:t>
      </w:r>
      <w:proofErr w:type="spellEnd"/>
      <w:r w:rsidRPr="00780D30">
        <w:rPr>
          <w:rFonts w:eastAsia="Times New Roman"/>
          <w:lang w:val="en-US"/>
        </w:rPr>
        <w:t xml:space="preserve"> class were overloaded.</w:t>
      </w:r>
    </w:p>
    <w:p w14:paraId="5D3C6B0F" w14:textId="738EFD48" w:rsidR="00097C80" w:rsidRDefault="00780D30">
      <w:pPr>
        <w:spacing w:line="240" w:lineRule="auto"/>
        <w:ind w:firstLine="0"/>
        <w:rPr>
          <w:rFonts w:eastAsia="Times New Roman"/>
          <w:lang w:val="en-US"/>
        </w:rPr>
      </w:pPr>
      <w:r>
        <w:rPr>
          <w:rFonts w:eastAsia="Times New Roman"/>
          <w:lang w:val="en-US"/>
        </w:rPr>
        <w:br w:type="page"/>
      </w:r>
    </w:p>
    <w:p w14:paraId="6D51CD15" w14:textId="64CFD177" w:rsidR="00097C80" w:rsidRDefault="00097C80" w:rsidP="00097C80">
      <w:pPr>
        <w:pStyle w:val="afb"/>
        <w:rPr>
          <w:lang w:val="en-US"/>
        </w:rPr>
      </w:pPr>
      <w:r w:rsidRPr="00094BA2">
        <w:rPr>
          <w:lang w:val="en-US"/>
        </w:rPr>
        <w:lastRenderedPageBreak/>
        <w:t>2.</w:t>
      </w:r>
      <w:r w:rsidRPr="00D46471">
        <w:rPr>
          <w:lang w:val="en-US"/>
        </w:rPr>
        <w:t>1</w:t>
      </w:r>
      <w:r w:rsidR="00EB441A">
        <w:rPr>
          <w:lang w:val="en-US"/>
        </w:rPr>
        <w:t>5</w:t>
      </w:r>
      <w:r>
        <w:rPr>
          <w:lang w:val="en-US"/>
        </w:rPr>
        <w:t xml:space="preserve"> PYTHON WRAPPING</w:t>
      </w:r>
    </w:p>
    <w:p w14:paraId="27B1A541" w14:textId="41FFBB89" w:rsidR="007D33B2" w:rsidRPr="007D33B2" w:rsidRDefault="007D33B2" w:rsidP="007D33B2">
      <w:pPr>
        <w:rPr>
          <w:lang w:val="en-US"/>
        </w:rPr>
      </w:pPr>
      <w:r w:rsidRPr="007D33B2">
        <w:rPr>
          <w:lang w:val="en-US"/>
        </w:rPr>
        <w:t>In C++, there are several ways to wrap functions for use from Python.</w:t>
      </w:r>
    </w:p>
    <w:p w14:paraId="380E8711" w14:textId="0ACA4E37" w:rsidR="007D33B2" w:rsidRPr="007D33B2" w:rsidRDefault="007D33B2" w:rsidP="007D33B2">
      <w:pPr>
        <w:rPr>
          <w:lang w:val="en-US"/>
        </w:rPr>
      </w:pPr>
      <w:proofErr w:type="spellStart"/>
      <w:r w:rsidRPr="007D33B2">
        <w:rPr>
          <w:lang w:val="en-US"/>
        </w:rPr>
        <w:t>Boost.Python</w:t>
      </w:r>
      <w:proofErr w:type="spellEnd"/>
      <w:r w:rsidRPr="007D33B2">
        <w:rPr>
          <w:lang w:val="en-US"/>
        </w:rPr>
        <w:t xml:space="preserve">: </w:t>
      </w:r>
      <w:proofErr w:type="spellStart"/>
      <w:r w:rsidRPr="007D33B2">
        <w:rPr>
          <w:lang w:val="en-US"/>
        </w:rPr>
        <w:t>Boost.Python</w:t>
      </w:r>
      <w:proofErr w:type="spellEnd"/>
      <w:r w:rsidRPr="007D33B2">
        <w:rPr>
          <w:lang w:val="en-US"/>
        </w:rPr>
        <w:t xml:space="preserve"> is a library from the Boost library designed to integrate C++ with Python. It provides a high-level interface for creating wrappers of C++ functions and classes for use from Python.</w:t>
      </w:r>
    </w:p>
    <w:p w14:paraId="2B08443A" w14:textId="0E27467C" w:rsidR="007D33B2" w:rsidRPr="007D33B2" w:rsidRDefault="007D33B2" w:rsidP="007D33B2">
      <w:pPr>
        <w:rPr>
          <w:lang w:val="en-US"/>
        </w:rPr>
      </w:pPr>
      <w:r w:rsidRPr="007D33B2">
        <w:rPr>
          <w:lang w:val="en-US"/>
        </w:rPr>
        <w:t>pybind11: pybind11 is a lightweight and flexible library for creating C++ wrappers for Python without the need for a Boost compiler. It provides a simple syntax and good support for data transfer between C++ and Python.</w:t>
      </w:r>
    </w:p>
    <w:p w14:paraId="2DF7E316" w14:textId="772E304C" w:rsidR="007D33B2" w:rsidRDefault="007D33B2" w:rsidP="007D33B2">
      <w:pPr>
        <w:rPr>
          <w:lang w:val="en-US"/>
        </w:rPr>
      </w:pPr>
      <w:r w:rsidRPr="007D33B2">
        <w:rPr>
          <w:lang w:val="en-US"/>
        </w:rPr>
        <w:t>Wrapper using extern "C" __</w:t>
      </w:r>
      <w:proofErr w:type="spellStart"/>
      <w:r w:rsidRPr="007D33B2">
        <w:rPr>
          <w:lang w:val="en-US"/>
        </w:rPr>
        <w:t>declspec</w:t>
      </w:r>
      <w:proofErr w:type="spellEnd"/>
      <w:r w:rsidRPr="007D33B2">
        <w:rPr>
          <w:lang w:val="en-US"/>
        </w:rPr>
        <w:t xml:space="preserve"> (</w:t>
      </w:r>
      <w:proofErr w:type="spellStart"/>
      <w:r w:rsidRPr="007D33B2">
        <w:rPr>
          <w:lang w:val="en-US"/>
        </w:rPr>
        <w:t>dllexport</w:t>
      </w:r>
      <w:proofErr w:type="spellEnd"/>
      <w:r w:rsidRPr="007D33B2">
        <w:rPr>
          <w:lang w:val="en-US"/>
        </w:rPr>
        <w:t>): This approach is used to create a library that can be easily used from other languages, including Python. The extern "C" keywords ensure that the C++ compiler uses a function calling convention compatible with the C language. __</w:t>
      </w:r>
      <w:proofErr w:type="spellStart"/>
      <w:r w:rsidRPr="007D33B2">
        <w:rPr>
          <w:lang w:val="en-US"/>
        </w:rPr>
        <w:t>declspec</w:t>
      </w:r>
      <w:proofErr w:type="spellEnd"/>
      <w:r w:rsidRPr="007D33B2">
        <w:rPr>
          <w:lang w:val="en-US"/>
        </w:rPr>
        <w:t xml:space="preserve"> (</w:t>
      </w:r>
      <w:proofErr w:type="spellStart"/>
      <w:r w:rsidRPr="007D33B2">
        <w:rPr>
          <w:lang w:val="en-US"/>
        </w:rPr>
        <w:t>dllexport</w:t>
      </w:r>
      <w:proofErr w:type="spellEnd"/>
      <w:r w:rsidRPr="007D33B2">
        <w:rPr>
          <w:lang w:val="en-US"/>
        </w:rPr>
        <w:t>) is used to export functions from DLL to Windows.</w:t>
      </w:r>
    </w:p>
    <w:p w14:paraId="55B6902A" w14:textId="46074970" w:rsidR="00097C80" w:rsidRDefault="007D33B2" w:rsidP="00097C80">
      <w:pPr>
        <w:rPr>
          <w:lang w:val="en-US"/>
        </w:rPr>
      </w:pPr>
      <w:proofErr w:type="gramStart"/>
      <w:r w:rsidRPr="007D33B2">
        <w:rPr>
          <w:lang w:val="en-US"/>
        </w:rPr>
        <w:t>First</w:t>
      </w:r>
      <w:proofErr w:type="gramEnd"/>
      <w:r w:rsidRPr="007D33B2">
        <w:rPr>
          <w:lang w:val="en-US"/>
        </w:rPr>
        <w:t xml:space="preserve"> I chose pybind11. </w:t>
      </w:r>
      <w:r w:rsidR="00097C80">
        <w:rPr>
          <w:lang w:val="en-US"/>
        </w:rPr>
        <w:t>We</w:t>
      </w:r>
      <w:r w:rsidR="00097C80" w:rsidRPr="00097C80">
        <w:rPr>
          <w:lang w:val="en-US"/>
        </w:rPr>
        <w:t xml:space="preserve"> need to configure the environment so that </w:t>
      </w:r>
      <w:r w:rsidR="00097C80">
        <w:rPr>
          <w:lang w:val="en-US"/>
        </w:rPr>
        <w:t>we</w:t>
      </w:r>
      <w:r w:rsidR="00097C80" w:rsidRPr="00097C80">
        <w:rPr>
          <w:lang w:val="en-US"/>
        </w:rPr>
        <w:t xml:space="preserve"> can work with Python. At first, there was an attempt to connect Python to the Qt project</w:t>
      </w:r>
      <w:r w:rsidR="00097C80">
        <w:rPr>
          <w:lang w:val="en-US"/>
        </w:rPr>
        <w:t xml:space="preserve"> </w:t>
      </w:r>
      <w:r w:rsidR="00097C80" w:rsidRPr="00097C80">
        <w:rPr>
          <w:lang w:val="en-US"/>
        </w:rPr>
        <w:t xml:space="preserve">and connect the pybind11 library, but nothing good came of it, I could not fix the error in which the Qt studio did not see the </w:t>
      </w:r>
      <w:proofErr w:type="spellStart"/>
      <w:r w:rsidR="00097C80" w:rsidRPr="00097C80">
        <w:rPr>
          <w:lang w:val="en-US"/>
        </w:rPr>
        <w:t>Python.h</w:t>
      </w:r>
      <w:proofErr w:type="spellEnd"/>
      <w:r w:rsidR="00097C80" w:rsidRPr="00097C80">
        <w:rPr>
          <w:lang w:val="en-US"/>
        </w:rPr>
        <w:t xml:space="preserve"> file.</w:t>
      </w:r>
    </w:p>
    <w:p w14:paraId="54615CA0" w14:textId="77777777" w:rsidR="00097C80" w:rsidRDefault="00097C80" w:rsidP="00097C80">
      <w:pPr>
        <w:rPr>
          <w:lang w:val="en-US"/>
        </w:rPr>
      </w:pPr>
    </w:p>
    <w:p w14:paraId="2A8530FB" w14:textId="77777777" w:rsidR="00097C80" w:rsidRDefault="00097C80" w:rsidP="00097C80">
      <w:pPr>
        <w:pStyle w:val="af8"/>
      </w:pPr>
      <w:r w:rsidRPr="00097C80">
        <w:rPr>
          <w:noProof/>
        </w:rPr>
        <w:drawing>
          <wp:inline distT="0" distB="0" distL="0" distR="0" wp14:anchorId="75885809" wp14:editId="4FB4BFBD">
            <wp:extent cx="5219700" cy="2760833"/>
            <wp:effectExtent l="0" t="0" r="0" b="1905"/>
            <wp:docPr id="188498835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835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
                    <a:stretch>
                      <a:fillRect/>
                    </a:stretch>
                  </pic:blipFill>
                  <pic:spPr>
                    <a:xfrm>
                      <a:off x="0" y="0"/>
                      <a:ext cx="5223060" cy="2762610"/>
                    </a:xfrm>
                    <a:prstGeom prst="rect">
                      <a:avLst/>
                    </a:prstGeom>
                  </pic:spPr>
                </pic:pic>
              </a:graphicData>
            </a:graphic>
          </wp:inline>
        </w:drawing>
      </w:r>
    </w:p>
    <w:p w14:paraId="36A8DCBA" w14:textId="30136717" w:rsidR="00097C80" w:rsidRDefault="00097C80" w:rsidP="00097C80">
      <w:pPr>
        <w:pStyle w:val="ad"/>
        <w:rPr>
          <w:lang w:val="en-US"/>
        </w:rPr>
      </w:pPr>
      <w:r>
        <w:t xml:space="preserve">Рисунок </w:t>
      </w:r>
      <w:fldSimple w:instr=" SEQ Рисунок \* ARABIC ">
        <w:r w:rsidR="00624956">
          <w:rPr>
            <w:noProof/>
          </w:rPr>
          <w:t>2</w:t>
        </w:r>
      </w:fldSimple>
      <w:r>
        <w:rPr>
          <w:lang w:val="en-US"/>
        </w:rPr>
        <w:t xml:space="preserve"> – </w:t>
      </w:r>
      <w:r>
        <w:t>Процесс настройки проекта</w:t>
      </w:r>
    </w:p>
    <w:p w14:paraId="55AF48E3" w14:textId="77777777" w:rsidR="00097C80" w:rsidRDefault="00097C80" w:rsidP="00097C80">
      <w:pPr>
        <w:pStyle w:val="ad"/>
        <w:rPr>
          <w:lang w:val="en-US"/>
        </w:rPr>
      </w:pPr>
    </w:p>
    <w:p w14:paraId="7B3C9E6E" w14:textId="77777777" w:rsidR="00097C80" w:rsidRDefault="00097C80" w:rsidP="00097C80">
      <w:pPr>
        <w:pStyle w:val="af8"/>
      </w:pPr>
      <w:r w:rsidRPr="00097C80">
        <w:rPr>
          <w:noProof/>
          <w:lang w:val="en-US"/>
        </w:rPr>
        <w:lastRenderedPageBreak/>
        <w:drawing>
          <wp:inline distT="0" distB="0" distL="0" distR="0" wp14:anchorId="1B7FF4E4" wp14:editId="47A36461">
            <wp:extent cx="4953000" cy="2905307"/>
            <wp:effectExtent l="0" t="0" r="0" b="9525"/>
            <wp:docPr id="50019953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953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0"/>
                    <a:stretch>
                      <a:fillRect/>
                    </a:stretch>
                  </pic:blipFill>
                  <pic:spPr>
                    <a:xfrm>
                      <a:off x="0" y="0"/>
                      <a:ext cx="4955356" cy="2906689"/>
                    </a:xfrm>
                    <a:prstGeom prst="rect">
                      <a:avLst/>
                    </a:prstGeom>
                  </pic:spPr>
                </pic:pic>
              </a:graphicData>
            </a:graphic>
          </wp:inline>
        </w:drawing>
      </w:r>
    </w:p>
    <w:p w14:paraId="5811220A" w14:textId="7F5105D7" w:rsidR="00097C80" w:rsidRPr="00097C80" w:rsidRDefault="00097C80" w:rsidP="00097C80">
      <w:pPr>
        <w:pStyle w:val="ad"/>
        <w:rPr>
          <w:lang w:val="en-US"/>
        </w:rPr>
      </w:pPr>
      <w:r>
        <w:t xml:space="preserve">Рисунок </w:t>
      </w:r>
      <w:fldSimple w:instr=" SEQ Рисунок \* ARABIC ">
        <w:r w:rsidR="00624956">
          <w:rPr>
            <w:noProof/>
          </w:rPr>
          <w:t>3</w:t>
        </w:r>
      </w:fldSimple>
      <w:r>
        <w:t xml:space="preserve"> </w:t>
      </w:r>
      <w:r w:rsidRPr="00D1215B">
        <w:t>– Процесс настройки проекта</w:t>
      </w:r>
    </w:p>
    <w:p w14:paraId="633C2FA4" w14:textId="77777777" w:rsidR="00097C80" w:rsidRDefault="00097C80" w:rsidP="00097C80">
      <w:pPr>
        <w:rPr>
          <w:lang w:val="en-US"/>
        </w:rPr>
      </w:pPr>
    </w:p>
    <w:p w14:paraId="224155E5" w14:textId="77777777" w:rsidR="00097C80" w:rsidRDefault="00097C80" w:rsidP="00097C80">
      <w:pPr>
        <w:pStyle w:val="af8"/>
      </w:pPr>
      <w:r w:rsidRPr="00097C80">
        <w:rPr>
          <w:noProof/>
          <w:lang w:val="en-US"/>
        </w:rPr>
        <w:drawing>
          <wp:inline distT="0" distB="0" distL="0" distR="0" wp14:anchorId="50A07026" wp14:editId="2112192E">
            <wp:extent cx="5418788" cy="3048000"/>
            <wp:effectExtent l="0" t="0" r="0" b="0"/>
            <wp:docPr id="48307673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673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1"/>
                    <a:stretch>
                      <a:fillRect/>
                    </a:stretch>
                  </pic:blipFill>
                  <pic:spPr>
                    <a:xfrm>
                      <a:off x="0" y="0"/>
                      <a:ext cx="5421610" cy="3049587"/>
                    </a:xfrm>
                    <a:prstGeom prst="rect">
                      <a:avLst/>
                    </a:prstGeom>
                  </pic:spPr>
                </pic:pic>
              </a:graphicData>
            </a:graphic>
          </wp:inline>
        </w:drawing>
      </w:r>
    </w:p>
    <w:p w14:paraId="7041B5C1" w14:textId="66581C37" w:rsidR="00097C80" w:rsidRDefault="00097C80" w:rsidP="00097C80">
      <w:pPr>
        <w:pStyle w:val="ad"/>
        <w:rPr>
          <w:lang w:val="en-US"/>
        </w:rPr>
      </w:pPr>
      <w:r>
        <w:t>Рисунок</w:t>
      </w:r>
      <w:r w:rsidRPr="007D33B2">
        <w:rPr>
          <w:lang w:val="en-US"/>
        </w:rPr>
        <w:t xml:space="preserve"> </w:t>
      </w:r>
      <w:r>
        <w:fldChar w:fldCharType="begin"/>
      </w:r>
      <w:r w:rsidRPr="007D33B2">
        <w:rPr>
          <w:lang w:val="en-US"/>
        </w:rPr>
        <w:instrText xml:space="preserve"> SEQ </w:instrText>
      </w:r>
      <w:r>
        <w:instrText>Рисунок</w:instrText>
      </w:r>
      <w:r w:rsidRPr="007D33B2">
        <w:rPr>
          <w:lang w:val="en-US"/>
        </w:rPr>
        <w:instrText xml:space="preserve"> \* ARABIC </w:instrText>
      </w:r>
      <w:r>
        <w:fldChar w:fldCharType="separate"/>
      </w:r>
      <w:r w:rsidR="00624956">
        <w:rPr>
          <w:noProof/>
          <w:lang w:val="en-US"/>
        </w:rPr>
        <w:t>4</w:t>
      </w:r>
      <w:r>
        <w:rPr>
          <w:noProof/>
        </w:rPr>
        <w:fldChar w:fldCharType="end"/>
      </w:r>
      <w:r w:rsidRPr="007D33B2">
        <w:rPr>
          <w:lang w:val="en-US"/>
        </w:rPr>
        <w:t xml:space="preserve"> – </w:t>
      </w:r>
      <w:r w:rsidRPr="00DA599F">
        <w:t>Процесс</w:t>
      </w:r>
      <w:r w:rsidRPr="007D33B2">
        <w:rPr>
          <w:lang w:val="en-US"/>
        </w:rPr>
        <w:t xml:space="preserve"> </w:t>
      </w:r>
      <w:r w:rsidRPr="00DA599F">
        <w:t>настройки</w:t>
      </w:r>
      <w:r w:rsidRPr="007D33B2">
        <w:rPr>
          <w:lang w:val="en-US"/>
        </w:rPr>
        <w:t xml:space="preserve"> </w:t>
      </w:r>
      <w:r w:rsidRPr="00DA599F">
        <w:t>проекта</w:t>
      </w:r>
    </w:p>
    <w:p w14:paraId="47C592C5" w14:textId="77777777" w:rsidR="003270FC" w:rsidRDefault="003270FC">
      <w:pPr>
        <w:spacing w:line="240" w:lineRule="auto"/>
        <w:ind w:firstLine="0"/>
        <w:rPr>
          <w:lang w:val="en-US"/>
        </w:rPr>
      </w:pPr>
    </w:p>
    <w:p w14:paraId="0B6D6C02" w14:textId="5AE0D10C" w:rsidR="003270FC" w:rsidRDefault="003270FC" w:rsidP="003270FC">
      <w:pPr>
        <w:rPr>
          <w:lang w:val="en-US"/>
        </w:rPr>
      </w:pPr>
      <w:r w:rsidRPr="003270FC">
        <w:rPr>
          <w:lang w:val="en-US"/>
        </w:rPr>
        <w:t xml:space="preserve">Then an attempt was made to create a library in C++ </w:t>
      </w:r>
      <w:r w:rsidR="007D33B2" w:rsidRPr="007D33B2">
        <w:rPr>
          <w:lang w:val="en-US"/>
        </w:rPr>
        <w:t>using extern "C" __</w:t>
      </w:r>
      <w:proofErr w:type="spellStart"/>
      <w:r w:rsidR="007D33B2" w:rsidRPr="007D33B2">
        <w:rPr>
          <w:lang w:val="en-US"/>
        </w:rPr>
        <w:t>declspec</w:t>
      </w:r>
      <w:proofErr w:type="spellEnd"/>
      <w:r w:rsidR="007D33B2" w:rsidRPr="007D33B2">
        <w:rPr>
          <w:lang w:val="en-US"/>
        </w:rPr>
        <w:t xml:space="preserve"> (</w:t>
      </w:r>
      <w:proofErr w:type="spellStart"/>
      <w:r w:rsidR="007D33B2" w:rsidRPr="007D33B2">
        <w:rPr>
          <w:lang w:val="en-US"/>
        </w:rPr>
        <w:t>dllexport</w:t>
      </w:r>
      <w:proofErr w:type="spellEnd"/>
      <w:r w:rsidR="007D33B2" w:rsidRPr="007D33B2">
        <w:rPr>
          <w:lang w:val="en-US"/>
        </w:rPr>
        <w:t xml:space="preserve">) </w:t>
      </w:r>
      <w:r w:rsidRPr="003270FC">
        <w:rPr>
          <w:lang w:val="en-US"/>
        </w:rPr>
        <w:t xml:space="preserve">and connect it to Python. </w:t>
      </w:r>
    </w:p>
    <w:p w14:paraId="311A7815" w14:textId="77777777" w:rsidR="003270FC" w:rsidRDefault="003270FC" w:rsidP="003270FC">
      <w:pPr>
        <w:rPr>
          <w:lang w:val="en-US"/>
        </w:rPr>
      </w:pPr>
    </w:p>
    <w:p w14:paraId="092899F1" w14:textId="174D5E7A" w:rsidR="003270FC" w:rsidRDefault="003270FC" w:rsidP="003270FC">
      <w:pPr>
        <w:pStyle w:val="af8"/>
      </w:pPr>
      <w:r w:rsidRPr="003270FC">
        <w:rPr>
          <w:noProof/>
        </w:rPr>
        <w:lastRenderedPageBreak/>
        <w:drawing>
          <wp:inline distT="0" distB="0" distL="0" distR="0" wp14:anchorId="0E2E22EC" wp14:editId="668398C7">
            <wp:extent cx="6300470" cy="3543935"/>
            <wp:effectExtent l="0" t="0" r="5080" b="0"/>
            <wp:docPr id="1987728483" name="Рисунок 1" descr="Изображение выглядит как текст, программное обеспечение, снимок экрана,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28483" name="Рисунок 1" descr="Изображение выглядит как текст, программное обеспечение, снимок экрана, Мультимедийное программное обеспечение&#10;&#10;Автоматически созданное описание"/>
                    <pic:cNvPicPr/>
                  </pic:nvPicPr>
                  <pic:blipFill>
                    <a:blip r:embed="rId12"/>
                    <a:stretch>
                      <a:fillRect/>
                    </a:stretch>
                  </pic:blipFill>
                  <pic:spPr>
                    <a:xfrm>
                      <a:off x="0" y="0"/>
                      <a:ext cx="6300470" cy="3543935"/>
                    </a:xfrm>
                    <a:prstGeom prst="rect">
                      <a:avLst/>
                    </a:prstGeom>
                  </pic:spPr>
                </pic:pic>
              </a:graphicData>
            </a:graphic>
          </wp:inline>
        </w:drawing>
      </w:r>
    </w:p>
    <w:p w14:paraId="75A65683" w14:textId="224CB23E" w:rsidR="003270FC" w:rsidRPr="007D33B2" w:rsidRDefault="003270FC" w:rsidP="003270FC">
      <w:pPr>
        <w:pStyle w:val="ad"/>
      </w:pPr>
      <w:r>
        <w:t xml:space="preserve">Рисунок </w:t>
      </w:r>
      <w:fldSimple w:instr=" SEQ Рисунок \* ARABIC ">
        <w:r w:rsidR="00624956">
          <w:rPr>
            <w:noProof/>
          </w:rPr>
          <w:t>5</w:t>
        </w:r>
      </w:fldSimple>
      <w:r w:rsidRPr="003270FC">
        <w:t xml:space="preserve"> – </w:t>
      </w:r>
      <w:r>
        <w:t xml:space="preserve">Процесс создания </w:t>
      </w:r>
      <w:proofErr w:type="spellStart"/>
      <w:r>
        <w:rPr>
          <w:lang w:val="en-US"/>
        </w:rPr>
        <w:t>dll</w:t>
      </w:r>
      <w:proofErr w:type="spellEnd"/>
      <w:r>
        <w:t xml:space="preserve">: изменение свойств проекта, специфика написания функций на </w:t>
      </w:r>
      <w:r>
        <w:rPr>
          <w:lang w:val="en-US"/>
        </w:rPr>
        <w:t>C</w:t>
      </w:r>
      <w:r w:rsidRPr="003270FC">
        <w:t>++</w:t>
      </w:r>
    </w:p>
    <w:p w14:paraId="75669EAB" w14:textId="77777777" w:rsidR="003270FC" w:rsidRDefault="003270FC" w:rsidP="003270FC">
      <w:pPr>
        <w:pStyle w:val="af8"/>
      </w:pPr>
      <w:r w:rsidRPr="003270FC">
        <w:rPr>
          <w:noProof/>
        </w:rPr>
        <w:drawing>
          <wp:inline distT="0" distB="0" distL="0" distR="0" wp14:anchorId="154E4461" wp14:editId="74AA5DA2">
            <wp:extent cx="6300470" cy="2675890"/>
            <wp:effectExtent l="0" t="0" r="5080" b="0"/>
            <wp:docPr id="181902671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2671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a:stretch>
                      <a:fillRect/>
                    </a:stretch>
                  </pic:blipFill>
                  <pic:spPr>
                    <a:xfrm>
                      <a:off x="0" y="0"/>
                      <a:ext cx="6300470" cy="2675890"/>
                    </a:xfrm>
                    <a:prstGeom prst="rect">
                      <a:avLst/>
                    </a:prstGeom>
                  </pic:spPr>
                </pic:pic>
              </a:graphicData>
            </a:graphic>
          </wp:inline>
        </w:drawing>
      </w:r>
    </w:p>
    <w:p w14:paraId="5234BA73" w14:textId="5E4E97B1" w:rsidR="003270FC" w:rsidRDefault="003270FC" w:rsidP="003270FC">
      <w:pPr>
        <w:pStyle w:val="ad"/>
      </w:pPr>
      <w:r>
        <w:t xml:space="preserve">Рисунок </w:t>
      </w:r>
      <w:fldSimple w:instr=" SEQ Рисунок \* ARABIC ">
        <w:r w:rsidR="00624956">
          <w:rPr>
            <w:noProof/>
          </w:rPr>
          <w:t>6</w:t>
        </w:r>
      </w:fldSimple>
      <w:r>
        <w:t xml:space="preserve"> </w:t>
      </w:r>
      <w:r w:rsidRPr="00BA0CEF">
        <w:t xml:space="preserve">– Процесс создания </w:t>
      </w:r>
      <w:proofErr w:type="spellStart"/>
      <w:r w:rsidRPr="00BA0CEF">
        <w:t>dll</w:t>
      </w:r>
      <w:proofErr w:type="spellEnd"/>
      <w:r>
        <w:t xml:space="preserve">: </w:t>
      </w:r>
      <w:r>
        <w:rPr>
          <w:lang w:val="en-US"/>
        </w:rPr>
        <w:t>h</w:t>
      </w:r>
      <w:r w:rsidRPr="003270FC">
        <w:t>-</w:t>
      </w:r>
      <w:r>
        <w:t>файл</w:t>
      </w:r>
    </w:p>
    <w:p w14:paraId="662BE530" w14:textId="77777777" w:rsidR="003270FC" w:rsidRDefault="003270FC" w:rsidP="003270FC"/>
    <w:p w14:paraId="67D3D297" w14:textId="2596801D" w:rsidR="003270FC" w:rsidRDefault="003270FC" w:rsidP="003270FC">
      <w:pPr>
        <w:rPr>
          <w:lang w:val="en-US"/>
        </w:rPr>
      </w:pPr>
      <w:r w:rsidRPr="003270FC">
        <w:rPr>
          <w:lang w:val="en-US"/>
        </w:rPr>
        <w:t xml:space="preserve">Then the resulting </w:t>
      </w:r>
      <w:proofErr w:type="spellStart"/>
      <w:r w:rsidRPr="003270FC">
        <w:rPr>
          <w:lang w:val="en-US"/>
        </w:rPr>
        <w:t>dll</w:t>
      </w:r>
      <w:proofErr w:type="spellEnd"/>
      <w:r w:rsidRPr="003270FC">
        <w:rPr>
          <w:lang w:val="en-US"/>
        </w:rPr>
        <w:t xml:space="preserve"> was copied to an empty folder and this folder was opened using Visual Code</w:t>
      </w:r>
      <w:r>
        <w:rPr>
          <w:lang w:val="en-US"/>
        </w:rPr>
        <w:t>.</w:t>
      </w:r>
    </w:p>
    <w:p w14:paraId="17B9C060" w14:textId="77777777" w:rsidR="003270FC" w:rsidRDefault="003270FC" w:rsidP="003270FC">
      <w:pPr>
        <w:rPr>
          <w:lang w:val="en-US"/>
        </w:rPr>
      </w:pPr>
    </w:p>
    <w:p w14:paraId="5C5701D9" w14:textId="77777777" w:rsidR="003270FC" w:rsidRDefault="003270FC" w:rsidP="003270FC">
      <w:pPr>
        <w:pStyle w:val="af8"/>
      </w:pPr>
      <w:r w:rsidRPr="003270FC">
        <w:rPr>
          <w:noProof/>
          <w:lang w:val="en-US"/>
        </w:rPr>
        <w:lastRenderedPageBreak/>
        <w:drawing>
          <wp:inline distT="0" distB="0" distL="0" distR="0" wp14:anchorId="363AC6C8" wp14:editId="2014C5A8">
            <wp:extent cx="6300470" cy="3547745"/>
            <wp:effectExtent l="0" t="0" r="5080" b="0"/>
            <wp:docPr id="12069723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723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4"/>
                    <a:stretch>
                      <a:fillRect/>
                    </a:stretch>
                  </pic:blipFill>
                  <pic:spPr>
                    <a:xfrm>
                      <a:off x="0" y="0"/>
                      <a:ext cx="6300470" cy="3547745"/>
                    </a:xfrm>
                    <a:prstGeom prst="rect">
                      <a:avLst/>
                    </a:prstGeom>
                  </pic:spPr>
                </pic:pic>
              </a:graphicData>
            </a:graphic>
          </wp:inline>
        </w:drawing>
      </w:r>
    </w:p>
    <w:p w14:paraId="00A14045" w14:textId="10D17B3C" w:rsidR="003270FC" w:rsidRPr="003270FC" w:rsidRDefault="003270FC" w:rsidP="003270FC">
      <w:pPr>
        <w:pStyle w:val="ad"/>
        <w:rPr>
          <w:lang w:val="en-US"/>
        </w:rPr>
      </w:pPr>
      <w:r>
        <w:t>Рисунок</w:t>
      </w:r>
      <w:r w:rsidRPr="007D33B2">
        <w:rPr>
          <w:lang w:val="en-US"/>
        </w:rPr>
        <w:t xml:space="preserve"> </w:t>
      </w:r>
      <w:r>
        <w:fldChar w:fldCharType="begin"/>
      </w:r>
      <w:r w:rsidRPr="007D33B2">
        <w:rPr>
          <w:lang w:val="en-US"/>
        </w:rPr>
        <w:instrText xml:space="preserve"> SEQ </w:instrText>
      </w:r>
      <w:r>
        <w:instrText>Рисунок</w:instrText>
      </w:r>
      <w:r w:rsidRPr="007D33B2">
        <w:rPr>
          <w:lang w:val="en-US"/>
        </w:rPr>
        <w:instrText xml:space="preserve"> \* ARABIC </w:instrText>
      </w:r>
      <w:r>
        <w:fldChar w:fldCharType="separate"/>
      </w:r>
      <w:r w:rsidR="00624956">
        <w:rPr>
          <w:noProof/>
          <w:lang w:val="en-US"/>
        </w:rPr>
        <w:t>7</w:t>
      </w:r>
      <w:r>
        <w:rPr>
          <w:noProof/>
        </w:rPr>
        <w:fldChar w:fldCharType="end"/>
      </w:r>
      <w:r>
        <w:rPr>
          <w:lang w:val="en-US"/>
        </w:rPr>
        <w:t xml:space="preserve"> – </w:t>
      </w:r>
      <w:r>
        <w:t>Использование</w:t>
      </w:r>
      <w:r w:rsidRPr="007D33B2">
        <w:rPr>
          <w:lang w:val="en-US"/>
        </w:rPr>
        <w:t xml:space="preserve"> </w:t>
      </w:r>
      <w:proofErr w:type="spellStart"/>
      <w:r>
        <w:rPr>
          <w:lang w:val="en-US"/>
        </w:rPr>
        <w:t>dll</w:t>
      </w:r>
      <w:proofErr w:type="spellEnd"/>
    </w:p>
    <w:p w14:paraId="50F3594D" w14:textId="77777777" w:rsidR="005A28C5" w:rsidRDefault="005A28C5" w:rsidP="005A28C5">
      <w:pPr>
        <w:rPr>
          <w:lang w:val="en-US"/>
        </w:rPr>
      </w:pPr>
    </w:p>
    <w:p w14:paraId="442D64D7" w14:textId="77777777" w:rsidR="00624956" w:rsidRDefault="003270FC" w:rsidP="00624956">
      <w:pPr>
        <w:rPr>
          <w:lang w:val="en-US"/>
        </w:rPr>
      </w:pPr>
      <w:r w:rsidRPr="003270FC">
        <w:rPr>
          <w:lang w:val="en-US"/>
        </w:rPr>
        <w:t xml:space="preserve"> </w:t>
      </w:r>
      <w:r w:rsidR="005A28C5" w:rsidRPr="005A28C5">
        <w:rPr>
          <w:lang w:val="en-US"/>
        </w:rPr>
        <w:t xml:space="preserve">Methods of the </w:t>
      </w:r>
      <w:proofErr w:type="spellStart"/>
      <w:r w:rsidR="007D33B2">
        <w:rPr>
          <w:lang w:val="en-US"/>
        </w:rPr>
        <w:t>M</w:t>
      </w:r>
      <w:r w:rsidR="005A28C5" w:rsidRPr="005A28C5">
        <w:rPr>
          <w:lang w:val="en-US"/>
        </w:rPr>
        <w:t>yString</w:t>
      </w:r>
      <w:proofErr w:type="spellEnd"/>
      <w:r w:rsidR="005A28C5" w:rsidRPr="005A28C5">
        <w:rPr>
          <w:lang w:val="en-US"/>
        </w:rPr>
        <w:t xml:space="preserve"> class were wrapped in a similar way</w:t>
      </w:r>
      <w:r w:rsidR="005A28C5">
        <w:rPr>
          <w:lang w:val="en-US"/>
        </w:rPr>
        <w:t>.</w:t>
      </w:r>
    </w:p>
    <w:p w14:paraId="7C45D1F8" w14:textId="40A19683" w:rsidR="00624956" w:rsidRDefault="00624956" w:rsidP="00624956">
      <w:pPr>
        <w:rPr>
          <w:lang w:val="en-US"/>
        </w:rPr>
      </w:pPr>
      <w:r w:rsidRPr="00624956">
        <w:rPr>
          <w:lang w:val="en-US"/>
        </w:rPr>
        <w:t xml:space="preserve">As you can see, I tested the ability to export </w:t>
      </w:r>
      <w:r w:rsidR="00114083">
        <w:rPr>
          <w:lang w:val="en-US"/>
        </w:rPr>
        <w:t>C-</w:t>
      </w:r>
      <w:r w:rsidRPr="00624956">
        <w:rPr>
          <w:lang w:val="en-US"/>
        </w:rPr>
        <w:t xml:space="preserve">functions from the </w:t>
      </w:r>
      <w:proofErr w:type="spellStart"/>
      <w:r w:rsidRPr="00624956">
        <w:rPr>
          <w:lang w:val="en-US"/>
        </w:rPr>
        <w:t>dll</w:t>
      </w:r>
      <w:proofErr w:type="spellEnd"/>
      <w:r w:rsidRPr="00624956">
        <w:rPr>
          <w:lang w:val="en-US"/>
        </w:rPr>
        <w:t xml:space="preserve">. But </w:t>
      </w:r>
      <w:proofErr w:type="gramStart"/>
      <w:r w:rsidRPr="00624956">
        <w:rPr>
          <w:lang w:val="en-US"/>
        </w:rPr>
        <w:t>in order to</w:t>
      </w:r>
      <w:proofErr w:type="gramEnd"/>
      <w:r w:rsidRPr="00624956">
        <w:rPr>
          <w:lang w:val="en-US"/>
        </w:rPr>
        <w:t xml:space="preserve"> fully and conveniently use the library, you can register a class at the Python level.</w:t>
      </w:r>
    </w:p>
    <w:p w14:paraId="2E9AE4F7" w14:textId="77777777" w:rsidR="00114083" w:rsidRDefault="00114083" w:rsidP="00624956">
      <w:pPr>
        <w:rPr>
          <w:lang w:val="en-US"/>
        </w:rPr>
      </w:pPr>
    </w:p>
    <w:p w14:paraId="0A5CC1C9" w14:textId="77777777" w:rsidR="00624956" w:rsidRDefault="00624956" w:rsidP="00624956">
      <w:pPr>
        <w:pStyle w:val="af8"/>
      </w:pPr>
      <w:r w:rsidRPr="00624956">
        <w:rPr>
          <w:noProof/>
          <w:lang w:val="en-US"/>
        </w:rPr>
        <w:drawing>
          <wp:inline distT="0" distB="0" distL="0" distR="0" wp14:anchorId="76853BE4" wp14:editId="2B681FD3">
            <wp:extent cx="4518660" cy="2952476"/>
            <wp:effectExtent l="0" t="0" r="0" b="635"/>
            <wp:docPr id="1374264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64026" name=""/>
                    <pic:cNvPicPr/>
                  </pic:nvPicPr>
                  <pic:blipFill>
                    <a:blip r:embed="rId15"/>
                    <a:stretch>
                      <a:fillRect/>
                    </a:stretch>
                  </pic:blipFill>
                  <pic:spPr>
                    <a:xfrm>
                      <a:off x="0" y="0"/>
                      <a:ext cx="4528996" cy="2959230"/>
                    </a:xfrm>
                    <a:prstGeom prst="rect">
                      <a:avLst/>
                    </a:prstGeom>
                  </pic:spPr>
                </pic:pic>
              </a:graphicData>
            </a:graphic>
          </wp:inline>
        </w:drawing>
      </w:r>
    </w:p>
    <w:p w14:paraId="18F13FA7" w14:textId="7FA9F414" w:rsidR="003270FC" w:rsidRDefault="00624956" w:rsidP="004730B3">
      <w:pPr>
        <w:pStyle w:val="ad"/>
      </w:pPr>
      <w:r>
        <w:t xml:space="preserve">Рисунок </w:t>
      </w:r>
      <w:fldSimple w:instr=" SEQ Рисунок \* ARABIC ">
        <w:r>
          <w:rPr>
            <w:noProof/>
          </w:rPr>
          <w:t>8</w:t>
        </w:r>
      </w:fldSimple>
      <w:r>
        <w:t xml:space="preserve"> – Тестирование функционала библиотеки</w:t>
      </w:r>
    </w:p>
    <w:p w14:paraId="0F54BBD4" w14:textId="77777777" w:rsidR="004730B3" w:rsidRPr="004730B3" w:rsidRDefault="004730B3" w:rsidP="004730B3"/>
    <w:p w14:paraId="76E0E50A" w14:textId="3F421E08" w:rsidR="00615F7B" w:rsidRDefault="00615F7B" w:rsidP="00615F7B">
      <w:pPr>
        <w:pStyle w:val="afb"/>
        <w:rPr>
          <w:lang w:val="en-US"/>
        </w:rPr>
      </w:pPr>
      <w:r w:rsidRPr="00D46471">
        <w:rPr>
          <w:lang w:val="en-US"/>
        </w:rPr>
        <w:lastRenderedPageBreak/>
        <w:t>3</w:t>
      </w:r>
      <w:r>
        <w:rPr>
          <w:lang w:val="en-US"/>
        </w:rPr>
        <w:t xml:space="preserve">  </w:t>
      </w:r>
      <w:proofErr w:type="gramStart"/>
      <w:r>
        <w:rPr>
          <w:lang w:val="en-US"/>
        </w:rPr>
        <w:t>CONCLUSION</w:t>
      </w:r>
      <w:proofErr w:type="gramEnd"/>
    </w:p>
    <w:p w14:paraId="702D3594" w14:textId="77777777" w:rsidR="00615F7B" w:rsidRDefault="00615F7B" w:rsidP="00615F7B">
      <w:pPr>
        <w:rPr>
          <w:lang w:val="en-US"/>
        </w:rPr>
      </w:pPr>
    </w:p>
    <w:p w14:paraId="63A24978" w14:textId="113F89AC" w:rsidR="00615F7B" w:rsidRDefault="007C3EBE" w:rsidP="00615F7B">
      <w:pPr>
        <w:rPr>
          <w:lang w:val="en-US"/>
        </w:rPr>
      </w:pPr>
      <w:r w:rsidRPr="007C3EBE">
        <w:rPr>
          <w:lang w:val="en-US"/>
        </w:rPr>
        <w:t xml:space="preserve">During the development of the </w:t>
      </w:r>
      <w:proofErr w:type="spellStart"/>
      <w:r w:rsidRPr="007C3EBE">
        <w:rPr>
          <w:lang w:val="en-US"/>
        </w:rPr>
        <w:t>MyString</w:t>
      </w:r>
      <w:proofErr w:type="spellEnd"/>
      <w:r w:rsidRPr="007C3EBE">
        <w:rPr>
          <w:lang w:val="en-US"/>
        </w:rPr>
        <w:t xml:space="preserve"> class, a powerful string library capable of working with various data types and providing various string operations has been implemented. </w:t>
      </w:r>
      <w:r>
        <w:rPr>
          <w:lang w:val="en-US"/>
        </w:rPr>
        <w:t>C</w:t>
      </w:r>
      <w:r w:rsidRPr="007C3EBE">
        <w:rPr>
          <w:lang w:val="en-US"/>
        </w:rPr>
        <w:t>lass provides a convenient interface for creating, modifying, and processing strings</w:t>
      </w:r>
      <w:r>
        <w:rPr>
          <w:lang w:val="en-US"/>
        </w:rPr>
        <w:t>.</w:t>
      </w:r>
      <w:r w:rsidRPr="007C3EBE">
        <w:rPr>
          <w:lang w:val="en-US"/>
        </w:rPr>
        <w:t xml:space="preserve"> </w:t>
      </w:r>
      <w:proofErr w:type="gramStart"/>
      <w:r w:rsidRPr="007C3EBE">
        <w:rPr>
          <w:lang w:val="en-US"/>
        </w:rPr>
        <w:t>In the course of</w:t>
      </w:r>
      <w:proofErr w:type="gramEnd"/>
      <w:r w:rsidRPr="007C3EBE">
        <w:rPr>
          <w:lang w:val="en-US"/>
        </w:rPr>
        <w:t xml:space="preserve"> completing this project, </w:t>
      </w:r>
      <w:r>
        <w:rPr>
          <w:lang w:val="en-US"/>
        </w:rPr>
        <w:t>a</w:t>
      </w:r>
      <w:r w:rsidRPr="007C3EBE">
        <w:rPr>
          <w:lang w:val="en-US"/>
        </w:rPr>
        <w:t xml:space="preserve"> deeper understanding of various fundamental concepts in programming and software development </w:t>
      </w:r>
      <w:r>
        <w:rPr>
          <w:lang w:val="en-US"/>
        </w:rPr>
        <w:t>were</w:t>
      </w:r>
      <w:r w:rsidRPr="007C3EBE">
        <w:rPr>
          <w:lang w:val="en-US"/>
        </w:rPr>
        <w:t xml:space="preserve"> gained.</w:t>
      </w:r>
    </w:p>
    <w:p w14:paraId="72AB04AF" w14:textId="15A980F2" w:rsidR="00342AE4" w:rsidRDefault="00342AE4" w:rsidP="00615F7B">
      <w:pPr>
        <w:rPr>
          <w:lang w:val="en-US"/>
        </w:rPr>
      </w:pPr>
    </w:p>
    <w:p w14:paraId="22C490DE" w14:textId="77777777" w:rsidR="00342AE4" w:rsidRDefault="00342AE4">
      <w:pPr>
        <w:spacing w:line="240" w:lineRule="auto"/>
        <w:ind w:firstLine="0"/>
        <w:rPr>
          <w:lang w:val="en-US"/>
        </w:rPr>
      </w:pPr>
      <w:r>
        <w:rPr>
          <w:lang w:val="en-US"/>
        </w:rPr>
        <w:br w:type="page"/>
      </w:r>
    </w:p>
    <w:p w14:paraId="11E4DB9D" w14:textId="2A9A5891" w:rsidR="00342AE4" w:rsidRDefault="00A024C6" w:rsidP="00342AE4">
      <w:pPr>
        <w:pStyle w:val="afb"/>
        <w:rPr>
          <w:lang w:val="en-US"/>
        </w:rPr>
      </w:pPr>
      <w:r>
        <w:rPr>
          <w:lang w:val="en-US"/>
        </w:rPr>
        <w:lastRenderedPageBreak/>
        <w:t>4</w:t>
      </w:r>
      <w:r w:rsidR="00342AE4">
        <w:rPr>
          <w:lang w:val="en-US"/>
        </w:rPr>
        <w:t xml:space="preserve">  REFERENCES</w:t>
      </w:r>
    </w:p>
    <w:p w14:paraId="6922D52D" w14:textId="0F8AF250" w:rsidR="00804783" w:rsidRDefault="00804783" w:rsidP="00804783">
      <w:pPr>
        <w:pStyle w:val="a4"/>
        <w:numPr>
          <w:ilvl w:val="0"/>
          <w:numId w:val="25"/>
        </w:numPr>
        <w:ind w:left="0" w:firstLine="851"/>
      </w:pPr>
      <w:proofErr w:type="spellStart"/>
      <w:r>
        <w:t>Шилдт</w:t>
      </w:r>
      <w:proofErr w:type="spellEnd"/>
      <w:r>
        <w:t xml:space="preserve">, Герберт. С++: базовый курс. : Пер. с англ. – </w:t>
      </w:r>
      <w:proofErr w:type="spellStart"/>
      <w:r>
        <w:t>Спб</w:t>
      </w:r>
      <w:proofErr w:type="spellEnd"/>
      <w:r>
        <w:t xml:space="preserve">. : ООО </w:t>
      </w:r>
      <w:r w:rsidRPr="00804783">
        <w:t>“</w:t>
      </w:r>
      <w:r>
        <w:t>Диалектика</w:t>
      </w:r>
      <w:r w:rsidRPr="00804783">
        <w:t>”</w:t>
      </w:r>
      <w:r>
        <w:t xml:space="preserve">, 2019. – 624 стр. : ил. – </w:t>
      </w:r>
      <w:proofErr w:type="spellStart"/>
      <w:r>
        <w:t>Парал</w:t>
      </w:r>
      <w:proofErr w:type="spellEnd"/>
      <w:r>
        <w:t xml:space="preserve">. </w:t>
      </w:r>
      <w:proofErr w:type="spellStart"/>
      <w:r>
        <w:t>тит</w:t>
      </w:r>
      <w:proofErr w:type="spellEnd"/>
      <w:r>
        <w:t>. англ.</w:t>
      </w:r>
    </w:p>
    <w:p w14:paraId="77F44203" w14:textId="08839439" w:rsidR="00804783" w:rsidRPr="00804783" w:rsidRDefault="00804783" w:rsidP="00804783">
      <w:pPr>
        <w:pStyle w:val="a4"/>
      </w:pPr>
      <w:r w:rsidRPr="00804783">
        <w:rPr>
          <w:rFonts w:eastAsia="Times New Roman" w:cs="Times New Roman"/>
        </w:rPr>
        <w:t xml:space="preserve">Алгоритм </w:t>
      </w:r>
      <w:proofErr w:type="spellStart"/>
      <w:r w:rsidRPr="00804783">
        <w:rPr>
          <w:rFonts w:eastAsia="Times New Roman" w:cs="Times New Roman"/>
        </w:rPr>
        <w:t>Ахо-Корасик</w:t>
      </w:r>
      <w:proofErr w:type="spellEnd"/>
      <w:r w:rsidRPr="00804783">
        <w:rPr>
          <w:rFonts w:eastAsia="Times New Roman" w:cs="Times New Roman"/>
        </w:rPr>
        <w:t xml:space="preserve"> </w:t>
      </w:r>
      <w:r w:rsidRPr="00481676">
        <w:t xml:space="preserve">[Электронный ресурс]. – Режим доступа: </w:t>
      </w:r>
      <w:hyperlink r:id="rId16" w:history="1">
        <w:r w:rsidRPr="006C15C0">
          <w:rPr>
            <w:rStyle w:val="aff5"/>
          </w:rPr>
          <w:t>https://habr.com/ru/articles/198682/</w:t>
        </w:r>
      </w:hyperlink>
      <w:r w:rsidRPr="00804783">
        <w:t xml:space="preserve"> </w:t>
      </w:r>
      <w:r w:rsidRPr="00481676">
        <w:t>, свободный.</w:t>
      </w:r>
    </w:p>
    <w:p w14:paraId="5164F13A" w14:textId="77777777" w:rsidR="00342AE4" w:rsidRPr="00804783" w:rsidRDefault="00342AE4">
      <w:pPr>
        <w:spacing w:line="240" w:lineRule="auto"/>
        <w:ind w:firstLine="0"/>
      </w:pPr>
      <w:r w:rsidRPr="00804783">
        <w:br w:type="page"/>
      </w:r>
    </w:p>
    <w:p w14:paraId="28871FB4" w14:textId="1C4B26BF" w:rsidR="00342AE4" w:rsidRDefault="00342AE4" w:rsidP="00342AE4">
      <w:pPr>
        <w:pStyle w:val="afb"/>
        <w:rPr>
          <w:lang w:val="en-US"/>
        </w:rPr>
      </w:pPr>
      <w:r>
        <w:rPr>
          <w:lang w:val="en-US"/>
        </w:rPr>
        <w:lastRenderedPageBreak/>
        <w:t>APPENDIX A</w:t>
      </w:r>
    </w:p>
    <w:p w14:paraId="7B7E568D" w14:textId="443C576F" w:rsidR="00342AE4" w:rsidRDefault="00342AE4" w:rsidP="00A024C6">
      <w:pPr>
        <w:rPr>
          <w:lang w:val="en-US"/>
        </w:rPr>
      </w:pPr>
      <w:r>
        <w:rPr>
          <w:lang w:val="en-US"/>
        </w:rPr>
        <w:t xml:space="preserve">Header file </w:t>
      </w:r>
      <w:r w:rsidRPr="00342AE4">
        <w:rPr>
          <w:lang w:val="en-US"/>
        </w:rPr>
        <w:t>«</w:t>
      </w:r>
      <w:proofErr w:type="spellStart"/>
      <w:r>
        <w:rPr>
          <w:lang w:val="en-US"/>
        </w:rPr>
        <w:t>MyString.h</w:t>
      </w:r>
      <w:proofErr w:type="spellEnd"/>
      <w:r w:rsidRPr="00D46471">
        <w:rPr>
          <w:lang w:val="en-US"/>
        </w:rPr>
        <w:t>»</w:t>
      </w:r>
    </w:p>
    <w:p w14:paraId="5F30E7E4" w14:textId="77777777" w:rsidR="00A024C6" w:rsidRPr="00D46471" w:rsidRDefault="00A024C6" w:rsidP="00A024C6">
      <w:pPr>
        <w:rPr>
          <w:lang w:val="en-US"/>
        </w:rPr>
      </w:pPr>
    </w:p>
    <w:p w14:paraId="4F879CF3" w14:textId="77777777" w:rsidR="00A024C6" w:rsidRPr="00A024C6" w:rsidRDefault="00A024C6" w:rsidP="00A024C6">
      <w:pPr>
        <w:pStyle w:val="af"/>
        <w:rPr>
          <w:sz w:val="20"/>
          <w:szCs w:val="20"/>
        </w:rPr>
      </w:pPr>
      <w:r w:rsidRPr="00A024C6">
        <w:t>#ifndef</w:t>
      </w:r>
      <w:r w:rsidRPr="00A024C6">
        <w:rPr>
          <w:color w:val="BEC0C2"/>
        </w:rPr>
        <w:t xml:space="preserve"> </w:t>
      </w:r>
      <w:r w:rsidRPr="00A024C6">
        <w:t>MYSTRING_H</w:t>
      </w:r>
    </w:p>
    <w:p w14:paraId="209CEBC6" w14:textId="77777777" w:rsidR="00A024C6" w:rsidRPr="00A024C6" w:rsidRDefault="00A024C6" w:rsidP="00A024C6">
      <w:pPr>
        <w:pStyle w:val="af"/>
      </w:pPr>
      <w:r w:rsidRPr="00A024C6">
        <w:t>#define</w:t>
      </w:r>
      <w:r w:rsidRPr="00A024C6">
        <w:rPr>
          <w:color w:val="BEC0C2"/>
        </w:rPr>
        <w:t xml:space="preserve"> </w:t>
      </w:r>
      <w:r w:rsidRPr="00A024C6">
        <w:t>MYSTRING_H</w:t>
      </w:r>
    </w:p>
    <w:p w14:paraId="3F0DC812" w14:textId="77777777" w:rsidR="00A024C6" w:rsidRPr="00A024C6" w:rsidRDefault="00A024C6" w:rsidP="00A024C6">
      <w:pPr>
        <w:pStyle w:val="af"/>
      </w:pPr>
    </w:p>
    <w:p w14:paraId="0EC13CC6" w14:textId="77777777" w:rsidR="00A024C6" w:rsidRPr="00A024C6" w:rsidRDefault="00A024C6" w:rsidP="00A024C6">
      <w:pPr>
        <w:pStyle w:val="af"/>
      </w:pPr>
      <w:r w:rsidRPr="00A024C6">
        <w:t>#include</w:t>
      </w:r>
      <w:r w:rsidRPr="00A024C6">
        <w:rPr>
          <w:color w:val="BEC0C2"/>
        </w:rPr>
        <w:t xml:space="preserve"> </w:t>
      </w:r>
      <w:r w:rsidRPr="00A024C6">
        <w:t>&lt;</w:t>
      </w:r>
      <w:r w:rsidRPr="00A024C6">
        <w:rPr>
          <w:color w:val="D69545"/>
        </w:rPr>
        <w:t>iostream</w:t>
      </w:r>
      <w:r w:rsidRPr="00A024C6">
        <w:t>&gt;</w:t>
      </w:r>
    </w:p>
    <w:p w14:paraId="2645306D" w14:textId="77777777" w:rsidR="00A024C6" w:rsidRPr="00A024C6" w:rsidRDefault="00A024C6" w:rsidP="00A024C6">
      <w:pPr>
        <w:pStyle w:val="af"/>
      </w:pPr>
      <w:r w:rsidRPr="00A024C6">
        <w:t>#include</w:t>
      </w:r>
      <w:r w:rsidRPr="00A024C6">
        <w:rPr>
          <w:color w:val="BEC0C2"/>
        </w:rPr>
        <w:t xml:space="preserve"> </w:t>
      </w:r>
      <w:r w:rsidRPr="00A024C6">
        <w:t>&lt;</w:t>
      </w:r>
      <w:proofErr w:type="spellStart"/>
      <w:r w:rsidRPr="00A024C6">
        <w:rPr>
          <w:color w:val="D69545"/>
        </w:rPr>
        <w:t>cstring</w:t>
      </w:r>
      <w:proofErr w:type="spellEnd"/>
      <w:r w:rsidRPr="00A024C6">
        <w:t>&gt;</w:t>
      </w:r>
    </w:p>
    <w:p w14:paraId="475F9DCA" w14:textId="77777777" w:rsidR="00A024C6" w:rsidRPr="00A024C6" w:rsidRDefault="00A024C6" w:rsidP="00A024C6">
      <w:pPr>
        <w:pStyle w:val="af"/>
      </w:pPr>
      <w:r w:rsidRPr="00A024C6">
        <w:t>#include</w:t>
      </w:r>
      <w:r w:rsidRPr="00A024C6">
        <w:rPr>
          <w:color w:val="BEC0C2"/>
        </w:rPr>
        <w:t xml:space="preserve"> </w:t>
      </w:r>
      <w:r w:rsidRPr="00A024C6">
        <w:t>&lt;</w:t>
      </w:r>
      <w:proofErr w:type="spellStart"/>
      <w:r w:rsidRPr="00A024C6">
        <w:rPr>
          <w:color w:val="D69545"/>
        </w:rPr>
        <w:t>initializer_list</w:t>
      </w:r>
      <w:proofErr w:type="spellEnd"/>
      <w:r w:rsidRPr="00A024C6">
        <w:t>&gt;</w:t>
      </w:r>
    </w:p>
    <w:p w14:paraId="3A352035" w14:textId="77777777" w:rsidR="00A024C6" w:rsidRPr="00A024C6" w:rsidRDefault="00A024C6" w:rsidP="00A024C6">
      <w:pPr>
        <w:pStyle w:val="af"/>
      </w:pPr>
      <w:r w:rsidRPr="00A024C6">
        <w:t>#include</w:t>
      </w:r>
      <w:r w:rsidRPr="00A024C6">
        <w:rPr>
          <w:color w:val="BEC0C2"/>
        </w:rPr>
        <w:t xml:space="preserve"> </w:t>
      </w:r>
      <w:r w:rsidRPr="00A024C6">
        <w:t>&lt;</w:t>
      </w:r>
      <w:proofErr w:type="spellStart"/>
      <w:r w:rsidRPr="00A024C6">
        <w:rPr>
          <w:color w:val="D69545"/>
        </w:rPr>
        <w:t>cstring</w:t>
      </w:r>
      <w:proofErr w:type="spellEnd"/>
      <w:r w:rsidRPr="00A024C6">
        <w:t>&gt;</w:t>
      </w:r>
    </w:p>
    <w:p w14:paraId="23215238" w14:textId="77777777" w:rsidR="00A024C6" w:rsidRPr="00A024C6" w:rsidRDefault="00A024C6" w:rsidP="00A024C6">
      <w:pPr>
        <w:pStyle w:val="af"/>
      </w:pPr>
      <w:r w:rsidRPr="00A024C6">
        <w:t>#include</w:t>
      </w:r>
      <w:r w:rsidRPr="00A024C6">
        <w:rPr>
          <w:color w:val="BEC0C2"/>
        </w:rPr>
        <w:t xml:space="preserve"> </w:t>
      </w:r>
      <w:r w:rsidRPr="00A024C6">
        <w:t>&lt;</w:t>
      </w:r>
      <w:proofErr w:type="spellStart"/>
      <w:r w:rsidRPr="00A024C6">
        <w:rPr>
          <w:color w:val="D69545"/>
        </w:rPr>
        <w:t>stdexcept</w:t>
      </w:r>
      <w:proofErr w:type="spellEnd"/>
      <w:r w:rsidRPr="00A024C6">
        <w:t>&gt;</w:t>
      </w:r>
    </w:p>
    <w:p w14:paraId="505BF453" w14:textId="77777777" w:rsidR="00A024C6" w:rsidRPr="00A024C6" w:rsidRDefault="00A024C6" w:rsidP="00A024C6">
      <w:pPr>
        <w:pStyle w:val="af"/>
      </w:pPr>
      <w:r w:rsidRPr="00A024C6">
        <w:t>#include</w:t>
      </w:r>
      <w:r w:rsidRPr="00A024C6">
        <w:rPr>
          <w:color w:val="BEC0C2"/>
        </w:rPr>
        <w:t xml:space="preserve"> </w:t>
      </w:r>
      <w:r w:rsidRPr="00A024C6">
        <w:t>&lt;</w:t>
      </w:r>
      <w:proofErr w:type="spellStart"/>
      <w:r w:rsidRPr="00A024C6">
        <w:rPr>
          <w:color w:val="D69545"/>
        </w:rPr>
        <w:t>fstream</w:t>
      </w:r>
      <w:proofErr w:type="spellEnd"/>
      <w:r w:rsidRPr="00A024C6">
        <w:t>&gt;</w:t>
      </w:r>
    </w:p>
    <w:p w14:paraId="72B90704" w14:textId="77777777" w:rsidR="00A024C6" w:rsidRPr="00A024C6" w:rsidRDefault="00A024C6" w:rsidP="00A024C6">
      <w:pPr>
        <w:pStyle w:val="af"/>
      </w:pPr>
      <w:r w:rsidRPr="00A024C6">
        <w:t>#include</w:t>
      </w:r>
      <w:r w:rsidRPr="00A024C6">
        <w:rPr>
          <w:color w:val="BEC0C2"/>
        </w:rPr>
        <w:t xml:space="preserve"> </w:t>
      </w:r>
      <w:r w:rsidRPr="00A024C6">
        <w:t>&lt;</w:t>
      </w:r>
      <w:proofErr w:type="spellStart"/>
      <w:r w:rsidRPr="00A024C6">
        <w:rPr>
          <w:color w:val="D69545"/>
        </w:rPr>
        <w:t>unordered_map</w:t>
      </w:r>
      <w:proofErr w:type="spellEnd"/>
      <w:r w:rsidRPr="00A024C6">
        <w:t>&gt;</w:t>
      </w:r>
    </w:p>
    <w:p w14:paraId="3F4F0FC0" w14:textId="77777777" w:rsidR="00A024C6" w:rsidRPr="00A024C6" w:rsidRDefault="00A024C6" w:rsidP="00A024C6">
      <w:pPr>
        <w:pStyle w:val="af"/>
      </w:pPr>
      <w:r w:rsidRPr="00A024C6">
        <w:t>#include</w:t>
      </w:r>
      <w:r w:rsidRPr="00A024C6">
        <w:rPr>
          <w:color w:val="BEC0C2"/>
        </w:rPr>
        <w:t xml:space="preserve"> </w:t>
      </w:r>
      <w:r w:rsidRPr="00A024C6">
        <w:t>&lt;</w:t>
      </w:r>
      <w:r w:rsidRPr="00A024C6">
        <w:rPr>
          <w:color w:val="D69545"/>
        </w:rPr>
        <w:t>vector</w:t>
      </w:r>
      <w:r w:rsidRPr="00A024C6">
        <w:t>&gt;</w:t>
      </w:r>
    </w:p>
    <w:p w14:paraId="571C16C9" w14:textId="77777777" w:rsidR="00A024C6" w:rsidRPr="00A024C6" w:rsidRDefault="00A024C6" w:rsidP="00A024C6">
      <w:pPr>
        <w:pStyle w:val="af"/>
      </w:pPr>
      <w:r w:rsidRPr="00A024C6">
        <w:t>#include</w:t>
      </w:r>
      <w:r w:rsidRPr="00A024C6">
        <w:rPr>
          <w:color w:val="BEC0C2"/>
        </w:rPr>
        <w:t xml:space="preserve"> </w:t>
      </w:r>
      <w:r w:rsidRPr="00A024C6">
        <w:t>&lt;</w:t>
      </w:r>
      <w:r w:rsidRPr="00A024C6">
        <w:rPr>
          <w:color w:val="D69545"/>
        </w:rPr>
        <w:t>queue</w:t>
      </w:r>
      <w:r w:rsidRPr="00A024C6">
        <w:t>&gt;</w:t>
      </w:r>
    </w:p>
    <w:p w14:paraId="6BA2F548" w14:textId="77777777" w:rsidR="00A024C6" w:rsidRPr="00A024C6" w:rsidRDefault="00A024C6" w:rsidP="00A024C6">
      <w:pPr>
        <w:pStyle w:val="af"/>
      </w:pPr>
    </w:p>
    <w:p w14:paraId="65A8CA4F" w14:textId="77777777" w:rsidR="00A024C6" w:rsidRPr="00A024C6" w:rsidRDefault="00A024C6" w:rsidP="00A024C6">
      <w:pPr>
        <w:pStyle w:val="af"/>
      </w:pPr>
      <w:r w:rsidRPr="00A024C6">
        <w:rPr>
          <w:i/>
          <w:iCs/>
          <w:color w:val="45C6D6"/>
        </w:rPr>
        <w:t>class</w:t>
      </w:r>
      <w:r w:rsidRPr="00A024C6">
        <w:rPr>
          <w:color w:val="BEC0C2"/>
        </w:rPr>
        <w:t xml:space="preserve"> </w:t>
      </w:r>
      <w:proofErr w:type="spellStart"/>
      <w:r w:rsidRPr="00A024C6">
        <w:rPr>
          <w:b/>
          <w:bCs/>
          <w:color w:val="FF8080"/>
        </w:rPr>
        <w:t>AhoCorasick</w:t>
      </w:r>
      <w:proofErr w:type="spellEnd"/>
      <w:r w:rsidRPr="00A024C6">
        <w:t>;</w:t>
      </w:r>
    </w:p>
    <w:p w14:paraId="17661BFB" w14:textId="77777777" w:rsidR="00A024C6" w:rsidRPr="00A024C6" w:rsidRDefault="00A024C6" w:rsidP="00A024C6">
      <w:pPr>
        <w:pStyle w:val="af"/>
      </w:pPr>
    </w:p>
    <w:p w14:paraId="434C3982" w14:textId="77777777" w:rsidR="00A024C6" w:rsidRPr="00A024C6" w:rsidRDefault="00A024C6" w:rsidP="00A024C6">
      <w:pPr>
        <w:pStyle w:val="af"/>
      </w:pPr>
      <w:r w:rsidRPr="00A024C6">
        <w:rPr>
          <w:i/>
          <w:iCs/>
          <w:color w:val="45C6D6"/>
        </w:rPr>
        <w:t>class</w:t>
      </w:r>
      <w:r w:rsidRPr="00A024C6">
        <w:rPr>
          <w:color w:val="BEC0C2"/>
        </w:rPr>
        <w:t xml:space="preserve"> </w:t>
      </w:r>
      <w:proofErr w:type="spellStart"/>
      <w:r w:rsidRPr="00A024C6">
        <w:rPr>
          <w:b/>
          <w:bCs/>
          <w:color w:val="FF8080"/>
        </w:rPr>
        <w:t>MyString</w:t>
      </w:r>
      <w:proofErr w:type="spellEnd"/>
    </w:p>
    <w:p w14:paraId="5E471B73" w14:textId="77777777" w:rsidR="00A024C6" w:rsidRPr="00A024C6" w:rsidRDefault="00A024C6" w:rsidP="00A024C6">
      <w:pPr>
        <w:pStyle w:val="af"/>
      </w:pPr>
      <w:r w:rsidRPr="00A024C6">
        <w:t>{</w:t>
      </w:r>
    </w:p>
    <w:p w14:paraId="68F4E1D8" w14:textId="77777777" w:rsidR="00A024C6" w:rsidRPr="00A024C6" w:rsidRDefault="00A024C6" w:rsidP="00A024C6">
      <w:pPr>
        <w:pStyle w:val="af"/>
      </w:pPr>
      <w:r w:rsidRPr="00A024C6">
        <w:rPr>
          <w:i/>
          <w:iCs/>
          <w:color w:val="45C6D6"/>
        </w:rPr>
        <w:t>private</w:t>
      </w:r>
      <w:r w:rsidRPr="00A024C6">
        <w:t>:</w:t>
      </w:r>
    </w:p>
    <w:p w14:paraId="1588F7DC" w14:textId="77777777" w:rsidR="00A024C6" w:rsidRPr="00A024C6" w:rsidRDefault="00A024C6" w:rsidP="00A024C6">
      <w:pPr>
        <w:pStyle w:val="af"/>
      </w:pPr>
      <w:r w:rsidRPr="00A024C6">
        <w:rPr>
          <w:color w:val="BEC0C2"/>
        </w:rPr>
        <w:t xml:space="preserve">    </w:t>
      </w:r>
      <w:r w:rsidRPr="00A024C6">
        <w:rPr>
          <w:color w:val="D69AA7"/>
        </w:rPr>
        <w:t>char</w:t>
      </w:r>
      <w:r w:rsidRPr="00A024C6">
        <w:t>*</w:t>
      </w:r>
      <w:r w:rsidRPr="00A024C6">
        <w:rPr>
          <w:color w:val="BEC0C2"/>
        </w:rPr>
        <w:t xml:space="preserve"> </w:t>
      </w:r>
      <w:r w:rsidRPr="00A024C6">
        <w:t>str_</w:t>
      </w:r>
      <w:r w:rsidRPr="00A024C6">
        <w:rPr>
          <w:color w:val="BEC0C2"/>
        </w:rPr>
        <w:t xml:space="preserve"> </w:t>
      </w:r>
      <w:r w:rsidRPr="00A024C6">
        <w:t>=</w:t>
      </w:r>
      <w:r w:rsidRPr="00A024C6">
        <w:rPr>
          <w:color w:val="BEC0C2"/>
        </w:rPr>
        <w:t xml:space="preserve"> </w:t>
      </w:r>
      <w:proofErr w:type="spellStart"/>
      <w:r w:rsidRPr="00A024C6">
        <w:rPr>
          <w:i/>
          <w:iCs/>
          <w:color w:val="45C6D6"/>
        </w:rPr>
        <w:t>nullptr</w:t>
      </w:r>
      <w:proofErr w:type="spellEnd"/>
      <w:r w:rsidRPr="00A024C6">
        <w:t>;</w:t>
      </w:r>
    </w:p>
    <w:p w14:paraId="429964F9"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t>size_</w:t>
      </w:r>
      <w:r w:rsidRPr="00A024C6">
        <w:rPr>
          <w:color w:val="BEC0C2"/>
        </w:rPr>
        <w:t xml:space="preserve"> </w:t>
      </w:r>
      <w:r w:rsidRPr="00A024C6">
        <w:t>=</w:t>
      </w:r>
      <w:r w:rsidRPr="00A024C6">
        <w:rPr>
          <w:color w:val="BEC0C2"/>
        </w:rPr>
        <w:t xml:space="preserve"> </w:t>
      </w:r>
      <w:r w:rsidRPr="00A024C6">
        <w:rPr>
          <w:color w:val="8A602C"/>
        </w:rPr>
        <w:t>0</w:t>
      </w:r>
      <w:r w:rsidRPr="00A024C6">
        <w:t>;</w:t>
      </w:r>
    </w:p>
    <w:p w14:paraId="11C38B30"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t>capacity_</w:t>
      </w:r>
      <w:r w:rsidRPr="00A024C6">
        <w:rPr>
          <w:color w:val="BEC0C2"/>
        </w:rPr>
        <w:t xml:space="preserve"> </w:t>
      </w:r>
      <w:r w:rsidRPr="00A024C6">
        <w:t>=</w:t>
      </w:r>
      <w:r w:rsidRPr="00A024C6">
        <w:rPr>
          <w:color w:val="BEC0C2"/>
        </w:rPr>
        <w:t xml:space="preserve"> </w:t>
      </w:r>
      <w:r w:rsidRPr="00A024C6">
        <w:rPr>
          <w:color w:val="8A602C"/>
        </w:rPr>
        <w:t>0</w:t>
      </w:r>
      <w:r w:rsidRPr="00A024C6">
        <w:t>;</w:t>
      </w:r>
    </w:p>
    <w:p w14:paraId="15BF650A" w14:textId="77777777" w:rsidR="00A024C6" w:rsidRPr="00A024C6" w:rsidRDefault="00A024C6" w:rsidP="00A024C6">
      <w:pPr>
        <w:pStyle w:val="af"/>
      </w:pPr>
    </w:p>
    <w:p w14:paraId="6A93F7BD"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The</w:t>
      </w:r>
      <w:r w:rsidRPr="00A024C6">
        <w:rPr>
          <w:color w:val="BEC0C2"/>
        </w:rPr>
        <w:t xml:space="preserve"> </w:t>
      </w:r>
      <w:r w:rsidRPr="00A024C6">
        <w:rPr>
          <w:i/>
          <w:iCs/>
          <w:color w:val="A8ABB0"/>
        </w:rPr>
        <w:t>functions</w:t>
      </w:r>
      <w:r w:rsidRPr="00A024C6">
        <w:rPr>
          <w:color w:val="BEC0C2"/>
        </w:rPr>
        <w:t xml:space="preserve"> </w:t>
      </w:r>
      <w:r w:rsidRPr="00A024C6">
        <w:rPr>
          <w:i/>
          <w:iCs/>
          <w:color w:val="A8ABB0"/>
        </w:rPr>
        <w:t>below</w:t>
      </w:r>
      <w:r w:rsidRPr="00A024C6">
        <w:rPr>
          <w:color w:val="BEC0C2"/>
        </w:rPr>
        <w:t xml:space="preserve"> </w:t>
      </w:r>
      <w:r w:rsidRPr="00A024C6">
        <w:rPr>
          <w:i/>
          <w:iCs/>
          <w:color w:val="A8ABB0"/>
        </w:rPr>
        <w:t>are</w:t>
      </w:r>
      <w:r w:rsidRPr="00A024C6">
        <w:rPr>
          <w:color w:val="BEC0C2"/>
        </w:rPr>
        <w:t xml:space="preserve"> </w:t>
      </w:r>
      <w:r w:rsidRPr="00A024C6">
        <w:rPr>
          <w:i/>
          <w:iCs/>
          <w:color w:val="A8ABB0"/>
        </w:rPr>
        <w:t>internal</w:t>
      </w:r>
      <w:r w:rsidRPr="00A024C6">
        <w:rPr>
          <w:color w:val="BEC0C2"/>
        </w:rPr>
        <w:t xml:space="preserve"> </w:t>
      </w:r>
      <w:r w:rsidRPr="00A024C6">
        <w:rPr>
          <w:i/>
          <w:iCs/>
          <w:color w:val="A8ABB0"/>
        </w:rPr>
        <w:t>(auxiliary)</w:t>
      </w:r>
      <w:r w:rsidRPr="00A024C6">
        <w:rPr>
          <w:color w:val="BEC0C2"/>
        </w:rPr>
        <w:t xml:space="preserve"> </w:t>
      </w:r>
      <w:r w:rsidRPr="00A024C6">
        <w:rPr>
          <w:i/>
          <w:iCs/>
          <w:color w:val="A8ABB0"/>
        </w:rPr>
        <w:t>for</w:t>
      </w:r>
      <w:r w:rsidRPr="00A024C6">
        <w:rPr>
          <w:color w:val="BEC0C2"/>
        </w:rPr>
        <w:t xml:space="preserve"> </w:t>
      </w:r>
      <w:r w:rsidRPr="00A024C6">
        <w:rPr>
          <w:i/>
          <w:iCs/>
          <w:color w:val="A8ABB0"/>
        </w:rPr>
        <w:t>operators.</w:t>
      </w:r>
    </w:p>
    <w:p w14:paraId="4993F5F6" w14:textId="77777777" w:rsidR="00A024C6" w:rsidRPr="00A024C6" w:rsidRDefault="00A024C6" w:rsidP="00A024C6">
      <w:pPr>
        <w:pStyle w:val="af"/>
      </w:pPr>
      <w:r w:rsidRPr="00A024C6">
        <w:rPr>
          <w:color w:val="BEC0C2"/>
        </w:rPr>
        <w:t xml:space="preserve">    </w:t>
      </w:r>
      <w:r w:rsidRPr="00A024C6">
        <w:rPr>
          <w:i/>
          <w:iCs/>
          <w:color w:val="A8ABB0"/>
        </w:rPr>
        <w:t>//</w:t>
      </w:r>
      <w:r w:rsidRPr="00A024C6">
        <w:rPr>
          <w:color w:val="BEC0C2"/>
        </w:rPr>
        <w:t xml:space="preserve"> </w:t>
      </w:r>
      <w:r w:rsidRPr="00A024C6">
        <w:rPr>
          <w:i/>
          <w:iCs/>
          <w:color w:val="A8ABB0"/>
        </w:rPr>
        <w:t>I</w:t>
      </w:r>
      <w:r w:rsidRPr="00A024C6">
        <w:rPr>
          <w:color w:val="BEC0C2"/>
        </w:rPr>
        <w:t xml:space="preserve"> </w:t>
      </w:r>
      <w:r w:rsidRPr="00A024C6">
        <w:rPr>
          <w:i/>
          <w:iCs/>
          <w:color w:val="A8ABB0"/>
        </w:rPr>
        <w:t>put</w:t>
      </w:r>
      <w:r w:rsidRPr="00A024C6">
        <w:rPr>
          <w:color w:val="BEC0C2"/>
        </w:rPr>
        <w:t xml:space="preserve"> </w:t>
      </w:r>
      <w:r w:rsidRPr="00A024C6">
        <w:rPr>
          <w:i/>
          <w:iCs/>
          <w:color w:val="A8ABB0"/>
        </w:rPr>
        <w:t>them</w:t>
      </w:r>
      <w:r w:rsidRPr="00A024C6">
        <w:rPr>
          <w:color w:val="BEC0C2"/>
        </w:rPr>
        <w:t xml:space="preserve"> </w:t>
      </w:r>
      <w:r w:rsidRPr="00A024C6">
        <w:rPr>
          <w:i/>
          <w:iCs/>
          <w:color w:val="A8ABB0"/>
        </w:rPr>
        <w:t>in</w:t>
      </w:r>
      <w:r w:rsidRPr="00A024C6">
        <w:rPr>
          <w:color w:val="BEC0C2"/>
        </w:rPr>
        <w:t xml:space="preserve"> </w:t>
      </w:r>
      <w:r w:rsidRPr="00A024C6">
        <w:rPr>
          <w:i/>
          <w:iCs/>
          <w:color w:val="A8ABB0"/>
        </w:rPr>
        <w:t>private</w:t>
      </w:r>
      <w:r w:rsidRPr="00A024C6">
        <w:rPr>
          <w:color w:val="BEC0C2"/>
        </w:rPr>
        <w:t xml:space="preserve"> </w:t>
      </w:r>
      <w:r w:rsidRPr="00A024C6">
        <w:rPr>
          <w:i/>
          <w:iCs/>
          <w:color w:val="A8ABB0"/>
        </w:rPr>
        <w:t>so</w:t>
      </w:r>
      <w:r w:rsidRPr="00A024C6">
        <w:rPr>
          <w:color w:val="BEC0C2"/>
        </w:rPr>
        <w:t xml:space="preserve"> </w:t>
      </w:r>
      <w:r w:rsidRPr="00A024C6">
        <w:rPr>
          <w:i/>
          <w:iCs/>
          <w:color w:val="A8ABB0"/>
        </w:rPr>
        <w:t>that</w:t>
      </w:r>
      <w:r w:rsidRPr="00A024C6">
        <w:rPr>
          <w:color w:val="BEC0C2"/>
        </w:rPr>
        <w:t xml:space="preserve"> </w:t>
      </w:r>
      <w:r w:rsidRPr="00A024C6">
        <w:rPr>
          <w:i/>
          <w:iCs/>
          <w:color w:val="A8ABB0"/>
        </w:rPr>
        <w:t>only</w:t>
      </w:r>
      <w:r w:rsidRPr="00A024C6">
        <w:rPr>
          <w:color w:val="BEC0C2"/>
        </w:rPr>
        <w:t xml:space="preserve"> </w:t>
      </w:r>
      <w:r w:rsidRPr="00A024C6">
        <w:rPr>
          <w:i/>
          <w:iCs/>
          <w:color w:val="A8ABB0"/>
        </w:rPr>
        <w:t>member-function</w:t>
      </w:r>
      <w:r w:rsidRPr="00A024C6">
        <w:rPr>
          <w:color w:val="BEC0C2"/>
        </w:rPr>
        <w:t xml:space="preserve"> </w:t>
      </w:r>
      <w:r w:rsidRPr="00A024C6">
        <w:rPr>
          <w:i/>
          <w:iCs/>
          <w:color w:val="A8ABB0"/>
        </w:rPr>
        <w:t>can</w:t>
      </w:r>
      <w:r w:rsidRPr="00A024C6">
        <w:rPr>
          <w:color w:val="BEC0C2"/>
        </w:rPr>
        <w:t xml:space="preserve"> </w:t>
      </w:r>
      <w:r w:rsidRPr="00A024C6">
        <w:rPr>
          <w:i/>
          <w:iCs/>
          <w:color w:val="A8ABB0"/>
        </w:rPr>
        <w:t>use</w:t>
      </w:r>
      <w:r w:rsidRPr="00A024C6">
        <w:rPr>
          <w:color w:val="BEC0C2"/>
        </w:rPr>
        <w:t xml:space="preserve"> </w:t>
      </w:r>
      <w:r w:rsidRPr="00A024C6">
        <w:rPr>
          <w:i/>
          <w:iCs/>
          <w:color w:val="A8ABB0"/>
        </w:rPr>
        <w:t>them</w:t>
      </w:r>
    </w:p>
    <w:p w14:paraId="4C4FB236"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proofErr w:type="spellStart"/>
      <w:r w:rsidRPr="00A024C6">
        <w:rPr>
          <w:b/>
          <w:bCs/>
        </w:rPr>
        <w:t>CreateCopyArray</w:t>
      </w:r>
      <w:proofErr w:type="spellEnd"/>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proofErr w:type="spellStart"/>
      <w:r w:rsidRPr="00A024C6">
        <w:rPr>
          <w:color w:val="D6BB9A"/>
        </w:rPr>
        <w:t>str_size</w:t>
      </w:r>
      <w:proofErr w:type="spellEnd"/>
      <w:r w:rsidRPr="00A024C6">
        <w:t>);</w:t>
      </w:r>
      <w:r w:rsidRPr="00A024C6">
        <w:rPr>
          <w:color w:val="BEC0C2"/>
        </w:rPr>
        <w:t xml:space="preserve">                   </w:t>
      </w:r>
      <w:r w:rsidRPr="00A024C6">
        <w:rPr>
          <w:i/>
          <w:iCs/>
          <w:color w:val="A8ABB0"/>
        </w:rPr>
        <w:t>//</w:t>
      </w:r>
      <w:r w:rsidRPr="00A024C6">
        <w:rPr>
          <w:color w:val="BEC0C2"/>
        </w:rPr>
        <w:t xml:space="preserve"> </w:t>
      </w:r>
      <w:r w:rsidRPr="00A024C6">
        <w:rPr>
          <w:i/>
          <w:iCs/>
          <w:color w:val="A8ABB0"/>
        </w:rPr>
        <w:t>for</w:t>
      </w:r>
      <w:r w:rsidRPr="00A024C6">
        <w:rPr>
          <w:color w:val="BEC0C2"/>
        </w:rPr>
        <w:t xml:space="preserve"> </w:t>
      </w:r>
      <w:r w:rsidRPr="00A024C6">
        <w:rPr>
          <w:i/>
          <w:iCs/>
          <w:color w:val="A8ABB0"/>
        </w:rPr>
        <w:t>constructors</w:t>
      </w:r>
    </w:p>
    <w:p w14:paraId="2874A546"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proofErr w:type="spellStart"/>
      <w:r w:rsidRPr="00A024C6">
        <w:rPr>
          <w:b/>
          <w:bCs/>
        </w:rPr>
        <w:t>OperatorAssignment</w:t>
      </w:r>
      <w:proofErr w:type="spellEnd"/>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proofErr w:type="spellStart"/>
      <w:r w:rsidRPr="00A024C6">
        <w:rPr>
          <w:color w:val="D6BB9A"/>
        </w:rPr>
        <w:t>arr_size</w:t>
      </w:r>
      <w:proofErr w:type="spellEnd"/>
      <w:r w:rsidRPr="00A024C6">
        <w:t>);</w:t>
      </w:r>
      <w:r w:rsidRPr="00A024C6">
        <w:rPr>
          <w:color w:val="BEC0C2"/>
        </w:rPr>
        <w:t xml:space="preserve">                </w:t>
      </w:r>
      <w:r w:rsidRPr="00A024C6">
        <w:rPr>
          <w:i/>
          <w:iCs/>
          <w:color w:val="A8ABB0"/>
        </w:rPr>
        <w:t>//</w:t>
      </w:r>
      <w:r w:rsidRPr="00A024C6">
        <w:rPr>
          <w:color w:val="BEC0C2"/>
        </w:rPr>
        <w:t xml:space="preserve"> </w:t>
      </w:r>
      <w:r w:rsidRPr="00A024C6">
        <w:rPr>
          <w:i/>
          <w:iCs/>
          <w:color w:val="A8ABB0"/>
        </w:rPr>
        <w:t>for</w:t>
      </w:r>
      <w:r w:rsidRPr="00A024C6">
        <w:rPr>
          <w:color w:val="BEC0C2"/>
        </w:rPr>
        <w:t xml:space="preserve"> </w:t>
      </w:r>
      <w:r w:rsidRPr="00A024C6">
        <w:rPr>
          <w:i/>
          <w:iCs/>
          <w:color w:val="A8ABB0"/>
        </w:rPr>
        <w:t>operator=</w:t>
      </w:r>
    </w:p>
    <w:p w14:paraId="1DF5383D"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proofErr w:type="spellStart"/>
      <w:r w:rsidRPr="00A024C6">
        <w:rPr>
          <w:b/>
          <w:bCs/>
        </w:rPr>
        <w:t>OperatorConcatenate</w:t>
      </w:r>
      <w:proofErr w:type="spellEnd"/>
      <w:r w:rsidRPr="00A024C6">
        <w:t>(</w:t>
      </w:r>
      <w:proofErr w:type="spellStart"/>
      <w:r w:rsidRPr="00A024C6">
        <w:rPr>
          <w:color w:val="FF8080"/>
        </w:rPr>
        <w:t>MyString</w:t>
      </w:r>
      <w:proofErr w:type="spellEnd"/>
      <w:r w:rsidRPr="00A024C6">
        <w:t>&amp;</w:t>
      </w:r>
      <w:r w:rsidRPr="00A024C6">
        <w:rPr>
          <w:color w:val="BEC0C2"/>
        </w:rPr>
        <w:t xml:space="preserve"> </w:t>
      </w:r>
      <w:proofErr w:type="spellStart"/>
      <w:r w:rsidRPr="00A024C6">
        <w:rPr>
          <w:color w:val="D6BB9A"/>
        </w:rPr>
        <w:t>ob</w:t>
      </w:r>
      <w:proofErr w:type="spellEnd"/>
      <w:r w:rsidRPr="00A024C6">
        <w:t>,</w:t>
      </w: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proofErr w:type="spellStart"/>
      <w:r w:rsidRPr="00A024C6">
        <w:rPr>
          <w:color w:val="D6BB9A"/>
        </w:rPr>
        <w:t>str_size</w:t>
      </w:r>
      <w:proofErr w:type="spellEnd"/>
      <w:r w:rsidRPr="00A024C6">
        <w:t>);</w:t>
      </w:r>
      <w:r w:rsidRPr="00A024C6">
        <w:rPr>
          <w:color w:val="BEC0C2"/>
        </w:rPr>
        <w:t xml:space="preserve"> </w:t>
      </w:r>
      <w:r w:rsidRPr="00A024C6">
        <w:rPr>
          <w:i/>
          <w:iCs/>
          <w:color w:val="A8ABB0"/>
        </w:rPr>
        <w:t>//</w:t>
      </w:r>
      <w:r w:rsidRPr="00A024C6">
        <w:rPr>
          <w:color w:val="BEC0C2"/>
        </w:rPr>
        <w:t xml:space="preserve"> </w:t>
      </w:r>
      <w:r w:rsidRPr="00A024C6">
        <w:rPr>
          <w:i/>
          <w:iCs/>
          <w:color w:val="A8ABB0"/>
        </w:rPr>
        <w:t>for</w:t>
      </w:r>
      <w:r w:rsidRPr="00A024C6">
        <w:rPr>
          <w:color w:val="BEC0C2"/>
        </w:rPr>
        <w:t xml:space="preserve"> </w:t>
      </w:r>
      <w:r w:rsidRPr="00A024C6">
        <w:rPr>
          <w:i/>
          <w:iCs/>
          <w:color w:val="A8ABB0"/>
        </w:rPr>
        <w:t>operator+</w:t>
      </w:r>
    </w:p>
    <w:p w14:paraId="637B2C6A" w14:textId="77777777" w:rsidR="00A024C6" w:rsidRPr="00A024C6" w:rsidRDefault="00A024C6" w:rsidP="00A024C6">
      <w:pPr>
        <w:pStyle w:val="af"/>
      </w:pPr>
      <w:r w:rsidRPr="00A024C6">
        <w:rPr>
          <w:i/>
          <w:iCs/>
          <w:color w:val="45C6D6"/>
        </w:rPr>
        <w:t>public</w:t>
      </w:r>
      <w:r w:rsidRPr="00A024C6">
        <w:t>:</w:t>
      </w:r>
    </w:p>
    <w:p w14:paraId="0763B774"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p>
    <w:p w14:paraId="1781818F" w14:textId="77777777" w:rsidR="00A024C6" w:rsidRPr="00A024C6" w:rsidRDefault="00A024C6" w:rsidP="00A024C6">
      <w:pPr>
        <w:pStyle w:val="af"/>
      </w:pPr>
      <w:r w:rsidRPr="00A024C6">
        <w:rPr>
          <w:color w:val="BEC0C2"/>
        </w:rPr>
        <w:lastRenderedPageBreak/>
        <w:t xml:space="preserve">    </w:t>
      </w:r>
      <w:proofErr w:type="spellStart"/>
      <w:r w:rsidRPr="00A024C6">
        <w:rPr>
          <w:b/>
          <w:bCs/>
        </w:rPr>
        <w:t>MyString</w:t>
      </w:r>
      <w:proofErr w:type="spellEnd"/>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p>
    <w:p w14:paraId="5E540910"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proofErr w:type="gramStart"/>
      <w:r w:rsidRPr="00A024C6">
        <w:rPr>
          <w:color w:val="FF8080"/>
        </w:rPr>
        <w:t>std</w:t>
      </w:r>
      <w:r w:rsidRPr="00A024C6">
        <w:t>::</w:t>
      </w:r>
      <w:proofErr w:type="spellStart"/>
      <w:proofErr w:type="gramEnd"/>
      <w:r w:rsidRPr="00A024C6">
        <w:rPr>
          <w:color w:val="FF8080"/>
        </w:rPr>
        <w:t>initializer_list</w:t>
      </w:r>
      <w:proofErr w:type="spellEnd"/>
      <w:r w:rsidRPr="00A024C6">
        <w:t>&lt;</w:t>
      </w:r>
      <w:r w:rsidRPr="00A024C6">
        <w:rPr>
          <w:color w:val="D69AA7"/>
        </w:rPr>
        <w:t>char</w:t>
      </w:r>
      <w:r w:rsidRPr="00A024C6">
        <w:t>&gt;</w:t>
      </w:r>
      <w:r w:rsidRPr="00A024C6">
        <w:rPr>
          <w:color w:val="BEC0C2"/>
        </w:rPr>
        <w:t xml:space="preserve"> </w:t>
      </w:r>
      <w:r w:rsidRPr="00A024C6">
        <w:rPr>
          <w:color w:val="D6BB9A"/>
        </w:rPr>
        <w:t>il</w:t>
      </w:r>
      <w:r w:rsidRPr="00A024C6">
        <w:t>);</w:t>
      </w:r>
    </w:p>
    <w:p w14:paraId="58EC9AE7"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p>
    <w:p w14:paraId="07FF85EF"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p>
    <w:p w14:paraId="70C1D885"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ch</w:t>
      </w:r>
      <w:proofErr w:type="spellEnd"/>
      <w:r w:rsidRPr="00A024C6">
        <w:t>);</w:t>
      </w:r>
    </w:p>
    <w:p w14:paraId="579C5715"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proofErr w:type="spellStart"/>
      <w:r w:rsidRPr="00A024C6">
        <w:rPr>
          <w:color w:val="D6BB9A"/>
        </w:rPr>
        <w:t>arr</w:t>
      </w:r>
      <w:proofErr w:type="spellEnd"/>
      <w:r w:rsidRPr="00A024C6">
        <w:t>);</w:t>
      </w:r>
    </w:p>
    <w:p w14:paraId="23C5A8B5"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proofErr w:type="spellStart"/>
      <w:r w:rsidRPr="00A024C6">
        <w:rPr>
          <w:color w:val="FF8080"/>
        </w:rPr>
        <w:t>MyString</w:t>
      </w:r>
      <w:proofErr w:type="spellEnd"/>
      <w:r w:rsidRPr="00A024C6">
        <w:t>&amp;&amp;</w:t>
      </w:r>
      <w:r w:rsidRPr="00A024C6">
        <w:rPr>
          <w:color w:val="BEC0C2"/>
        </w:rPr>
        <w:t xml:space="preserve"> </w:t>
      </w:r>
      <w:proofErr w:type="spellStart"/>
      <w:r w:rsidRPr="00A024C6">
        <w:rPr>
          <w:color w:val="D6BB9A"/>
        </w:rPr>
        <w:t>ob</w:t>
      </w:r>
      <w:proofErr w:type="spellEnd"/>
      <w:r w:rsidRPr="00A024C6">
        <w:t>);</w:t>
      </w:r>
    </w:p>
    <w:p w14:paraId="70E5E6B1"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r w:rsidRPr="00A024C6">
        <w:rPr>
          <w:color w:val="D69AA7"/>
        </w:rPr>
        <w:t>int</w:t>
      </w:r>
      <w:r w:rsidRPr="00A024C6">
        <w:rPr>
          <w:color w:val="BEC0C2"/>
        </w:rPr>
        <w:t xml:space="preserve"> </w:t>
      </w:r>
      <w:proofErr w:type="spellStart"/>
      <w:r w:rsidRPr="00A024C6">
        <w:rPr>
          <w:color w:val="D6BB9A"/>
        </w:rPr>
        <w:t>val</w:t>
      </w:r>
      <w:proofErr w:type="spellEnd"/>
      <w:r w:rsidRPr="00A024C6">
        <w:t>);</w:t>
      </w:r>
    </w:p>
    <w:p w14:paraId="3ED00452" w14:textId="77777777" w:rsidR="00A024C6" w:rsidRPr="00A024C6" w:rsidRDefault="00A024C6" w:rsidP="00A024C6">
      <w:pPr>
        <w:pStyle w:val="af"/>
      </w:pPr>
      <w:r w:rsidRPr="00A024C6">
        <w:rPr>
          <w:color w:val="BEC0C2"/>
        </w:rPr>
        <w:t xml:space="preserve">    </w:t>
      </w:r>
      <w:proofErr w:type="spellStart"/>
      <w:r w:rsidRPr="00A024C6">
        <w:rPr>
          <w:b/>
          <w:bCs/>
        </w:rPr>
        <w:t>MyString</w:t>
      </w:r>
      <w:proofErr w:type="spellEnd"/>
      <w:r w:rsidRPr="00A024C6">
        <w:t>(</w:t>
      </w:r>
      <w:r w:rsidRPr="00A024C6">
        <w:rPr>
          <w:color w:val="D69AA7"/>
        </w:rPr>
        <w:t>float</w:t>
      </w:r>
      <w:r w:rsidRPr="00A024C6">
        <w:rPr>
          <w:color w:val="BEC0C2"/>
        </w:rPr>
        <w:t xml:space="preserve"> </w:t>
      </w:r>
      <w:proofErr w:type="spellStart"/>
      <w:r w:rsidRPr="00A024C6">
        <w:rPr>
          <w:color w:val="D6BB9A"/>
        </w:rPr>
        <w:t>floatValue</w:t>
      </w:r>
      <w:proofErr w:type="spellEnd"/>
      <w:r w:rsidRPr="00A024C6">
        <w:t>);</w:t>
      </w:r>
    </w:p>
    <w:p w14:paraId="4D42868B" w14:textId="77777777" w:rsidR="00A024C6" w:rsidRPr="00A024C6" w:rsidRDefault="00A024C6" w:rsidP="00A024C6">
      <w:pPr>
        <w:pStyle w:val="af"/>
      </w:pPr>
    </w:p>
    <w:p w14:paraId="0C306AA6"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proofErr w:type="spellStart"/>
      <w:r w:rsidRPr="00A024C6">
        <w:rPr>
          <w:color w:val="D6BB9A"/>
        </w:rPr>
        <w:t>ob</w:t>
      </w:r>
      <w:proofErr w:type="spellEnd"/>
      <w:r w:rsidRPr="00A024C6">
        <w:t>);</w:t>
      </w:r>
    </w:p>
    <w:p w14:paraId="38782837"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p>
    <w:p w14:paraId="74AB8B83"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p>
    <w:p w14:paraId="74141001"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ch</w:t>
      </w:r>
      <w:proofErr w:type="spellEnd"/>
      <w:r w:rsidRPr="00A024C6">
        <w:t>);</w:t>
      </w:r>
    </w:p>
    <w:p w14:paraId="40B6FA76"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proofErr w:type="spellStart"/>
      <w:r w:rsidRPr="00A024C6">
        <w:rPr>
          <w:color w:val="FF8080"/>
        </w:rPr>
        <w:t>MyString</w:t>
      </w:r>
      <w:proofErr w:type="spellEnd"/>
      <w:r w:rsidRPr="00A024C6">
        <w:t>&amp;&amp;</w:t>
      </w:r>
      <w:r w:rsidRPr="00A024C6">
        <w:rPr>
          <w:color w:val="BEC0C2"/>
        </w:rPr>
        <w:t xml:space="preserve"> </w:t>
      </w:r>
      <w:proofErr w:type="spellStart"/>
      <w:r w:rsidRPr="00A024C6">
        <w:rPr>
          <w:color w:val="D6BB9A"/>
        </w:rPr>
        <w:t>ob</w:t>
      </w:r>
      <w:proofErr w:type="spellEnd"/>
      <w:r w:rsidRPr="00A024C6">
        <w:t>);</w:t>
      </w:r>
    </w:p>
    <w:p w14:paraId="46B363B3" w14:textId="77777777" w:rsidR="00A024C6" w:rsidRPr="00A024C6" w:rsidRDefault="00A024C6" w:rsidP="00A024C6">
      <w:pPr>
        <w:pStyle w:val="af"/>
      </w:pPr>
    </w:p>
    <w:p w14:paraId="6B0493E8"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proofErr w:type="spellStart"/>
      <w:r w:rsidRPr="00A024C6">
        <w:rPr>
          <w:color w:val="D6BB9A"/>
        </w:rPr>
        <w:t>ob</w:t>
      </w:r>
      <w:proofErr w:type="spellEnd"/>
      <w:r w:rsidRPr="00A024C6">
        <w:t>);</w:t>
      </w:r>
    </w:p>
    <w:p w14:paraId="29AB08DE"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p>
    <w:p w14:paraId="2180018B"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
    <w:p w14:paraId="46C8039E" w14:textId="77777777" w:rsidR="00A024C6" w:rsidRPr="00A024C6" w:rsidRDefault="00A024C6" w:rsidP="00A024C6">
      <w:pPr>
        <w:pStyle w:val="af"/>
      </w:pPr>
    </w:p>
    <w:p w14:paraId="023FA13D"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arr</w:t>
      </w:r>
      <w:proofErr w:type="spellEnd"/>
      <w:r w:rsidRPr="00A024C6">
        <w:t>);</w:t>
      </w:r>
    </w:p>
    <w:p w14:paraId="5E1956A8"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
    <w:p w14:paraId="0D1E5F67" w14:textId="77777777" w:rsidR="00A024C6" w:rsidRPr="00A024C6" w:rsidRDefault="00A024C6" w:rsidP="00A024C6">
      <w:pPr>
        <w:pStyle w:val="af"/>
      </w:pPr>
    </w:p>
    <w:p w14:paraId="613E99E7" w14:textId="77777777" w:rsidR="00A024C6" w:rsidRPr="00A024C6" w:rsidRDefault="00A024C6" w:rsidP="00A024C6">
      <w:pPr>
        <w:pStyle w:val="af"/>
      </w:pPr>
      <w:r w:rsidRPr="00A024C6">
        <w:rPr>
          <w:color w:val="BEC0C2"/>
        </w:rPr>
        <w:t xml:space="preserve">    </w:t>
      </w:r>
      <w:r w:rsidRPr="00A024C6">
        <w:rPr>
          <w:color w:val="D69AA7"/>
        </w:rPr>
        <w:t>char</w:t>
      </w:r>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t>;</w:t>
      </w:r>
    </w:p>
    <w:p w14:paraId="39A3288E" w14:textId="77777777" w:rsidR="00A024C6" w:rsidRPr="00A024C6" w:rsidRDefault="00A024C6" w:rsidP="00A024C6">
      <w:pPr>
        <w:pStyle w:val="af"/>
      </w:pP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p>
    <w:p w14:paraId="4357B02B" w14:textId="77777777" w:rsidR="00A024C6" w:rsidRPr="00A024C6" w:rsidRDefault="00A024C6" w:rsidP="00A024C6">
      <w:pPr>
        <w:pStyle w:val="af"/>
      </w:pPr>
    </w:p>
    <w:p w14:paraId="160E40A2"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i/>
          <w:iCs/>
          <w:color w:val="D6BB9A"/>
        </w:rPr>
        <w:t>operator</w:t>
      </w:r>
      <w:r w:rsidRPr="00A024C6">
        <w:rPr>
          <w:color w:val="D6BB9A"/>
        </w:rPr>
        <w:t>&gt;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other</w:t>
      </w:r>
      <w:r w:rsidRPr="00A024C6">
        <w:t>)</w:t>
      </w:r>
      <w:r w:rsidRPr="00A024C6">
        <w:rPr>
          <w:color w:val="BEC0C2"/>
        </w:rPr>
        <w:t xml:space="preserve">  </w:t>
      </w:r>
      <w:r w:rsidRPr="00A024C6">
        <w:rPr>
          <w:i/>
          <w:iCs/>
          <w:color w:val="45C6D6"/>
        </w:rPr>
        <w:t>const</w:t>
      </w:r>
      <w:r w:rsidRPr="00A024C6">
        <w:t>;</w:t>
      </w:r>
    </w:p>
    <w:p w14:paraId="3BD2469E"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i/>
          <w:iCs/>
          <w:color w:val="D6BB9A"/>
        </w:rPr>
        <w:t>operator</w:t>
      </w:r>
      <w:r w:rsidRPr="00A024C6">
        <w:rPr>
          <w:color w:val="D6BB9A"/>
        </w:rPr>
        <w:t>&lt;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other</w:t>
      </w:r>
      <w:r w:rsidRPr="00A024C6">
        <w:t>)</w:t>
      </w:r>
      <w:r w:rsidRPr="00A024C6">
        <w:rPr>
          <w:color w:val="BEC0C2"/>
        </w:rPr>
        <w:t xml:space="preserve">  </w:t>
      </w:r>
      <w:r w:rsidRPr="00A024C6">
        <w:rPr>
          <w:i/>
          <w:iCs/>
          <w:color w:val="45C6D6"/>
        </w:rPr>
        <w:t>const</w:t>
      </w:r>
      <w:r w:rsidRPr="00A024C6">
        <w:t>;</w:t>
      </w:r>
    </w:p>
    <w:p w14:paraId="0CEBE4FB"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i/>
          <w:iCs/>
          <w:color w:val="D6BB9A"/>
        </w:rPr>
        <w:t>operator</w:t>
      </w:r>
      <w:r w:rsidRPr="00A024C6">
        <w:rPr>
          <w:color w:val="D6BB9A"/>
        </w:rPr>
        <w:t>&gt;=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other</w:t>
      </w:r>
      <w:r w:rsidRPr="00A024C6">
        <w:t>)</w:t>
      </w:r>
      <w:r w:rsidRPr="00A024C6">
        <w:rPr>
          <w:color w:val="BEC0C2"/>
        </w:rPr>
        <w:t xml:space="preserve"> </w:t>
      </w:r>
      <w:r w:rsidRPr="00A024C6">
        <w:rPr>
          <w:i/>
          <w:iCs/>
          <w:color w:val="45C6D6"/>
        </w:rPr>
        <w:t>const</w:t>
      </w:r>
      <w:r w:rsidRPr="00A024C6">
        <w:t>;</w:t>
      </w:r>
    </w:p>
    <w:p w14:paraId="50BC32E5"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i/>
          <w:iCs/>
          <w:color w:val="D6BB9A"/>
        </w:rPr>
        <w:t>operator</w:t>
      </w:r>
      <w:r w:rsidRPr="00A024C6">
        <w:rPr>
          <w:color w:val="D6BB9A"/>
        </w:rPr>
        <w:t>&lt;=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other</w:t>
      </w:r>
      <w:r w:rsidRPr="00A024C6">
        <w:t>)</w:t>
      </w:r>
      <w:r w:rsidRPr="00A024C6">
        <w:rPr>
          <w:color w:val="BEC0C2"/>
        </w:rPr>
        <w:t xml:space="preserve"> </w:t>
      </w:r>
      <w:r w:rsidRPr="00A024C6">
        <w:rPr>
          <w:i/>
          <w:iCs/>
          <w:color w:val="45C6D6"/>
        </w:rPr>
        <w:t>const</w:t>
      </w:r>
      <w:r w:rsidRPr="00A024C6">
        <w:t>;</w:t>
      </w:r>
    </w:p>
    <w:p w14:paraId="5EF9607E"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other</w:t>
      </w:r>
      <w:r w:rsidRPr="00A024C6">
        <w:t>)</w:t>
      </w:r>
      <w:r w:rsidRPr="00A024C6">
        <w:rPr>
          <w:color w:val="BEC0C2"/>
        </w:rPr>
        <w:t xml:space="preserve"> </w:t>
      </w:r>
      <w:r w:rsidRPr="00A024C6">
        <w:rPr>
          <w:i/>
          <w:iCs/>
          <w:color w:val="45C6D6"/>
        </w:rPr>
        <w:t>const</w:t>
      </w:r>
      <w:r w:rsidRPr="00A024C6">
        <w:t>;</w:t>
      </w:r>
    </w:p>
    <w:p w14:paraId="1FF7B1CB"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i/>
          <w:iCs/>
          <w:color w:val="D6BB9A"/>
        </w:rPr>
        <w:t>operator</w:t>
      </w:r>
      <w:r w:rsidRPr="00A024C6">
        <w:rPr>
          <w:color w:val="D6BB9A"/>
        </w:rPr>
        <w:t>==</w:t>
      </w:r>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other</w:t>
      </w:r>
      <w:r w:rsidRPr="00A024C6">
        <w:t>)</w:t>
      </w:r>
      <w:r w:rsidRPr="00A024C6">
        <w:rPr>
          <w:color w:val="BEC0C2"/>
        </w:rPr>
        <w:t xml:space="preserve"> </w:t>
      </w:r>
      <w:r w:rsidRPr="00A024C6">
        <w:rPr>
          <w:i/>
          <w:iCs/>
          <w:color w:val="45C6D6"/>
        </w:rPr>
        <w:t>const</w:t>
      </w:r>
      <w:r w:rsidRPr="00A024C6">
        <w:t>;</w:t>
      </w:r>
    </w:p>
    <w:p w14:paraId="7C6C816C" w14:textId="77777777" w:rsidR="00A024C6" w:rsidRPr="00A024C6" w:rsidRDefault="00A024C6" w:rsidP="00A024C6">
      <w:pPr>
        <w:pStyle w:val="af"/>
      </w:pPr>
    </w:p>
    <w:p w14:paraId="69AE13C7" w14:textId="77777777" w:rsidR="00A024C6" w:rsidRPr="00A024C6" w:rsidRDefault="00A024C6" w:rsidP="00A024C6">
      <w:pPr>
        <w:pStyle w:val="af"/>
      </w:pP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b/>
          <w:bCs/>
        </w:rPr>
        <w:t>c_str</w:t>
      </w:r>
      <w:proofErr w:type="spellEnd"/>
      <w:r w:rsidRPr="00A024C6">
        <w:t>()</w:t>
      </w:r>
      <w:r w:rsidRPr="00A024C6">
        <w:rPr>
          <w:color w:val="BEC0C2"/>
        </w:rPr>
        <w:t xml:space="preserve"> </w:t>
      </w:r>
      <w:r w:rsidRPr="00A024C6">
        <w:rPr>
          <w:i/>
          <w:iCs/>
          <w:color w:val="45C6D6"/>
        </w:rPr>
        <w:t>const</w:t>
      </w:r>
      <w:r w:rsidRPr="00A024C6">
        <w:t>;</w:t>
      </w:r>
    </w:p>
    <w:p w14:paraId="5639A9C2" w14:textId="77777777" w:rsidR="00A024C6" w:rsidRPr="00A024C6" w:rsidRDefault="00A024C6" w:rsidP="00A024C6">
      <w:pPr>
        <w:pStyle w:val="af"/>
      </w:pP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r w:rsidRPr="00A024C6">
        <w:rPr>
          <w:b/>
          <w:bCs/>
        </w:rPr>
        <w:t>data</w:t>
      </w:r>
      <w:r w:rsidRPr="00A024C6">
        <w:t>()</w:t>
      </w:r>
      <w:r w:rsidRPr="00A024C6">
        <w:rPr>
          <w:color w:val="BEC0C2"/>
        </w:rPr>
        <w:t xml:space="preserve"> </w:t>
      </w:r>
      <w:r w:rsidRPr="00A024C6">
        <w:rPr>
          <w:i/>
          <w:iCs/>
          <w:color w:val="45C6D6"/>
        </w:rPr>
        <w:t>const</w:t>
      </w:r>
      <w:r w:rsidRPr="00A024C6">
        <w:t>;</w:t>
      </w:r>
    </w:p>
    <w:p w14:paraId="7D3269F7"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b/>
          <w:bCs/>
        </w:rPr>
        <w:t>size</w:t>
      </w:r>
      <w:r w:rsidRPr="00A024C6">
        <w:t>()</w:t>
      </w:r>
      <w:r w:rsidRPr="00A024C6">
        <w:rPr>
          <w:color w:val="BEC0C2"/>
        </w:rPr>
        <w:t xml:space="preserve"> </w:t>
      </w:r>
      <w:r w:rsidRPr="00A024C6">
        <w:rPr>
          <w:i/>
          <w:iCs/>
          <w:color w:val="45C6D6"/>
        </w:rPr>
        <w:t>const</w:t>
      </w:r>
      <w:r w:rsidRPr="00A024C6">
        <w:t>;</w:t>
      </w:r>
    </w:p>
    <w:p w14:paraId="1218178D" w14:textId="77777777" w:rsidR="00A024C6" w:rsidRPr="00A024C6" w:rsidRDefault="00A024C6" w:rsidP="00A024C6">
      <w:pPr>
        <w:pStyle w:val="af"/>
      </w:pPr>
      <w:r w:rsidRPr="00A024C6">
        <w:rPr>
          <w:color w:val="BEC0C2"/>
        </w:rPr>
        <w:lastRenderedPageBreak/>
        <w:t xml:space="preserve">    </w:t>
      </w:r>
      <w:proofErr w:type="spellStart"/>
      <w:r w:rsidRPr="00A024C6">
        <w:rPr>
          <w:color w:val="FF8080"/>
        </w:rPr>
        <w:t>size_t</w:t>
      </w:r>
      <w:proofErr w:type="spellEnd"/>
      <w:r w:rsidRPr="00A024C6">
        <w:rPr>
          <w:color w:val="BEC0C2"/>
        </w:rPr>
        <w:t xml:space="preserve"> </w:t>
      </w:r>
      <w:r w:rsidRPr="00A024C6">
        <w:rPr>
          <w:b/>
          <w:bCs/>
        </w:rPr>
        <w:t>length</w:t>
      </w:r>
      <w:r w:rsidRPr="00A024C6">
        <w:t>()</w:t>
      </w:r>
      <w:r w:rsidRPr="00A024C6">
        <w:rPr>
          <w:color w:val="BEC0C2"/>
        </w:rPr>
        <w:t xml:space="preserve"> </w:t>
      </w:r>
      <w:r w:rsidRPr="00A024C6">
        <w:rPr>
          <w:i/>
          <w:iCs/>
          <w:color w:val="45C6D6"/>
        </w:rPr>
        <w:t>const</w:t>
      </w:r>
      <w:r w:rsidRPr="00A024C6">
        <w:t>;</w:t>
      </w:r>
    </w:p>
    <w:p w14:paraId="414C4893"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b/>
          <w:bCs/>
        </w:rPr>
        <w:t>capacity</w:t>
      </w:r>
      <w:r w:rsidRPr="00A024C6">
        <w:t>()</w:t>
      </w:r>
      <w:r w:rsidRPr="00A024C6">
        <w:rPr>
          <w:color w:val="BEC0C2"/>
        </w:rPr>
        <w:t xml:space="preserve"> </w:t>
      </w:r>
      <w:r w:rsidRPr="00A024C6">
        <w:rPr>
          <w:i/>
          <w:iCs/>
          <w:color w:val="45C6D6"/>
        </w:rPr>
        <w:t>const</w:t>
      </w:r>
      <w:r w:rsidRPr="00A024C6">
        <w:t>;</w:t>
      </w:r>
    </w:p>
    <w:p w14:paraId="26890CC4"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r w:rsidRPr="00A024C6">
        <w:rPr>
          <w:b/>
          <w:bCs/>
        </w:rPr>
        <w:t>empty</w:t>
      </w:r>
      <w:r w:rsidRPr="00A024C6">
        <w:t>()</w:t>
      </w:r>
      <w:r w:rsidRPr="00A024C6">
        <w:rPr>
          <w:color w:val="BEC0C2"/>
        </w:rPr>
        <w:t xml:space="preserve"> </w:t>
      </w:r>
      <w:r w:rsidRPr="00A024C6">
        <w:rPr>
          <w:i/>
          <w:iCs/>
          <w:color w:val="45C6D6"/>
        </w:rPr>
        <w:t>const</w:t>
      </w:r>
      <w:r w:rsidRPr="00A024C6">
        <w:t>;</w:t>
      </w:r>
    </w:p>
    <w:p w14:paraId="72BB7B1D"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clear</w:t>
      </w:r>
      <w:r w:rsidRPr="00A024C6">
        <w:t>();</w:t>
      </w:r>
    </w:p>
    <w:p w14:paraId="1D6F056B"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proofErr w:type="spellStart"/>
      <w:r w:rsidRPr="00A024C6">
        <w:rPr>
          <w:b/>
          <w:bCs/>
        </w:rPr>
        <w:t>shrink_to_fit</w:t>
      </w:r>
      <w:proofErr w:type="spellEnd"/>
      <w:r w:rsidRPr="00A024C6">
        <w:t>();</w:t>
      </w:r>
    </w:p>
    <w:p w14:paraId="472F9357" w14:textId="77777777" w:rsidR="00A024C6" w:rsidRPr="00A024C6" w:rsidRDefault="00A024C6" w:rsidP="00A024C6">
      <w:pPr>
        <w:pStyle w:val="af"/>
      </w:pPr>
      <w:r w:rsidRPr="00A024C6">
        <w:rPr>
          <w:color w:val="BEC0C2"/>
        </w:rPr>
        <w:t xml:space="preserve">    </w:t>
      </w:r>
      <w:r w:rsidRPr="00A024C6">
        <w:rPr>
          <w:color w:val="D69AA7"/>
        </w:rPr>
        <w:t>char</w:t>
      </w:r>
      <w:r w:rsidRPr="00A024C6">
        <w:rPr>
          <w:color w:val="BEC0C2"/>
        </w:rPr>
        <w:t xml:space="preserve"> </w:t>
      </w:r>
      <w:r w:rsidRPr="00A024C6">
        <w:rPr>
          <w:b/>
          <w:bCs/>
        </w:rPr>
        <w:t>at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t>;</w:t>
      </w:r>
    </w:p>
    <w:p w14:paraId="073456A9" w14:textId="77777777" w:rsidR="00A024C6" w:rsidRPr="00A024C6" w:rsidRDefault="00A024C6" w:rsidP="00A024C6">
      <w:pPr>
        <w:pStyle w:val="af"/>
      </w:pPr>
      <w:r w:rsidRPr="00A024C6">
        <w:rPr>
          <w:color w:val="BEC0C2"/>
        </w:rPr>
        <w:t xml:space="preserve">    </w:t>
      </w:r>
      <w:r w:rsidRPr="00A024C6">
        <w:rPr>
          <w:color w:val="D69AA7"/>
        </w:rPr>
        <w:t>long</w:t>
      </w:r>
      <w:r w:rsidRPr="00A024C6">
        <w:rPr>
          <w:color w:val="BEC0C2"/>
        </w:rPr>
        <w:t xml:space="preserve"> </w:t>
      </w:r>
      <w:proofErr w:type="spellStart"/>
      <w:r w:rsidRPr="00A024C6">
        <w:rPr>
          <w:color w:val="D69AA7"/>
        </w:rPr>
        <w:t>long</w:t>
      </w:r>
      <w:proofErr w:type="spellEnd"/>
      <w:r w:rsidRPr="00A024C6">
        <w:rPr>
          <w:color w:val="BEC0C2"/>
        </w:rPr>
        <w:t xml:space="preserve"> </w:t>
      </w:r>
      <w:r w:rsidRPr="00A024C6">
        <w:rPr>
          <w:color w:val="D69AA7"/>
        </w:rPr>
        <w:t>int</w:t>
      </w:r>
      <w:r w:rsidRPr="00A024C6">
        <w:rPr>
          <w:color w:val="BEC0C2"/>
        </w:rPr>
        <w:t xml:space="preserve"> </w:t>
      </w:r>
      <w:proofErr w:type="spellStart"/>
      <w:r w:rsidRPr="00A024C6">
        <w:rPr>
          <w:b/>
          <w:bCs/>
        </w:rPr>
        <w:t>to_int</w:t>
      </w:r>
      <w:proofErr w:type="spellEnd"/>
      <w:r w:rsidRPr="00A024C6">
        <w:t>()</w:t>
      </w:r>
      <w:r w:rsidRPr="00A024C6">
        <w:rPr>
          <w:color w:val="BEC0C2"/>
        </w:rPr>
        <w:t xml:space="preserve"> </w:t>
      </w:r>
      <w:r w:rsidRPr="00A024C6">
        <w:rPr>
          <w:i/>
          <w:iCs/>
          <w:color w:val="45C6D6"/>
        </w:rPr>
        <w:t>const</w:t>
      </w:r>
      <w:r w:rsidRPr="00A024C6">
        <w:t>;</w:t>
      </w:r>
    </w:p>
    <w:p w14:paraId="7DED5401" w14:textId="77777777" w:rsidR="00A024C6" w:rsidRPr="00A024C6" w:rsidRDefault="00A024C6" w:rsidP="00A024C6">
      <w:pPr>
        <w:pStyle w:val="af"/>
      </w:pPr>
      <w:r w:rsidRPr="00A024C6">
        <w:rPr>
          <w:color w:val="BEC0C2"/>
        </w:rPr>
        <w:t xml:space="preserve">    </w:t>
      </w:r>
      <w:r w:rsidRPr="00A024C6">
        <w:rPr>
          <w:color w:val="D69AA7"/>
        </w:rPr>
        <w:t>float</w:t>
      </w:r>
      <w:r w:rsidRPr="00A024C6">
        <w:rPr>
          <w:color w:val="BEC0C2"/>
        </w:rPr>
        <w:t xml:space="preserve"> </w:t>
      </w:r>
      <w:proofErr w:type="spellStart"/>
      <w:r w:rsidRPr="00A024C6">
        <w:rPr>
          <w:b/>
          <w:bCs/>
        </w:rPr>
        <w:t>to_float</w:t>
      </w:r>
      <w:proofErr w:type="spellEnd"/>
      <w:r w:rsidRPr="00A024C6">
        <w:t>()</w:t>
      </w:r>
      <w:r w:rsidRPr="00A024C6">
        <w:rPr>
          <w:color w:val="BEC0C2"/>
        </w:rPr>
        <w:t xml:space="preserve"> </w:t>
      </w:r>
      <w:r w:rsidRPr="00A024C6">
        <w:rPr>
          <w:i/>
          <w:iCs/>
          <w:color w:val="45C6D6"/>
        </w:rPr>
        <w:t>const</w:t>
      </w:r>
      <w:r w:rsidRPr="00A024C6">
        <w:t>;</w:t>
      </w:r>
    </w:p>
    <w:p w14:paraId="14BC9690" w14:textId="77777777" w:rsidR="00A024C6" w:rsidRPr="00A024C6" w:rsidRDefault="00A024C6" w:rsidP="00A024C6">
      <w:pPr>
        <w:pStyle w:val="af"/>
      </w:pPr>
      <w:r w:rsidRPr="00A024C6">
        <w:rPr>
          <w:color w:val="BEC0C2"/>
        </w:rPr>
        <w:t xml:space="preserve">    </w:t>
      </w:r>
      <w:r w:rsidRPr="00A024C6">
        <w:rPr>
          <w:i/>
          <w:iCs/>
          <w:color w:val="45C6D6"/>
        </w:rPr>
        <w:t>friend</w:t>
      </w:r>
      <w:r w:rsidRPr="00A024C6">
        <w:rPr>
          <w:color w:val="BEC0C2"/>
        </w:rPr>
        <w:t xml:space="preserve"> </w:t>
      </w:r>
      <w:proofErr w:type="gramStart"/>
      <w:r w:rsidRPr="00A024C6">
        <w:rPr>
          <w:color w:val="FF8080"/>
        </w:rPr>
        <w:t>std</w:t>
      </w:r>
      <w:r w:rsidRPr="00A024C6">
        <w:t>::</w:t>
      </w:r>
      <w:proofErr w:type="spellStart"/>
      <w:proofErr w:type="gramEnd"/>
      <w:r w:rsidRPr="00A024C6">
        <w:rPr>
          <w:color w:val="FF8080"/>
        </w:rPr>
        <w:t>ostream</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&lt;&lt;</w:t>
      </w:r>
      <w:r w:rsidRPr="00A024C6">
        <w:t>(</w:t>
      </w:r>
      <w:r w:rsidRPr="00A024C6">
        <w:rPr>
          <w:color w:val="FF8080"/>
        </w:rPr>
        <w:t>std</w:t>
      </w:r>
      <w:r w:rsidRPr="00A024C6">
        <w:t>::</w:t>
      </w:r>
      <w:proofErr w:type="spellStart"/>
      <w:r w:rsidRPr="00A024C6">
        <w:rPr>
          <w:color w:val="FF8080"/>
        </w:rPr>
        <w:t>ostream</w:t>
      </w:r>
      <w:proofErr w:type="spellEnd"/>
      <w:r w:rsidRPr="00A024C6">
        <w:t>&amp;</w:t>
      </w:r>
      <w:r w:rsidRPr="00A024C6">
        <w:rPr>
          <w:color w:val="BEC0C2"/>
        </w:rPr>
        <w:t xml:space="preserve"> </w:t>
      </w:r>
      <w:r w:rsidRPr="00A024C6">
        <w:rPr>
          <w:color w:val="D6BB9A"/>
        </w:rPr>
        <w:t>s</w:t>
      </w:r>
      <w:r w:rsidRPr="00A024C6">
        <w:t>,</w:t>
      </w:r>
      <w:r w:rsidRPr="00A024C6">
        <w:rPr>
          <w:color w:val="BEC0C2"/>
        </w:rPr>
        <w:t xml:space="preserve"> </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proofErr w:type="spellStart"/>
      <w:r w:rsidRPr="00A024C6">
        <w:rPr>
          <w:color w:val="D6BB9A"/>
        </w:rPr>
        <w:t>ob</w:t>
      </w:r>
      <w:proofErr w:type="spellEnd"/>
      <w:r w:rsidRPr="00A024C6">
        <w:t>);</w:t>
      </w:r>
    </w:p>
    <w:p w14:paraId="21E8D0E1" w14:textId="77777777" w:rsidR="00A024C6" w:rsidRPr="00A024C6" w:rsidRDefault="00A024C6" w:rsidP="00A024C6">
      <w:pPr>
        <w:pStyle w:val="af"/>
      </w:pPr>
      <w:r w:rsidRPr="00A024C6">
        <w:rPr>
          <w:color w:val="BEC0C2"/>
        </w:rPr>
        <w:t xml:space="preserve">    </w:t>
      </w:r>
      <w:r w:rsidRPr="00A024C6">
        <w:rPr>
          <w:i/>
          <w:iCs/>
          <w:color w:val="45C6D6"/>
        </w:rPr>
        <w:t>friend</w:t>
      </w:r>
      <w:r w:rsidRPr="00A024C6">
        <w:rPr>
          <w:color w:val="BEC0C2"/>
        </w:rPr>
        <w:t xml:space="preserve"> </w:t>
      </w:r>
      <w:proofErr w:type="gramStart"/>
      <w:r w:rsidRPr="00A024C6">
        <w:rPr>
          <w:color w:val="FF8080"/>
        </w:rPr>
        <w:t>std</w:t>
      </w:r>
      <w:r w:rsidRPr="00A024C6">
        <w:t>::</w:t>
      </w:r>
      <w:proofErr w:type="spellStart"/>
      <w:proofErr w:type="gramEnd"/>
      <w:r w:rsidRPr="00A024C6">
        <w:rPr>
          <w:color w:val="FF8080"/>
        </w:rPr>
        <w:t>istream</w:t>
      </w:r>
      <w:proofErr w:type="spellEnd"/>
      <w:r w:rsidRPr="00A024C6">
        <w:rPr>
          <w:color w:val="BEC0C2"/>
        </w:rPr>
        <w:t xml:space="preserve"> </w:t>
      </w:r>
      <w:r w:rsidRPr="00A024C6">
        <w:t>&amp;</w:t>
      </w:r>
      <w:r w:rsidRPr="00A024C6">
        <w:rPr>
          <w:color w:val="BEC0C2"/>
        </w:rPr>
        <w:t xml:space="preserve"> </w:t>
      </w:r>
      <w:r w:rsidRPr="00A024C6">
        <w:rPr>
          <w:i/>
          <w:iCs/>
          <w:color w:val="D6BB9A"/>
        </w:rPr>
        <w:t>operator</w:t>
      </w:r>
      <w:r w:rsidRPr="00A024C6">
        <w:rPr>
          <w:color w:val="D6BB9A"/>
        </w:rPr>
        <w:t>&gt;&gt;</w:t>
      </w:r>
      <w:r w:rsidRPr="00A024C6">
        <w:t>(</w:t>
      </w:r>
      <w:r w:rsidRPr="00A024C6">
        <w:rPr>
          <w:color w:val="FF8080"/>
        </w:rPr>
        <w:t>std</w:t>
      </w:r>
      <w:r w:rsidRPr="00A024C6">
        <w:t>::</w:t>
      </w:r>
      <w:proofErr w:type="spellStart"/>
      <w:r w:rsidRPr="00A024C6">
        <w:rPr>
          <w:color w:val="FF8080"/>
        </w:rPr>
        <w:t>istream</w:t>
      </w:r>
      <w:proofErr w:type="spellEnd"/>
      <w:r w:rsidRPr="00A024C6">
        <w:t>&amp;</w:t>
      </w:r>
      <w:r w:rsidRPr="00A024C6">
        <w:rPr>
          <w:color w:val="BEC0C2"/>
        </w:rPr>
        <w:t xml:space="preserve"> </w:t>
      </w:r>
      <w:r w:rsidRPr="00A024C6">
        <w:rPr>
          <w:color w:val="D6BB9A"/>
        </w:rPr>
        <w:t>s</w:t>
      </w:r>
      <w:r w:rsidRPr="00A024C6">
        <w: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proofErr w:type="spellStart"/>
      <w:r w:rsidRPr="00A024C6">
        <w:rPr>
          <w:color w:val="D6BB9A"/>
        </w:rPr>
        <w:t>ob</w:t>
      </w:r>
      <w:proofErr w:type="spellEnd"/>
      <w:r w:rsidRPr="00A024C6">
        <w:t>);</w:t>
      </w:r>
    </w:p>
    <w:p w14:paraId="7BA214E9" w14:textId="77777777" w:rsidR="00A024C6" w:rsidRPr="00A024C6" w:rsidRDefault="00A024C6" w:rsidP="00A024C6">
      <w:pPr>
        <w:pStyle w:val="af"/>
      </w:pPr>
      <w:r w:rsidRPr="00A024C6">
        <w:rPr>
          <w:color w:val="BEC0C2"/>
        </w:rPr>
        <w:t xml:space="preserve">    </w:t>
      </w:r>
      <w:r w:rsidRPr="00A024C6">
        <w:rPr>
          <w:i/>
          <w:iCs/>
          <w:color w:val="45C6D6"/>
        </w:rPr>
        <w:t>friend</w:t>
      </w:r>
      <w:r w:rsidRPr="00A024C6">
        <w:rPr>
          <w:color w:val="BEC0C2"/>
        </w:rPr>
        <w:t xml:space="preserve"> </w:t>
      </w:r>
      <w:proofErr w:type="gramStart"/>
      <w:r w:rsidRPr="00A024C6">
        <w:rPr>
          <w:color w:val="FF8080"/>
        </w:rPr>
        <w:t>std</w:t>
      </w:r>
      <w:r w:rsidRPr="00A024C6">
        <w:t>::</w:t>
      </w:r>
      <w:proofErr w:type="spellStart"/>
      <w:proofErr w:type="gramEnd"/>
      <w:r w:rsidRPr="00A024C6">
        <w:rPr>
          <w:color w:val="FF8080"/>
        </w:rPr>
        <w:t>basic_ofstream</w:t>
      </w:r>
      <w:proofErr w:type="spellEnd"/>
      <w:r w:rsidRPr="00A024C6">
        <w:t>&lt;</w:t>
      </w:r>
      <w:r w:rsidRPr="00A024C6">
        <w:rPr>
          <w:color w:val="D69AA7"/>
        </w:rPr>
        <w:t>char</w:t>
      </w:r>
      <w:r w:rsidRPr="00A024C6">
        <w:t>&gt;&amp;</w:t>
      </w:r>
      <w:r w:rsidRPr="00A024C6">
        <w:rPr>
          <w:color w:val="BEC0C2"/>
        </w:rPr>
        <w:t xml:space="preserve"> </w:t>
      </w:r>
      <w:r w:rsidRPr="00A024C6">
        <w:rPr>
          <w:i/>
          <w:iCs/>
          <w:color w:val="D6BB9A"/>
        </w:rPr>
        <w:t>operator</w:t>
      </w:r>
      <w:r w:rsidRPr="00A024C6">
        <w:rPr>
          <w:color w:val="D6BB9A"/>
        </w:rPr>
        <w:t>&lt;&lt;</w:t>
      </w:r>
      <w:r w:rsidRPr="00A024C6">
        <w:t>(</w:t>
      </w:r>
      <w:r w:rsidRPr="00A024C6">
        <w:rPr>
          <w:color w:val="FF8080"/>
        </w:rPr>
        <w:t>std</w:t>
      </w:r>
      <w:r w:rsidRPr="00A024C6">
        <w:t>::</w:t>
      </w:r>
      <w:proofErr w:type="spellStart"/>
      <w:r w:rsidRPr="00A024C6">
        <w:rPr>
          <w:color w:val="FF8080"/>
        </w:rPr>
        <w:t>basic_ofstream</w:t>
      </w:r>
      <w:proofErr w:type="spellEnd"/>
      <w:r w:rsidRPr="00A024C6">
        <w:t>&lt;</w:t>
      </w:r>
      <w:r w:rsidRPr="00A024C6">
        <w:rPr>
          <w:color w:val="D69AA7"/>
        </w:rPr>
        <w:t>char</w:t>
      </w:r>
      <w:r w:rsidRPr="00A024C6">
        <w:t>&gt;&amp;</w:t>
      </w:r>
      <w:r w:rsidRPr="00A024C6">
        <w:rPr>
          <w:color w:val="BEC0C2"/>
        </w:rPr>
        <w:t xml:space="preserve"> </w:t>
      </w:r>
      <w:r w:rsidRPr="00A024C6">
        <w:rPr>
          <w:color w:val="D6BB9A"/>
        </w:rPr>
        <w:t>file</w:t>
      </w:r>
      <w:r w:rsidRPr="00A024C6">
        <w:t>,</w:t>
      </w:r>
      <w:r w:rsidRPr="00A024C6">
        <w:rPr>
          <w:color w:val="BEC0C2"/>
        </w:rPr>
        <w:t xml:space="preserve"> </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str</w:t>
      </w:r>
      <w:r w:rsidRPr="00A024C6">
        <w:t>);</w:t>
      </w:r>
    </w:p>
    <w:p w14:paraId="1409324C" w14:textId="77777777" w:rsidR="00A024C6" w:rsidRPr="00A024C6" w:rsidRDefault="00A024C6" w:rsidP="00A024C6">
      <w:pPr>
        <w:pStyle w:val="af"/>
      </w:pPr>
      <w:r w:rsidRPr="00A024C6">
        <w:rPr>
          <w:color w:val="BEC0C2"/>
        </w:rPr>
        <w:t xml:space="preserve">    </w:t>
      </w:r>
      <w:r w:rsidRPr="00A024C6">
        <w:rPr>
          <w:i/>
          <w:iCs/>
          <w:color w:val="45C6D6"/>
        </w:rPr>
        <w:t>friend</w:t>
      </w:r>
      <w:r w:rsidRPr="00A024C6">
        <w:rPr>
          <w:color w:val="BEC0C2"/>
        </w:rPr>
        <w:t xml:space="preserve"> </w:t>
      </w:r>
      <w:proofErr w:type="gramStart"/>
      <w:r w:rsidRPr="00A024C6">
        <w:rPr>
          <w:color w:val="FF8080"/>
        </w:rPr>
        <w:t>std</w:t>
      </w:r>
      <w:r w:rsidRPr="00A024C6">
        <w:t>::</w:t>
      </w:r>
      <w:proofErr w:type="spellStart"/>
      <w:proofErr w:type="gramEnd"/>
      <w:r w:rsidRPr="00A024C6">
        <w:rPr>
          <w:color w:val="FF8080"/>
        </w:rPr>
        <w:t>basic_ifstream</w:t>
      </w:r>
      <w:proofErr w:type="spellEnd"/>
      <w:r w:rsidRPr="00A024C6">
        <w:t>&lt;</w:t>
      </w:r>
      <w:r w:rsidRPr="00A024C6">
        <w:rPr>
          <w:color w:val="D69AA7"/>
        </w:rPr>
        <w:t>char</w:t>
      </w:r>
      <w:r w:rsidRPr="00A024C6">
        <w:t>&gt;&amp;</w:t>
      </w:r>
      <w:r w:rsidRPr="00A024C6">
        <w:rPr>
          <w:color w:val="BEC0C2"/>
        </w:rPr>
        <w:t xml:space="preserve"> </w:t>
      </w:r>
      <w:r w:rsidRPr="00A024C6">
        <w:rPr>
          <w:i/>
          <w:iCs/>
          <w:color w:val="D6BB9A"/>
        </w:rPr>
        <w:t>operator</w:t>
      </w:r>
      <w:r w:rsidRPr="00A024C6">
        <w:rPr>
          <w:color w:val="D6BB9A"/>
        </w:rPr>
        <w:t>&gt;&gt;</w:t>
      </w:r>
      <w:r w:rsidRPr="00A024C6">
        <w:t>(</w:t>
      </w:r>
      <w:r w:rsidRPr="00A024C6">
        <w:rPr>
          <w:color w:val="FF8080"/>
        </w:rPr>
        <w:t>std</w:t>
      </w:r>
      <w:r w:rsidRPr="00A024C6">
        <w:t>::</w:t>
      </w:r>
      <w:proofErr w:type="spellStart"/>
      <w:r w:rsidRPr="00A024C6">
        <w:rPr>
          <w:color w:val="FF8080"/>
        </w:rPr>
        <w:t>basic_ifstream</w:t>
      </w:r>
      <w:proofErr w:type="spellEnd"/>
      <w:r w:rsidRPr="00A024C6">
        <w:t>&lt;</w:t>
      </w:r>
      <w:r w:rsidRPr="00A024C6">
        <w:rPr>
          <w:color w:val="D69AA7"/>
        </w:rPr>
        <w:t>char</w:t>
      </w:r>
      <w:r w:rsidRPr="00A024C6">
        <w:t>&gt;&amp;</w:t>
      </w:r>
      <w:r w:rsidRPr="00A024C6">
        <w:rPr>
          <w:color w:val="BEC0C2"/>
        </w:rPr>
        <w:t xml:space="preserve"> </w:t>
      </w:r>
      <w:r w:rsidRPr="00A024C6">
        <w:rPr>
          <w:color w:val="D6BB9A"/>
        </w:rPr>
        <w:t>file</w:t>
      </w:r>
      <w:r w:rsidRPr="00A024C6">
        <w: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str</w:t>
      </w:r>
      <w:r w:rsidRPr="00A024C6">
        <w:t>);</w:t>
      </w:r>
    </w:p>
    <w:p w14:paraId="3FDB46A1" w14:textId="77777777" w:rsidR="00A024C6" w:rsidRPr="00A024C6" w:rsidRDefault="00A024C6" w:rsidP="00A024C6">
      <w:pPr>
        <w:pStyle w:val="af"/>
      </w:pPr>
    </w:p>
    <w:p w14:paraId="5A317118"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insert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ch</w:t>
      </w:r>
      <w:proofErr w:type="spellEnd"/>
      <w:r w:rsidRPr="00A024C6">
        <w:t>);</w:t>
      </w:r>
    </w:p>
    <w:p w14:paraId="35CC810F"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insert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r w:rsidRPr="00A024C6">
        <w:rPr>
          <w:color w:val="D6BB9A"/>
        </w:rPr>
        <w:t>str</w:t>
      </w:r>
      <w:r w:rsidRPr="00A024C6">
        <w:t>);</w:t>
      </w:r>
    </w:p>
    <w:p w14:paraId="017FE00A"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insert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r w:rsidRPr="00A024C6">
        <w:rPr>
          <w:color w:val="D6BB9A"/>
        </w:rPr>
        <w:t>str</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p>
    <w:p w14:paraId="21C28CF7"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insert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p>
    <w:p w14:paraId="3FA6B573"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insert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p>
    <w:p w14:paraId="798BDA52"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insert</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inserted</w:t>
      </w:r>
      <w:r w:rsidRPr="00A024C6">
        <w:t>);</w:t>
      </w:r>
    </w:p>
    <w:p w14:paraId="054386B6" w14:textId="77777777" w:rsidR="00A024C6" w:rsidRPr="00A024C6" w:rsidRDefault="00A024C6" w:rsidP="00A024C6">
      <w:pPr>
        <w:pStyle w:val="af"/>
      </w:pPr>
    </w:p>
    <w:p w14:paraId="0A939E9B"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erase</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p>
    <w:p w14:paraId="5C385369" w14:textId="77777777" w:rsidR="00A024C6" w:rsidRPr="00A024C6" w:rsidRDefault="00A024C6" w:rsidP="00A024C6">
      <w:pPr>
        <w:pStyle w:val="af"/>
      </w:pPr>
    </w:p>
    <w:p w14:paraId="77E4B856"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append</w:t>
      </w:r>
      <w:r w:rsidRPr="00A024C6">
        <w:t>(</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r w:rsidRPr="00A024C6">
        <w:rPr>
          <w:color w:val="BEC0C2"/>
        </w:rPr>
        <w:t xml:space="preserve"> </w:t>
      </w:r>
      <w:r w:rsidRPr="00A024C6">
        <w:rPr>
          <w:color w:val="D69AA7"/>
        </w:rPr>
        <w:t>char</w:t>
      </w:r>
      <w:r w:rsidRPr="00A024C6">
        <w:rPr>
          <w:color w:val="BEC0C2"/>
        </w:rPr>
        <w:t xml:space="preserve"> </w:t>
      </w:r>
      <w:proofErr w:type="spellStart"/>
      <w:r w:rsidRPr="00A024C6">
        <w:rPr>
          <w:color w:val="D6BB9A"/>
        </w:rPr>
        <w:t>ch</w:t>
      </w:r>
      <w:proofErr w:type="spellEnd"/>
      <w:r w:rsidRPr="00A024C6">
        <w:t>);</w:t>
      </w:r>
    </w:p>
    <w:p w14:paraId="1C80A93D"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append</w:t>
      </w:r>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r w:rsidRPr="00A024C6">
        <w:rPr>
          <w:color w:val="D6BB9A"/>
        </w:rPr>
        <w:t>str</w:t>
      </w:r>
      <w:r w:rsidRPr="00A024C6">
        <w:t>);</w:t>
      </w:r>
    </w:p>
    <w:p w14:paraId="0EE95584"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append</w:t>
      </w:r>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r w:rsidRPr="00A024C6">
        <w:rPr>
          <w:color w:val="D6BB9A"/>
        </w:rPr>
        <w:t>str</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p>
    <w:p w14:paraId="28825FF4"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append</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p>
    <w:p w14:paraId="2CA7D38E"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append</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p>
    <w:p w14:paraId="3D6BC61A" w14:textId="77777777" w:rsidR="00A024C6" w:rsidRPr="00A024C6" w:rsidRDefault="00A024C6" w:rsidP="00A024C6">
      <w:pPr>
        <w:pStyle w:val="af"/>
      </w:pPr>
    </w:p>
    <w:p w14:paraId="6A9BB347"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replace</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r w:rsidRPr="00A024C6">
        <w:rPr>
          <w:color w:val="BEC0C2"/>
        </w:rPr>
        <w:t xml:space="preserve"> </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new_str</w:t>
      </w:r>
      <w:proofErr w:type="spellEnd"/>
      <w:r w:rsidRPr="00A024C6">
        <w:t>);</w:t>
      </w:r>
    </w:p>
    <w:p w14:paraId="723990D8"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replace</w:t>
      </w:r>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r w:rsidRPr="00A024C6">
        <w:rPr>
          <w:color w:val="BEC0C2"/>
        </w:rPr>
        <w:t xml:space="preserve"> </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p>
    <w:p w14:paraId="25769772" w14:textId="77777777" w:rsidR="00A024C6" w:rsidRPr="00A024C6" w:rsidRDefault="00A024C6" w:rsidP="00A024C6">
      <w:pPr>
        <w:pStyle w:val="af"/>
      </w:pPr>
    </w:p>
    <w:p w14:paraId="519CB652"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proofErr w:type="spellStart"/>
      <w:r w:rsidRPr="00A024C6">
        <w:rPr>
          <w:b/>
          <w:bCs/>
        </w:rPr>
        <w:t>substr</w:t>
      </w:r>
      <w:proofErr w:type="spellEnd"/>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t>;</w:t>
      </w:r>
    </w:p>
    <w:p w14:paraId="040B53B1" w14:textId="77777777" w:rsidR="00A024C6" w:rsidRPr="00A024C6" w:rsidRDefault="00A024C6" w:rsidP="00A024C6">
      <w:pPr>
        <w:pStyle w:val="af"/>
      </w:pPr>
      <w:r w:rsidRPr="00A024C6">
        <w:rPr>
          <w:color w:val="BEC0C2"/>
        </w:rPr>
        <w:t xml:space="preserve">    </w:t>
      </w:r>
      <w:proofErr w:type="spellStart"/>
      <w:r w:rsidRPr="00A024C6">
        <w:rPr>
          <w:color w:val="FF8080"/>
        </w:rPr>
        <w:t>MyString</w:t>
      </w:r>
      <w:proofErr w:type="spellEnd"/>
      <w:r w:rsidRPr="00A024C6">
        <w:rPr>
          <w:color w:val="BEC0C2"/>
        </w:rPr>
        <w:t xml:space="preserve"> </w:t>
      </w:r>
      <w:proofErr w:type="spellStart"/>
      <w:r w:rsidRPr="00A024C6">
        <w:rPr>
          <w:b/>
          <w:bCs/>
        </w:rPr>
        <w:t>substr</w:t>
      </w:r>
      <w:proofErr w:type="spellEnd"/>
      <w:r w:rsidRPr="00A024C6">
        <w:t>(</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count</w:t>
      </w:r>
      <w:r w:rsidRPr="00A024C6">
        <w:t>)</w:t>
      </w:r>
      <w:r w:rsidRPr="00A024C6">
        <w:rPr>
          <w:color w:val="BEC0C2"/>
        </w:rPr>
        <w:t xml:space="preserve"> </w:t>
      </w:r>
      <w:r w:rsidRPr="00A024C6">
        <w:rPr>
          <w:i/>
          <w:iCs/>
          <w:color w:val="45C6D6"/>
        </w:rPr>
        <w:t>const</w:t>
      </w:r>
      <w:r w:rsidRPr="00A024C6">
        <w:t>;</w:t>
      </w:r>
    </w:p>
    <w:p w14:paraId="41964FFE" w14:textId="77777777" w:rsidR="00A024C6" w:rsidRPr="00A024C6" w:rsidRDefault="00A024C6" w:rsidP="00A024C6">
      <w:pPr>
        <w:pStyle w:val="af"/>
      </w:pPr>
    </w:p>
    <w:p w14:paraId="3E87A0EF"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proofErr w:type="gramStart"/>
      <w:r w:rsidRPr="00A024C6">
        <w:rPr>
          <w:b/>
          <w:bCs/>
        </w:rPr>
        <w:t>find</w:t>
      </w:r>
      <w:proofErr w:type="gramEnd"/>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substr</w:t>
      </w:r>
      <w:proofErr w:type="spellEnd"/>
      <w:r w:rsidRPr="00A024C6">
        <w:t>)</w:t>
      </w:r>
      <w:r w:rsidRPr="00A024C6">
        <w:rPr>
          <w:color w:val="BEC0C2"/>
        </w:rPr>
        <w:t xml:space="preserve"> </w:t>
      </w:r>
      <w:r w:rsidRPr="00A024C6">
        <w:rPr>
          <w:i/>
          <w:iCs/>
          <w:color w:val="45C6D6"/>
        </w:rPr>
        <w:t>const</w:t>
      </w:r>
      <w:r w:rsidRPr="00A024C6">
        <w:t>;</w:t>
      </w:r>
    </w:p>
    <w:p w14:paraId="7435CC9C"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proofErr w:type="gramStart"/>
      <w:r w:rsidRPr="00A024C6">
        <w:rPr>
          <w:b/>
          <w:bCs/>
        </w:rPr>
        <w:t>find</w:t>
      </w:r>
      <w:proofErr w:type="gramEnd"/>
      <w:r w:rsidRPr="00A024C6">
        <w:t>(</w:t>
      </w:r>
      <w:r w:rsidRPr="00A024C6">
        <w:rPr>
          <w:i/>
          <w:iCs/>
          <w:color w:val="45C6D6"/>
        </w:rPr>
        <w:t>const</w:t>
      </w:r>
      <w:r w:rsidRPr="00A024C6">
        <w:rPr>
          <w:color w:val="BEC0C2"/>
        </w:rPr>
        <w:t xml:space="preserve"> </w:t>
      </w:r>
      <w:r w:rsidRPr="00A024C6">
        <w:rPr>
          <w:color w:val="D69AA7"/>
        </w:rPr>
        <w:t>char</w:t>
      </w:r>
      <w:r w:rsidRPr="00A024C6">
        <w:t>*</w:t>
      </w:r>
      <w:r w:rsidRPr="00A024C6">
        <w:rPr>
          <w:color w:val="BEC0C2"/>
        </w:rPr>
        <w:t xml:space="preserve"> </w:t>
      </w:r>
      <w:proofErr w:type="spellStart"/>
      <w:r w:rsidRPr="00A024C6">
        <w:rPr>
          <w:color w:val="D6BB9A"/>
        </w:rPr>
        <w:t>substr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t>;</w:t>
      </w:r>
    </w:p>
    <w:p w14:paraId="4EF76A11"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b/>
          <w:bCs/>
        </w:rPr>
        <w:t>find</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r w:rsidRPr="00A024C6">
        <w:rPr>
          <w:i/>
          <w:iCs/>
          <w:color w:val="45C6D6"/>
        </w:rPr>
        <w:t>const</w:t>
      </w:r>
      <w:r w:rsidRPr="00A024C6">
        <w:t>;</w:t>
      </w:r>
    </w:p>
    <w:p w14:paraId="04ACEF83" w14:textId="77777777" w:rsidR="00A024C6" w:rsidRPr="00A024C6" w:rsidRDefault="00A024C6" w:rsidP="00A024C6">
      <w:pPr>
        <w:pStyle w:val="af"/>
      </w:pP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b/>
          <w:bCs/>
        </w:rPr>
        <w:t>find</w:t>
      </w:r>
      <w:r w:rsidRPr="00A024C6">
        <w:t>(</w:t>
      </w:r>
      <w:r w:rsidRPr="00A024C6">
        <w:rPr>
          <w:i/>
          <w:iCs/>
          <w:color w:val="45C6D6"/>
        </w:rPr>
        <w:t>const</w:t>
      </w:r>
      <w:r w:rsidRPr="00A024C6">
        <w:rPr>
          <w:color w:val="BEC0C2"/>
        </w:rPr>
        <w:t xml:space="preserve"> </w:t>
      </w:r>
      <w:proofErr w:type="gramStart"/>
      <w:r w:rsidRPr="00A024C6">
        <w:rPr>
          <w:color w:val="FF8080"/>
        </w:rPr>
        <w:t>std</w:t>
      </w:r>
      <w:r w:rsidRPr="00A024C6">
        <w:t>::</w:t>
      </w:r>
      <w:proofErr w:type="gramEnd"/>
      <w:r w:rsidRPr="00A024C6">
        <w:rPr>
          <w:color w:val="FF8080"/>
        </w:rPr>
        <w:t>string</w:t>
      </w:r>
      <w:r w:rsidRPr="00A024C6">
        <w:t>&amp;</w:t>
      </w:r>
      <w:r w:rsidRPr="00A024C6">
        <w:rPr>
          <w:color w:val="BEC0C2"/>
        </w:rPr>
        <w:t xml:space="preserve"> </w:t>
      </w:r>
      <w:proofErr w:type="spellStart"/>
      <w:r w:rsidRPr="00A024C6">
        <w:rPr>
          <w:color w:val="D6BB9A"/>
        </w:rPr>
        <w:t>arr</w:t>
      </w:r>
      <w:proofErr w:type="spellEnd"/>
      <w:r w:rsidRPr="00A024C6">
        <w:t>,</w:t>
      </w:r>
      <w:r w:rsidRPr="00A024C6">
        <w:rPr>
          <w:color w:val="BEC0C2"/>
        </w:rPr>
        <w:t xml:space="preserve"> </w:t>
      </w:r>
      <w:proofErr w:type="spellStart"/>
      <w:r w:rsidRPr="00A024C6">
        <w:rPr>
          <w:color w:val="FF8080"/>
        </w:rPr>
        <w:t>size_t</w:t>
      </w:r>
      <w:proofErr w:type="spellEnd"/>
      <w:r w:rsidRPr="00A024C6">
        <w:rPr>
          <w:color w:val="BEC0C2"/>
        </w:rPr>
        <w:t xml:space="preserve"> </w:t>
      </w:r>
      <w:r w:rsidRPr="00A024C6">
        <w:rPr>
          <w:color w:val="D6BB9A"/>
        </w:rPr>
        <w:t>index</w:t>
      </w:r>
      <w:r w:rsidRPr="00A024C6">
        <w:t>)</w:t>
      </w:r>
      <w:r w:rsidRPr="00A024C6">
        <w:rPr>
          <w:color w:val="BEC0C2"/>
        </w:rPr>
        <w:t xml:space="preserve"> </w:t>
      </w:r>
      <w:r w:rsidRPr="00A024C6">
        <w:rPr>
          <w:i/>
          <w:iCs/>
          <w:color w:val="45C6D6"/>
        </w:rPr>
        <w:t>const</w:t>
      </w:r>
      <w:r w:rsidRPr="00A024C6">
        <w:t>;</w:t>
      </w:r>
    </w:p>
    <w:p w14:paraId="796D2630" w14:textId="77777777" w:rsidR="00A024C6" w:rsidRPr="00A024C6" w:rsidRDefault="00A024C6" w:rsidP="00A024C6">
      <w:pPr>
        <w:pStyle w:val="af"/>
      </w:pPr>
      <w:r w:rsidRPr="00A024C6">
        <w:rPr>
          <w:color w:val="BEC0C2"/>
        </w:rPr>
        <w:t xml:space="preserve">    </w:t>
      </w:r>
      <w:proofErr w:type="gramStart"/>
      <w:r w:rsidRPr="00A024C6">
        <w:rPr>
          <w:color w:val="FF8080"/>
        </w:rPr>
        <w:t>std</w:t>
      </w:r>
      <w:r w:rsidRPr="00A024C6">
        <w:t>::</w:t>
      </w:r>
      <w:proofErr w:type="gramEnd"/>
      <w:r w:rsidRPr="00A024C6">
        <w:rPr>
          <w:color w:val="FF8080"/>
        </w:rPr>
        <w:t>vector</w:t>
      </w:r>
      <w:r w:rsidRPr="00A024C6">
        <w:t>&lt;</w:t>
      </w:r>
      <w:r w:rsidRPr="00A024C6">
        <w:rPr>
          <w:color w:val="FF8080"/>
        </w:rPr>
        <w:t>std</w:t>
      </w:r>
      <w:r w:rsidRPr="00A024C6">
        <w:t>::</w:t>
      </w:r>
      <w:r w:rsidRPr="00A024C6">
        <w:rPr>
          <w:color w:val="FF8080"/>
        </w:rPr>
        <w:t>pair</w:t>
      </w:r>
      <w:r w:rsidRPr="00A024C6">
        <w:t>&lt;</w:t>
      </w:r>
      <w:proofErr w:type="spellStart"/>
      <w:r w:rsidRPr="00A024C6">
        <w:rPr>
          <w:color w:val="FF8080"/>
        </w:rPr>
        <w:t>size_t</w:t>
      </w:r>
      <w:proofErr w:type="spellEnd"/>
      <w:r w:rsidRPr="00A024C6">
        <w:t>,</w:t>
      </w:r>
      <w:r w:rsidRPr="00A024C6">
        <w:rPr>
          <w:color w:val="BEC0C2"/>
        </w:rPr>
        <w:t xml:space="preserve"> </w:t>
      </w:r>
      <w:proofErr w:type="spellStart"/>
      <w:r w:rsidRPr="00A024C6">
        <w:rPr>
          <w:color w:val="FF8080"/>
        </w:rPr>
        <w:t>size_t</w:t>
      </w:r>
      <w:proofErr w:type="spellEnd"/>
      <w:r w:rsidRPr="00A024C6">
        <w:t>&gt;&gt;</w:t>
      </w:r>
      <w:r w:rsidRPr="00A024C6">
        <w:rPr>
          <w:color w:val="BEC0C2"/>
        </w:rPr>
        <w:t xml:space="preserve"> </w:t>
      </w:r>
      <w:r w:rsidRPr="00A024C6">
        <w:rPr>
          <w:b/>
          <w:bCs/>
        </w:rPr>
        <w:t>find</w:t>
      </w:r>
      <w:r w:rsidRPr="00A024C6">
        <w:t>(</w:t>
      </w:r>
      <w:r w:rsidRPr="00A024C6">
        <w:rPr>
          <w:i/>
          <w:iCs/>
          <w:color w:val="45C6D6"/>
        </w:rPr>
        <w:t>const</w:t>
      </w:r>
      <w:r w:rsidRPr="00A024C6">
        <w:rPr>
          <w:color w:val="BEC0C2"/>
        </w:rPr>
        <w:t xml:space="preserve"> </w:t>
      </w:r>
      <w:proofErr w:type="spellStart"/>
      <w:r w:rsidRPr="00A024C6">
        <w:rPr>
          <w:color w:val="FF8080"/>
        </w:rPr>
        <w:t>AhoCorasick</w:t>
      </w:r>
      <w:proofErr w:type="spellEnd"/>
      <w:r w:rsidRPr="00A024C6">
        <w:t>&amp;</w:t>
      </w:r>
      <w:r w:rsidRPr="00A024C6">
        <w:rPr>
          <w:color w:val="BEC0C2"/>
        </w:rPr>
        <w:t xml:space="preserve"> </w:t>
      </w:r>
      <w:proofErr w:type="spellStart"/>
      <w:r w:rsidRPr="00A024C6">
        <w:rPr>
          <w:color w:val="D6BB9A"/>
        </w:rPr>
        <w:t>ahoCorasick</w:t>
      </w:r>
      <w:proofErr w:type="spellEnd"/>
      <w:r w:rsidRPr="00A024C6">
        <w:t>)</w:t>
      </w:r>
      <w:r w:rsidRPr="00A024C6">
        <w:rPr>
          <w:color w:val="BEC0C2"/>
        </w:rPr>
        <w:t xml:space="preserve"> </w:t>
      </w:r>
      <w:r w:rsidRPr="00A024C6">
        <w:rPr>
          <w:i/>
          <w:iCs/>
          <w:color w:val="45C6D6"/>
        </w:rPr>
        <w:t>const</w:t>
      </w:r>
      <w:r w:rsidRPr="00A024C6">
        <w:t>;</w:t>
      </w:r>
    </w:p>
    <w:p w14:paraId="6B5F0914" w14:textId="77777777" w:rsidR="00A024C6" w:rsidRPr="00A024C6" w:rsidRDefault="00A024C6" w:rsidP="00A024C6">
      <w:pPr>
        <w:pStyle w:val="af"/>
      </w:pPr>
    </w:p>
    <w:p w14:paraId="37EC3808"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proofErr w:type="spellStart"/>
      <w:r w:rsidRPr="00A024C6">
        <w:rPr>
          <w:b/>
          <w:bCs/>
        </w:rPr>
        <w:t>PrintString</w:t>
      </w:r>
      <w:proofErr w:type="spellEnd"/>
      <w:r w:rsidRPr="00A024C6">
        <w:t>();</w:t>
      </w:r>
    </w:p>
    <w:p w14:paraId="7C2E56CE" w14:textId="77777777" w:rsidR="00A024C6" w:rsidRPr="00A024C6" w:rsidRDefault="00A024C6" w:rsidP="00A024C6">
      <w:pPr>
        <w:pStyle w:val="af"/>
      </w:pPr>
    </w:p>
    <w:p w14:paraId="18C51D1E" w14:textId="77777777" w:rsidR="00A024C6" w:rsidRPr="00A024C6" w:rsidRDefault="00A024C6" w:rsidP="00A024C6">
      <w:pPr>
        <w:pStyle w:val="af"/>
      </w:pPr>
      <w:r w:rsidRPr="00A024C6">
        <w:rPr>
          <w:color w:val="BEC0C2"/>
        </w:rPr>
        <w:t xml:space="preserve">    </w:t>
      </w:r>
      <w:r w:rsidRPr="00A024C6">
        <w:t>~</w:t>
      </w:r>
      <w:proofErr w:type="spellStart"/>
      <w:r w:rsidRPr="00A024C6">
        <w:rPr>
          <w:b/>
          <w:bCs/>
        </w:rPr>
        <w:t>MyString</w:t>
      </w:r>
      <w:proofErr w:type="spellEnd"/>
      <w:r w:rsidRPr="00A024C6">
        <w:t>();</w:t>
      </w:r>
    </w:p>
    <w:p w14:paraId="5CFABA2D" w14:textId="77777777" w:rsidR="00A024C6" w:rsidRPr="00A024C6" w:rsidRDefault="00A024C6" w:rsidP="00A024C6">
      <w:pPr>
        <w:pStyle w:val="af"/>
      </w:pPr>
      <w:r w:rsidRPr="00A024C6">
        <w:t>};</w:t>
      </w:r>
    </w:p>
    <w:p w14:paraId="19C5259E" w14:textId="77777777" w:rsidR="00A024C6" w:rsidRPr="00A024C6" w:rsidRDefault="00A024C6" w:rsidP="00A024C6">
      <w:pPr>
        <w:pStyle w:val="af"/>
      </w:pPr>
    </w:p>
    <w:p w14:paraId="3B40ED00" w14:textId="77777777" w:rsidR="00A024C6" w:rsidRPr="00A024C6" w:rsidRDefault="00A024C6" w:rsidP="00A024C6">
      <w:pPr>
        <w:pStyle w:val="af"/>
      </w:pPr>
      <w:r w:rsidRPr="00A024C6">
        <w:rPr>
          <w:i/>
          <w:iCs/>
          <w:color w:val="45C6D6"/>
        </w:rPr>
        <w:t>class</w:t>
      </w:r>
      <w:r w:rsidRPr="00A024C6">
        <w:rPr>
          <w:color w:val="BEC0C2"/>
        </w:rPr>
        <w:t xml:space="preserve"> </w:t>
      </w:r>
      <w:proofErr w:type="spellStart"/>
      <w:r w:rsidRPr="00A024C6">
        <w:rPr>
          <w:b/>
          <w:bCs/>
          <w:color w:val="FF8080"/>
        </w:rPr>
        <w:t>BohrNode</w:t>
      </w:r>
      <w:proofErr w:type="spellEnd"/>
      <w:r w:rsidRPr="00A024C6">
        <w:rPr>
          <w:color w:val="BEC0C2"/>
        </w:rPr>
        <w:t xml:space="preserve"> </w:t>
      </w:r>
      <w:r w:rsidRPr="00A024C6">
        <w:t>{</w:t>
      </w:r>
    </w:p>
    <w:p w14:paraId="44D0E13B" w14:textId="77777777" w:rsidR="00A024C6" w:rsidRPr="00A024C6" w:rsidRDefault="00A024C6" w:rsidP="00A024C6">
      <w:pPr>
        <w:pStyle w:val="af"/>
      </w:pPr>
      <w:r w:rsidRPr="00A024C6">
        <w:rPr>
          <w:i/>
          <w:iCs/>
          <w:color w:val="45C6D6"/>
        </w:rPr>
        <w:t>public</w:t>
      </w:r>
      <w:r w:rsidRPr="00A024C6">
        <w:t>:</w:t>
      </w:r>
    </w:p>
    <w:p w14:paraId="1C5D722C" w14:textId="77777777" w:rsidR="00A024C6" w:rsidRPr="00A024C6" w:rsidRDefault="00A024C6" w:rsidP="00A024C6">
      <w:pPr>
        <w:pStyle w:val="af"/>
      </w:pPr>
      <w:r w:rsidRPr="00A024C6">
        <w:rPr>
          <w:color w:val="BEC0C2"/>
        </w:rPr>
        <w:t xml:space="preserve">    </w:t>
      </w:r>
      <w:proofErr w:type="gramStart"/>
      <w:r w:rsidRPr="00A024C6">
        <w:rPr>
          <w:color w:val="FF8080"/>
        </w:rPr>
        <w:t>std</w:t>
      </w:r>
      <w:r w:rsidRPr="00A024C6">
        <w:t>::</w:t>
      </w:r>
      <w:proofErr w:type="spellStart"/>
      <w:proofErr w:type="gramEnd"/>
      <w:r w:rsidRPr="00A024C6">
        <w:rPr>
          <w:color w:val="FF8080"/>
        </w:rPr>
        <w:t>unordered_map</w:t>
      </w:r>
      <w:proofErr w:type="spellEnd"/>
      <w:r w:rsidRPr="00A024C6">
        <w:t>&lt;</w:t>
      </w:r>
      <w:r w:rsidRPr="00A024C6">
        <w:rPr>
          <w:color w:val="D69AA7"/>
        </w:rPr>
        <w:t>char</w:t>
      </w:r>
      <w:r w:rsidRPr="00A024C6">
        <w:t>,</w:t>
      </w:r>
      <w:r w:rsidRPr="00A024C6">
        <w:rPr>
          <w:color w:val="BEC0C2"/>
        </w:rPr>
        <w:t xml:space="preserve"> </w:t>
      </w:r>
      <w:proofErr w:type="spellStart"/>
      <w:r w:rsidRPr="00A024C6">
        <w:rPr>
          <w:color w:val="FF8080"/>
        </w:rPr>
        <w:t>BohrNode</w:t>
      </w:r>
      <w:proofErr w:type="spellEnd"/>
      <w:r w:rsidRPr="00A024C6">
        <w:t>*&gt;</w:t>
      </w:r>
      <w:r w:rsidRPr="00A024C6">
        <w:rPr>
          <w:color w:val="BEC0C2"/>
        </w:rPr>
        <w:t xml:space="preserve"> </w:t>
      </w:r>
      <w:r w:rsidRPr="00A024C6">
        <w:t>children_;</w:t>
      </w:r>
    </w:p>
    <w:p w14:paraId="47F1BE60" w14:textId="77777777" w:rsidR="00A024C6" w:rsidRPr="00A024C6" w:rsidRDefault="00A024C6" w:rsidP="00A024C6">
      <w:pPr>
        <w:pStyle w:val="af"/>
      </w:pPr>
      <w:r w:rsidRPr="00A024C6">
        <w:rPr>
          <w:color w:val="BEC0C2"/>
        </w:rPr>
        <w:t xml:space="preserve">    </w:t>
      </w:r>
      <w:proofErr w:type="spellStart"/>
      <w:r w:rsidRPr="00A024C6">
        <w:rPr>
          <w:color w:val="FF8080"/>
        </w:rPr>
        <w:t>BohrNode</w:t>
      </w:r>
      <w:proofErr w:type="spellEnd"/>
      <w:r w:rsidRPr="00A024C6">
        <w:t>*</w:t>
      </w:r>
      <w:r w:rsidRPr="00A024C6">
        <w:rPr>
          <w:color w:val="BEC0C2"/>
        </w:rPr>
        <w:t xml:space="preserve"> </w:t>
      </w:r>
      <w:r w:rsidRPr="00A024C6">
        <w:t>fail_;</w:t>
      </w:r>
    </w:p>
    <w:p w14:paraId="20215227" w14:textId="77777777" w:rsidR="00A024C6" w:rsidRPr="00A024C6" w:rsidRDefault="00A024C6" w:rsidP="00A024C6">
      <w:pPr>
        <w:pStyle w:val="af"/>
      </w:pPr>
      <w:r w:rsidRPr="00A024C6">
        <w:rPr>
          <w:color w:val="BEC0C2"/>
        </w:rPr>
        <w:t xml:space="preserve">    </w:t>
      </w:r>
      <w:r w:rsidRPr="00A024C6">
        <w:rPr>
          <w:color w:val="D69AA7"/>
        </w:rPr>
        <w:t>bool</w:t>
      </w:r>
      <w:r w:rsidRPr="00A024C6">
        <w:rPr>
          <w:color w:val="BEC0C2"/>
        </w:rPr>
        <w:t xml:space="preserve"> </w:t>
      </w:r>
      <w:proofErr w:type="spellStart"/>
      <w:r w:rsidRPr="00A024C6">
        <w:t>is_end_of_pattern</w:t>
      </w:r>
      <w:proofErr w:type="spellEnd"/>
      <w:r w:rsidRPr="00A024C6">
        <w:t>_;</w:t>
      </w:r>
    </w:p>
    <w:p w14:paraId="39595D83" w14:textId="77777777" w:rsidR="00A024C6" w:rsidRPr="00C70160" w:rsidRDefault="00A024C6" w:rsidP="00A024C6">
      <w:pPr>
        <w:pStyle w:val="af"/>
        <w:rPr>
          <w:lang w:val="ru-RU"/>
        </w:rPr>
      </w:pPr>
      <w:r w:rsidRPr="00A024C6">
        <w:rPr>
          <w:color w:val="BEC0C2"/>
        </w:rPr>
        <w:t xml:space="preserve">    </w:t>
      </w:r>
      <w:r>
        <w:rPr>
          <w:color w:val="FF8080"/>
        </w:rPr>
        <w:t>size</w:t>
      </w:r>
      <w:r w:rsidRPr="00C70160">
        <w:rPr>
          <w:color w:val="FF8080"/>
          <w:lang w:val="ru-RU"/>
        </w:rPr>
        <w:t>_</w:t>
      </w:r>
      <w:r>
        <w:rPr>
          <w:color w:val="FF8080"/>
        </w:rPr>
        <w:t>t</w:t>
      </w:r>
      <w:r w:rsidRPr="00C70160">
        <w:rPr>
          <w:color w:val="BEC0C2"/>
          <w:lang w:val="ru-RU"/>
        </w:rPr>
        <w:t xml:space="preserve"> </w:t>
      </w:r>
      <w:r>
        <w:t>keyword</w:t>
      </w:r>
      <w:r w:rsidRPr="00C70160">
        <w:rPr>
          <w:lang w:val="ru-RU"/>
        </w:rPr>
        <w:t>_</w:t>
      </w:r>
      <w:r>
        <w:t>length</w:t>
      </w:r>
      <w:r w:rsidRPr="00C70160">
        <w:rPr>
          <w:lang w:val="ru-RU"/>
        </w:rPr>
        <w:t>_;</w:t>
      </w:r>
      <w:r w:rsidRPr="00C70160">
        <w:rPr>
          <w:color w:val="BEC0C2"/>
          <w:lang w:val="ru-RU"/>
        </w:rPr>
        <w:t xml:space="preserve"> </w:t>
      </w:r>
      <w:r w:rsidRPr="00C70160">
        <w:rPr>
          <w:i/>
          <w:iCs/>
          <w:color w:val="A8ABB0"/>
          <w:lang w:val="ru-RU"/>
        </w:rPr>
        <w:t>//</w:t>
      </w:r>
      <w:r w:rsidRPr="00C70160">
        <w:rPr>
          <w:color w:val="BEC0C2"/>
          <w:lang w:val="ru-RU"/>
        </w:rPr>
        <w:t xml:space="preserve"> </w:t>
      </w:r>
      <w:r w:rsidRPr="00C70160">
        <w:rPr>
          <w:i/>
          <w:iCs/>
          <w:color w:val="A8ABB0"/>
          <w:lang w:val="ru-RU"/>
        </w:rPr>
        <w:t>Добавляем</w:t>
      </w:r>
      <w:r w:rsidRPr="00C70160">
        <w:rPr>
          <w:color w:val="BEC0C2"/>
          <w:lang w:val="ru-RU"/>
        </w:rPr>
        <w:t xml:space="preserve"> </w:t>
      </w:r>
      <w:r w:rsidRPr="00C70160">
        <w:rPr>
          <w:i/>
          <w:iCs/>
          <w:color w:val="A8ABB0"/>
          <w:lang w:val="ru-RU"/>
        </w:rPr>
        <w:t>поле</w:t>
      </w:r>
      <w:r w:rsidRPr="00C70160">
        <w:rPr>
          <w:color w:val="BEC0C2"/>
          <w:lang w:val="ru-RU"/>
        </w:rPr>
        <w:t xml:space="preserve"> </w:t>
      </w:r>
      <w:r w:rsidRPr="00C70160">
        <w:rPr>
          <w:i/>
          <w:iCs/>
          <w:color w:val="A8ABB0"/>
          <w:lang w:val="ru-RU"/>
        </w:rPr>
        <w:t>для</w:t>
      </w:r>
      <w:r w:rsidRPr="00C70160">
        <w:rPr>
          <w:color w:val="BEC0C2"/>
          <w:lang w:val="ru-RU"/>
        </w:rPr>
        <w:t xml:space="preserve"> </w:t>
      </w:r>
      <w:r w:rsidRPr="00C70160">
        <w:rPr>
          <w:i/>
          <w:iCs/>
          <w:color w:val="A8ABB0"/>
          <w:lang w:val="ru-RU"/>
        </w:rPr>
        <w:t>хранения</w:t>
      </w:r>
      <w:r w:rsidRPr="00C70160">
        <w:rPr>
          <w:color w:val="BEC0C2"/>
          <w:lang w:val="ru-RU"/>
        </w:rPr>
        <w:t xml:space="preserve"> </w:t>
      </w:r>
      <w:r w:rsidRPr="00C70160">
        <w:rPr>
          <w:i/>
          <w:iCs/>
          <w:color w:val="A8ABB0"/>
          <w:lang w:val="ru-RU"/>
        </w:rPr>
        <w:t>длины</w:t>
      </w:r>
      <w:r w:rsidRPr="00C70160">
        <w:rPr>
          <w:color w:val="BEC0C2"/>
          <w:lang w:val="ru-RU"/>
        </w:rPr>
        <w:t xml:space="preserve"> </w:t>
      </w:r>
      <w:r w:rsidRPr="00C70160">
        <w:rPr>
          <w:i/>
          <w:iCs/>
          <w:color w:val="A8ABB0"/>
          <w:lang w:val="ru-RU"/>
        </w:rPr>
        <w:t>ключевого</w:t>
      </w:r>
      <w:r w:rsidRPr="00C70160">
        <w:rPr>
          <w:color w:val="BEC0C2"/>
          <w:lang w:val="ru-RU"/>
        </w:rPr>
        <w:t xml:space="preserve"> </w:t>
      </w:r>
      <w:r w:rsidRPr="00C70160">
        <w:rPr>
          <w:i/>
          <w:iCs/>
          <w:color w:val="A8ABB0"/>
          <w:lang w:val="ru-RU"/>
        </w:rPr>
        <w:t>слова</w:t>
      </w:r>
    </w:p>
    <w:p w14:paraId="34653F09" w14:textId="77777777" w:rsidR="00A024C6" w:rsidRPr="00C70160" w:rsidRDefault="00A024C6" w:rsidP="00A024C6">
      <w:pPr>
        <w:pStyle w:val="af"/>
        <w:rPr>
          <w:lang w:val="ru-RU"/>
        </w:rPr>
      </w:pPr>
    </w:p>
    <w:p w14:paraId="2B300AF2" w14:textId="77777777" w:rsidR="00A024C6" w:rsidRPr="00A024C6" w:rsidRDefault="00A024C6" w:rsidP="00A024C6">
      <w:pPr>
        <w:pStyle w:val="af"/>
      </w:pPr>
      <w:r w:rsidRPr="00C70160">
        <w:rPr>
          <w:color w:val="BEC0C2"/>
          <w:lang w:val="ru-RU"/>
        </w:rPr>
        <w:t xml:space="preserve">    </w:t>
      </w:r>
      <w:proofErr w:type="spellStart"/>
      <w:r w:rsidRPr="00A024C6">
        <w:rPr>
          <w:b/>
          <w:bCs/>
        </w:rPr>
        <w:t>BohrNode</w:t>
      </w:r>
      <w:proofErr w:type="spellEnd"/>
      <w:r w:rsidRPr="00A024C6">
        <w:t>()</w:t>
      </w:r>
      <w:r w:rsidRPr="00A024C6">
        <w:rPr>
          <w:color w:val="BEC0C2"/>
        </w:rPr>
        <w:t xml:space="preserve"> </w:t>
      </w:r>
      <w:r w:rsidRPr="00A024C6">
        <w:t>:</w:t>
      </w:r>
      <w:r w:rsidRPr="00A024C6">
        <w:rPr>
          <w:color w:val="BEC0C2"/>
        </w:rPr>
        <w:t xml:space="preserve"> </w:t>
      </w:r>
      <w:r w:rsidRPr="00A024C6">
        <w:t>fail_(</w:t>
      </w:r>
      <w:proofErr w:type="spellStart"/>
      <w:r w:rsidRPr="00A024C6">
        <w:rPr>
          <w:i/>
          <w:iCs/>
          <w:color w:val="45C6D6"/>
        </w:rPr>
        <w:t>nullptr</w:t>
      </w:r>
      <w:proofErr w:type="spellEnd"/>
      <w:r w:rsidRPr="00A024C6">
        <w:t>),</w:t>
      </w:r>
      <w:r w:rsidRPr="00A024C6">
        <w:rPr>
          <w:color w:val="BEC0C2"/>
        </w:rPr>
        <w:t xml:space="preserve"> </w:t>
      </w:r>
      <w:proofErr w:type="spellStart"/>
      <w:r w:rsidRPr="00A024C6">
        <w:t>is_end_of_pattern</w:t>
      </w:r>
      <w:proofErr w:type="spellEnd"/>
      <w:r w:rsidRPr="00A024C6">
        <w:t>_(</w:t>
      </w:r>
      <w:r w:rsidRPr="00A024C6">
        <w:rPr>
          <w:i/>
          <w:iCs/>
          <w:color w:val="45C6D6"/>
        </w:rPr>
        <w:t>false</w:t>
      </w:r>
      <w:r w:rsidRPr="00A024C6">
        <w:t>),</w:t>
      </w:r>
      <w:r w:rsidRPr="00A024C6">
        <w:rPr>
          <w:color w:val="BEC0C2"/>
        </w:rPr>
        <w:t xml:space="preserve"> </w:t>
      </w:r>
      <w:proofErr w:type="spellStart"/>
      <w:r w:rsidRPr="00A024C6">
        <w:t>keyword_length</w:t>
      </w:r>
      <w:proofErr w:type="spellEnd"/>
      <w:r w:rsidRPr="00A024C6">
        <w:t>_(</w:t>
      </w:r>
      <w:r w:rsidRPr="00A024C6">
        <w:rPr>
          <w:color w:val="8A602C"/>
        </w:rPr>
        <w:t>0</w:t>
      </w:r>
      <w:r w:rsidRPr="00A024C6">
        <w:t>)</w:t>
      </w:r>
      <w:r w:rsidRPr="00A024C6">
        <w:rPr>
          <w:color w:val="BEC0C2"/>
        </w:rPr>
        <w:t xml:space="preserve"> </w:t>
      </w:r>
      <w:r w:rsidRPr="00A024C6">
        <w:t>{}</w:t>
      </w:r>
    </w:p>
    <w:p w14:paraId="6D20B51C" w14:textId="77777777" w:rsidR="00A024C6" w:rsidRPr="00A024C6" w:rsidRDefault="00A024C6" w:rsidP="00A024C6">
      <w:pPr>
        <w:pStyle w:val="af"/>
      </w:pPr>
      <w:r w:rsidRPr="00A024C6">
        <w:t>};</w:t>
      </w:r>
    </w:p>
    <w:p w14:paraId="1AD0F327" w14:textId="77777777" w:rsidR="00A024C6" w:rsidRPr="00A024C6" w:rsidRDefault="00A024C6" w:rsidP="00A024C6">
      <w:pPr>
        <w:pStyle w:val="af"/>
      </w:pPr>
    </w:p>
    <w:p w14:paraId="5D0CDBEF" w14:textId="77777777" w:rsidR="00A024C6" w:rsidRPr="00A024C6" w:rsidRDefault="00A024C6" w:rsidP="00A024C6">
      <w:pPr>
        <w:pStyle w:val="af"/>
      </w:pPr>
      <w:r w:rsidRPr="00A024C6">
        <w:rPr>
          <w:i/>
          <w:iCs/>
          <w:color w:val="45C6D6"/>
        </w:rPr>
        <w:t>class</w:t>
      </w:r>
      <w:r w:rsidRPr="00A024C6">
        <w:rPr>
          <w:color w:val="BEC0C2"/>
        </w:rPr>
        <w:t xml:space="preserve"> </w:t>
      </w:r>
      <w:proofErr w:type="spellStart"/>
      <w:r w:rsidRPr="00A024C6">
        <w:rPr>
          <w:b/>
          <w:bCs/>
          <w:color w:val="FF8080"/>
        </w:rPr>
        <w:t>AhoCorasick</w:t>
      </w:r>
      <w:proofErr w:type="spellEnd"/>
      <w:r w:rsidRPr="00A024C6">
        <w:rPr>
          <w:color w:val="BEC0C2"/>
        </w:rPr>
        <w:t xml:space="preserve"> </w:t>
      </w:r>
      <w:r w:rsidRPr="00A024C6">
        <w:t>{</w:t>
      </w:r>
    </w:p>
    <w:p w14:paraId="515E4593" w14:textId="77777777" w:rsidR="00A024C6" w:rsidRPr="00A024C6" w:rsidRDefault="00A024C6" w:rsidP="00A024C6">
      <w:pPr>
        <w:pStyle w:val="af"/>
      </w:pPr>
      <w:r w:rsidRPr="00A024C6">
        <w:rPr>
          <w:i/>
          <w:iCs/>
          <w:color w:val="45C6D6"/>
        </w:rPr>
        <w:t>public</w:t>
      </w:r>
      <w:r w:rsidRPr="00A024C6">
        <w:t>:</w:t>
      </w:r>
    </w:p>
    <w:p w14:paraId="28A00BDE" w14:textId="77777777" w:rsidR="00A024C6" w:rsidRPr="00A024C6" w:rsidRDefault="00A024C6" w:rsidP="00A024C6">
      <w:pPr>
        <w:pStyle w:val="af"/>
      </w:pPr>
      <w:r w:rsidRPr="00A024C6">
        <w:rPr>
          <w:color w:val="BEC0C2"/>
        </w:rPr>
        <w:t xml:space="preserve">    </w:t>
      </w:r>
      <w:proofErr w:type="spellStart"/>
      <w:r w:rsidRPr="00A024C6">
        <w:rPr>
          <w:b/>
          <w:bCs/>
        </w:rPr>
        <w:t>AhoCorasick</w:t>
      </w:r>
      <w:proofErr w:type="spellEnd"/>
      <w:r w:rsidRPr="00A024C6">
        <w:t>();</w:t>
      </w:r>
    </w:p>
    <w:p w14:paraId="1EF419F8"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proofErr w:type="spellStart"/>
      <w:r w:rsidRPr="00A024C6">
        <w:rPr>
          <w:b/>
          <w:bCs/>
        </w:rPr>
        <w:t>AddKeyword</w:t>
      </w:r>
      <w:proofErr w:type="spellEnd"/>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keyword</w:t>
      </w:r>
      <w:r w:rsidRPr="00A024C6">
        <w:t>);</w:t>
      </w:r>
    </w:p>
    <w:p w14:paraId="1594FC2A" w14:textId="77777777" w:rsidR="00A024C6" w:rsidRPr="00A024C6" w:rsidRDefault="00A024C6" w:rsidP="00A024C6">
      <w:pPr>
        <w:pStyle w:val="af"/>
      </w:pPr>
      <w:r w:rsidRPr="00A024C6">
        <w:rPr>
          <w:color w:val="BEC0C2"/>
        </w:rPr>
        <w:t xml:space="preserve">    </w:t>
      </w:r>
      <w:r w:rsidRPr="00A024C6">
        <w:rPr>
          <w:color w:val="D69AA7"/>
        </w:rPr>
        <w:t>void</w:t>
      </w:r>
      <w:r w:rsidRPr="00A024C6">
        <w:rPr>
          <w:color w:val="BEC0C2"/>
        </w:rPr>
        <w:t xml:space="preserve"> </w:t>
      </w:r>
      <w:r w:rsidRPr="00A024C6">
        <w:rPr>
          <w:b/>
          <w:bCs/>
        </w:rPr>
        <w:t>Build</w:t>
      </w:r>
      <w:r w:rsidRPr="00A024C6">
        <w:t>();</w:t>
      </w:r>
    </w:p>
    <w:p w14:paraId="0F9A8C29" w14:textId="77777777" w:rsidR="00A024C6" w:rsidRPr="00A024C6" w:rsidRDefault="00A024C6" w:rsidP="00A024C6">
      <w:pPr>
        <w:pStyle w:val="af"/>
      </w:pPr>
      <w:r w:rsidRPr="00A024C6">
        <w:rPr>
          <w:color w:val="BEC0C2"/>
        </w:rPr>
        <w:t xml:space="preserve">    </w:t>
      </w:r>
      <w:proofErr w:type="gramStart"/>
      <w:r w:rsidRPr="00A024C6">
        <w:rPr>
          <w:color w:val="FF8080"/>
        </w:rPr>
        <w:t>std</w:t>
      </w:r>
      <w:r w:rsidRPr="00A024C6">
        <w:t>::</w:t>
      </w:r>
      <w:proofErr w:type="gramEnd"/>
      <w:r w:rsidRPr="00A024C6">
        <w:rPr>
          <w:color w:val="FF8080"/>
        </w:rPr>
        <w:t>vector</w:t>
      </w:r>
      <w:r w:rsidRPr="00A024C6">
        <w:t>&lt;</w:t>
      </w:r>
      <w:r w:rsidRPr="00A024C6">
        <w:rPr>
          <w:color w:val="FF8080"/>
        </w:rPr>
        <w:t>std</w:t>
      </w:r>
      <w:r w:rsidRPr="00A024C6">
        <w:t>::</w:t>
      </w:r>
      <w:r w:rsidRPr="00A024C6">
        <w:rPr>
          <w:color w:val="FF8080"/>
        </w:rPr>
        <w:t>pair</w:t>
      </w:r>
      <w:r w:rsidRPr="00A024C6">
        <w:t>&lt;</w:t>
      </w:r>
      <w:proofErr w:type="spellStart"/>
      <w:r w:rsidRPr="00A024C6">
        <w:rPr>
          <w:color w:val="FF8080"/>
        </w:rPr>
        <w:t>size_t</w:t>
      </w:r>
      <w:proofErr w:type="spellEnd"/>
      <w:r w:rsidRPr="00A024C6">
        <w:t>,</w:t>
      </w:r>
      <w:r w:rsidRPr="00A024C6">
        <w:rPr>
          <w:color w:val="BEC0C2"/>
        </w:rPr>
        <w:t xml:space="preserve"> </w:t>
      </w:r>
      <w:proofErr w:type="spellStart"/>
      <w:r w:rsidRPr="00A024C6">
        <w:rPr>
          <w:color w:val="FF8080"/>
        </w:rPr>
        <w:t>size_t</w:t>
      </w:r>
      <w:proofErr w:type="spellEnd"/>
      <w:r w:rsidRPr="00A024C6">
        <w:t>&gt;&gt;</w:t>
      </w:r>
      <w:r w:rsidRPr="00A024C6">
        <w:rPr>
          <w:color w:val="BEC0C2"/>
        </w:rPr>
        <w:t xml:space="preserve"> </w:t>
      </w:r>
      <w:proofErr w:type="spellStart"/>
      <w:r w:rsidRPr="00A024C6">
        <w:rPr>
          <w:b/>
          <w:bCs/>
        </w:rPr>
        <w:t>FindKeywords</w:t>
      </w:r>
      <w:proofErr w:type="spellEnd"/>
      <w:r w:rsidRPr="00A024C6">
        <w:t>(</w:t>
      </w:r>
      <w:r w:rsidRPr="00A024C6">
        <w:rPr>
          <w:i/>
          <w:iCs/>
          <w:color w:val="45C6D6"/>
        </w:rPr>
        <w:t>const</w:t>
      </w:r>
      <w:r w:rsidRPr="00A024C6">
        <w:rPr>
          <w:color w:val="BEC0C2"/>
        </w:rPr>
        <w:t xml:space="preserve"> </w:t>
      </w:r>
      <w:proofErr w:type="spellStart"/>
      <w:r w:rsidRPr="00A024C6">
        <w:rPr>
          <w:color w:val="FF8080"/>
        </w:rPr>
        <w:t>MyString</w:t>
      </w:r>
      <w:proofErr w:type="spellEnd"/>
      <w:r w:rsidRPr="00A024C6">
        <w:t>&amp;</w:t>
      </w:r>
      <w:r w:rsidRPr="00A024C6">
        <w:rPr>
          <w:color w:val="BEC0C2"/>
        </w:rPr>
        <w:t xml:space="preserve"> </w:t>
      </w:r>
      <w:r w:rsidRPr="00A024C6">
        <w:rPr>
          <w:color w:val="D6BB9A"/>
        </w:rPr>
        <w:t>text</w:t>
      </w:r>
      <w:r w:rsidRPr="00A024C6">
        <w:t>)</w:t>
      </w:r>
      <w:r w:rsidRPr="00A024C6">
        <w:rPr>
          <w:color w:val="BEC0C2"/>
        </w:rPr>
        <w:t xml:space="preserve"> </w:t>
      </w:r>
      <w:r w:rsidRPr="00A024C6">
        <w:rPr>
          <w:i/>
          <w:iCs/>
          <w:color w:val="45C6D6"/>
        </w:rPr>
        <w:t>const</w:t>
      </w:r>
      <w:r w:rsidRPr="00A024C6">
        <w:t>;</w:t>
      </w:r>
    </w:p>
    <w:p w14:paraId="36FFBD83" w14:textId="77777777" w:rsidR="00A024C6" w:rsidRPr="00A024C6" w:rsidRDefault="00A024C6" w:rsidP="00A024C6">
      <w:pPr>
        <w:pStyle w:val="af"/>
      </w:pPr>
      <w:r w:rsidRPr="00A024C6">
        <w:rPr>
          <w:i/>
          <w:iCs/>
          <w:color w:val="45C6D6"/>
        </w:rPr>
        <w:t>private</w:t>
      </w:r>
      <w:r w:rsidRPr="00A024C6">
        <w:t>:</w:t>
      </w:r>
    </w:p>
    <w:p w14:paraId="0C162269" w14:textId="77777777" w:rsidR="00A024C6" w:rsidRPr="00A024C6" w:rsidRDefault="00A024C6" w:rsidP="00A024C6">
      <w:pPr>
        <w:pStyle w:val="af"/>
      </w:pPr>
      <w:r w:rsidRPr="00A024C6">
        <w:rPr>
          <w:color w:val="BEC0C2"/>
        </w:rPr>
        <w:t xml:space="preserve">    </w:t>
      </w:r>
      <w:proofErr w:type="spellStart"/>
      <w:r w:rsidRPr="00A024C6">
        <w:rPr>
          <w:color w:val="FF8080"/>
        </w:rPr>
        <w:t>BohrNode</w:t>
      </w:r>
      <w:proofErr w:type="spellEnd"/>
      <w:r w:rsidRPr="00A024C6">
        <w:t>*</w:t>
      </w:r>
      <w:r w:rsidRPr="00A024C6">
        <w:rPr>
          <w:color w:val="BEC0C2"/>
        </w:rPr>
        <w:t xml:space="preserve"> </w:t>
      </w:r>
      <w:r w:rsidRPr="00A024C6">
        <w:t>root_;</w:t>
      </w:r>
    </w:p>
    <w:p w14:paraId="4832C520" w14:textId="77777777" w:rsidR="00A024C6" w:rsidRPr="00A024C6" w:rsidRDefault="00A024C6" w:rsidP="00A024C6">
      <w:pPr>
        <w:pStyle w:val="af"/>
      </w:pPr>
      <w:r w:rsidRPr="00A024C6">
        <w:rPr>
          <w:color w:val="BEC0C2"/>
        </w:rPr>
        <w:t xml:space="preserve">    </w:t>
      </w:r>
      <w:proofErr w:type="spellStart"/>
      <w:r w:rsidRPr="00A024C6">
        <w:rPr>
          <w:color w:val="FF8080"/>
        </w:rPr>
        <w:t>BohrNode</w:t>
      </w:r>
      <w:proofErr w:type="spellEnd"/>
      <w:r w:rsidRPr="00A024C6">
        <w:t>*</w:t>
      </w:r>
      <w:r w:rsidRPr="00A024C6">
        <w:rPr>
          <w:color w:val="BEC0C2"/>
        </w:rPr>
        <w:t xml:space="preserve"> </w:t>
      </w:r>
      <w:r w:rsidRPr="00A024C6">
        <w:rPr>
          <w:b/>
          <w:bCs/>
        </w:rPr>
        <w:t>Transition</w:t>
      </w:r>
      <w:r w:rsidRPr="00A024C6">
        <w:t>(</w:t>
      </w:r>
      <w:proofErr w:type="spellStart"/>
      <w:r w:rsidRPr="00A024C6">
        <w:rPr>
          <w:color w:val="FF8080"/>
        </w:rPr>
        <w:t>BohrNode</w:t>
      </w:r>
      <w:proofErr w:type="spellEnd"/>
      <w:r w:rsidRPr="00A024C6">
        <w:t>*</w:t>
      </w:r>
      <w:r w:rsidRPr="00A024C6">
        <w:rPr>
          <w:color w:val="BEC0C2"/>
        </w:rPr>
        <w:t xml:space="preserve"> </w:t>
      </w:r>
      <w:r w:rsidRPr="00A024C6">
        <w:rPr>
          <w:color w:val="D6BB9A"/>
        </w:rPr>
        <w:t>state</w:t>
      </w:r>
      <w:r w:rsidRPr="00A024C6">
        <w:t>,</w:t>
      </w:r>
      <w:r w:rsidRPr="00A024C6">
        <w:rPr>
          <w:color w:val="BEC0C2"/>
        </w:rPr>
        <w:t xml:space="preserve"> </w:t>
      </w:r>
      <w:r w:rsidRPr="00A024C6">
        <w:rPr>
          <w:color w:val="D69AA7"/>
        </w:rPr>
        <w:t>char</w:t>
      </w:r>
      <w:r w:rsidRPr="00A024C6">
        <w:rPr>
          <w:color w:val="BEC0C2"/>
        </w:rPr>
        <w:t xml:space="preserve"> </w:t>
      </w:r>
      <w:r w:rsidRPr="00A024C6">
        <w:rPr>
          <w:color w:val="D6BB9A"/>
        </w:rPr>
        <w:t>character</w:t>
      </w:r>
      <w:r w:rsidRPr="00A024C6">
        <w:t>)</w:t>
      </w:r>
      <w:r w:rsidRPr="00A024C6">
        <w:rPr>
          <w:color w:val="BEC0C2"/>
        </w:rPr>
        <w:t xml:space="preserve"> </w:t>
      </w:r>
      <w:r w:rsidRPr="00A024C6">
        <w:rPr>
          <w:i/>
          <w:iCs/>
          <w:color w:val="45C6D6"/>
        </w:rPr>
        <w:t>const</w:t>
      </w:r>
      <w:r w:rsidRPr="00A024C6">
        <w:t>;</w:t>
      </w:r>
    </w:p>
    <w:p w14:paraId="5EC13231" w14:textId="77777777" w:rsidR="00A024C6" w:rsidRDefault="00A024C6" w:rsidP="00A024C6">
      <w:pPr>
        <w:pStyle w:val="af"/>
      </w:pPr>
      <w:r>
        <w:t>};</w:t>
      </w:r>
    </w:p>
    <w:p w14:paraId="34AF6C46" w14:textId="77777777" w:rsidR="00A024C6" w:rsidRDefault="00A024C6" w:rsidP="00A024C6">
      <w:pPr>
        <w:pStyle w:val="af"/>
      </w:pPr>
    </w:p>
    <w:p w14:paraId="48D9978A" w14:textId="77777777" w:rsidR="00A024C6" w:rsidRDefault="00A024C6" w:rsidP="00A024C6">
      <w:pPr>
        <w:pStyle w:val="af"/>
      </w:pPr>
    </w:p>
    <w:p w14:paraId="5E97685D" w14:textId="77777777" w:rsidR="00A024C6" w:rsidRDefault="00A024C6" w:rsidP="00A024C6">
      <w:pPr>
        <w:pStyle w:val="af"/>
      </w:pPr>
      <w:r>
        <w:t>#endif</w:t>
      </w:r>
      <w:r>
        <w:rPr>
          <w:color w:val="BEC0C2"/>
        </w:rPr>
        <w:t xml:space="preserve"> </w:t>
      </w:r>
      <w:r>
        <w:rPr>
          <w:i/>
          <w:iCs/>
          <w:color w:val="A8ABB0"/>
        </w:rPr>
        <w:t>//</w:t>
      </w:r>
      <w:r>
        <w:rPr>
          <w:color w:val="BEC0C2"/>
        </w:rPr>
        <w:t xml:space="preserve"> </w:t>
      </w:r>
      <w:r>
        <w:rPr>
          <w:i/>
          <w:iCs/>
          <w:color w:val="A8ABB0"/>
        </w:rPr>
        <w:t>MYSTRING_H</w:t>
      </w:r>
    </w:p>
    <w:p w14:paraId="579E8529" w14:textId="77777777" w:rsidR="00342AE4" w:rsidRPr="007C3EBE" w:rsidRDefault="00342AE4" w:rsidP="00615F7B">
      <w:pPr>
        <w:rPr>
          <w:lang w:val="en-US"/>
        </w:rPr>
      </w:pPr>
    </w:p>
    <w:sectPr w:rsidR="00342AE4" w:rsidRPr="007C3EBE" w:rsidSect="00D60F71">
      <w:footerReference w:type="default" r:id="rId17"/>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E75A5" w14:textId="77777777" w:rsidR="000946B9" w:rsidRPr="00D60F71" w:rsidRDefault="000946B9" w:rsidP="00D60F71">
      <w:pPr>
        <w:pStyle w:val="ae"/>
        <w:spacing w:line="240" w:lineRule="auto"/>
        <w:rPr>
          <w:rFonts w:eastAsiaTheme="minorEastAsia" w:cstheme="minorBidi"/>
          <w:bCs w:val="0"/>
          <w:szCs w:val="22"/>
        </w:rPr>
      </w:pPr>
      <w:r>
        <w:separator/>
      </w:r>
    </w:p>
  </w:endnote>
  <w:endnote w:type="continuationSeparator" w:id="0">
    <w:p w14:paraId="17D06BAC" w14:textId="77777777" w:rsidR="000946B9" w:rsidRPr="00D60F71" w:rsidRDefault="000946B9" w:rsidP="00D60F71">
      <w:pPr>
        <w:pStyle w:val="ae"/>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948902"/>
      <w:docPartObj>
        <w:docPartGallery w:val="Page Numbers (Bottom of Page)"/>
        <w:docPartUnique/>
      </w:docPartObj>
    </w:sdtPr>
    <w:sdtEndPr>
      <w:rPr>
        <w:sz w:val="24"/>
        <w:szCs w:val="24"/>
      </w:rPr>
    </w:sdtEndPr>
    <w:sdtContent>
      <w:p w14:paraId="24F4CC9C" w14:textId="77777777" w:rsidR="00C93DCC" w:rsidRPr="00C53ADA" w:rsidRDefault="00C93DCC" w:rsidP="00C53ADA">
        <w:pPr>
          <w:pStyle w:val="afe"/>
          <w:ind w:firstLine="0"/>
          <w:jc w:val="center"/>
          <w:rPr>
            <w:sz w:val="24"/>
            <w:szCs w:val="24"/>
          </w:rPr>
        </w:pPr>
        <w:r w:rsidRPr="00C53ADA">
          <w:rPr>
            <w:sz w:val="24"/>
            <w:szCs w:val="24"/>
          </w:rPr>
          <w:fldChar w:fldCharType="begin"/>
        </w:r>
        <w:r w:rsidRPr="00C53ADA">
          <w:rPr>
            <w:sz w:val="24"/>
            <w:szCs w:val="24"/>
          </w:rPr>
          <w:instrText>PAGE   \* MERGEFORMAT</w:instrText>
        </w:r>
        <w:r w:rsidRPr="00C53ADA">
          <w:rPr>
            <w:sz w:val="24"/>
            <w:szCs w:val="24"/>
          </w:rPr>
          <w:fldChar w:fldCharType="separate"/>
        </w:r>
        <w:r w:rsidR="00D740EB">
          <w:rPr>
            <w:noProof/>
            <w:sz w:val="24"/>
            <w:szCs w:val="24"/>
          </w:rPr>
          <w:t>4</w:t>
        </w:r>
        <w:r w:rsidRPr="00C53ADA">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F75A7" w14:textId="77777777" w:rsidR="000946B9" w:rsidRPr="00D60F71" w:rsidRDefault="000946B9" w:rsidP="00D60F71">
      <w:pPr>
        <w:pStyle w:val="ae"/>
        <w:spacing w:line="240" w:lineRule="auto"/>
        <w:rPr>
          <w:rFonts w:eastAsiaTheme="minorEastAsia" w:cstheme="minorBidi"/>
          <w:bCs w:val="0"/>
          <w:szCs w:val="22"/>
        </w:rPr>
      </w:pPr>
      <w:r>
        <w:separator/>
      </w:r>
    </w:p>
  </w:footnote>
  <w:footnote w:type="continuationSeparator" w:id="0">
    <w:p w14:paraId="16E55F7B" w14:textId="77777777" w:rsidR="000946B9" w:rsidRPr="00D60F71" w:rsidRDefault="000946B9" w:rsidP="00D60F71">
      <w:pPr>
        <w:pStyle w:val="ae"/>
        <w:spacing w:line="240" w:lineRule="auto"/>
        <w:rPr>
          <w:rFonts w:eastAsiaTheme="minorEastAsia" w:cstheme="minorBidi"/>
          <w:bCs w:val="0"/>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D7AE640"/>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0000002"/>
    <w:multiLevelType w:val="multilevel"/>
    <w:tmpl w:val="62FA7D24"/>
    <w:name w:val="WW8Num2"/>
    <w:lvl w:ilvl="0">
      <w:start w:val="1"/>
      <w:numFmt w:val="none"/>
      <w:pStyle w:val="a"/>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F"/>
    <w:multiLevelType w:val="multilevel"/>
    <w:tmpl w:val="DEB8CC4C"/>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8"/>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4" w15:restartNumberingAfterBreak="0">
    <w:nsid w:val="00000011"/>
    <w:multiLevelType w:val="multilevel"/>
    <w:tmpl w:val="DC4027D4"/>
    <w:lvl w:ilvl="0">
      <w:start w:val="1"/>
      <w:numFmt w:val="decimal"/>
      <w:lvlText w:val="%1."/>
      <w:lvlJc w:val="left"/>
      <w:rPr>
        <w:rFonts w:hint="default"/>
        <w:b w:val="0"/>
        <w:bCs w:val="0"/>
        <w:i w:val="0"/>
        <w:iCs w:val="0"/>
        <w:smallCaps w:val="0"/>
        <w:strike w:val="0"/>
        <w:color w:val="000000"/>
        <w:spacing w:val="0"/>
        <w:w w:val="100"/>
        <w:position w:val="0"/>
        <w:sz w:val="24"/>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5" w15:restartNumberingAfterBreak="0">
    <w:nsid w:val="01A715FA"/>
    <w:multiLevelType w:val="multilevel"/>
    <w:tmpl w:val="B2E811CC"/>
    <w:lvl w:ilvl="0">
      <w:start w:val="1"/>
      <w:numFmt w:val="decimal"/>
      <w:lvlText w:val="Рисунок %1"/>
      <w:lvlJc w:val="left"/>
      <w:pPr>
        <w:ind w:left="0" w:firstLine="0"/>
      </w:pPr>
      <w:rPr>
        <w:rFonts w:hint="default"/>
      </w:rPr>
    </w:lvl>
    <w:lvl w:ilvl="1">
      <w:start w:val="1"/>
      <w:numFmt w:val="lowerLetter"/>
      <w:lvlText w:val="%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6" w15:restartNumberingAfterBreak="0">
    <w:nsid w:val="04903F0F"/>
    <w:multiLevelType w:val="hybridMultilevel"/>
    <w:tmpl w:val="3270439A"/>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08B068A2"/>
    <w:multiLevelType w:val="multilevel"/>
    <w:tmpl w:val="2AFEC94E"/>
    <w:lvl w:ilvl="0">
      <w:start w:val="1"/>
      <w:numFmt w:val="decimal"/>
      <w:pStyle w:val="1"/>
      <w:lvlText w:val="%1"/>
      <w:lvlJc w:val="left"/>
      <w:pPr>
        <w:ind w:left="999" w:hanging="432"/>
      </w:pPr>
      <w:rPr>
        <w:rFonts w:hint="default"/>
      </w:rPr>
    </w:lvl>
    <w:lvl w:ilvl="1">
      <w:start w:val="1"/>
      <w:numFmt w:val="decimal"/>
      <w:pStyle w:val="21"/>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431"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8" w15:restartNumberingAfterBreak="0">
    <w:nsid w:val="09CC1AE9"/>
    <w:multiLevelType w:val="multilevel"/>
    <w:tmpl w:val="6F544936"/>
    <w:numStyleLink w:val="22"/>
  </w:abstractNum>
  <w:abstractNum w:abstractNumId="9" w15:restartNumberingAfterBreak="0">
    <w:nsid w:val="189C4FA4"/>
    <w:multiLevelType w:val="multilevel"/>
    <w:tmpl w:val="FBA811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CE24A53"/>
    <w:multiLevelType w:val="hybridMultilevel"/>
    <w:tmpl w:val="34B8D798"/>
    <w:lvl w:ilvl="0" w:tplc="7FC2B4A6">
      <w:start w:val="1"/>
      <w:numFmt w:val="russianLower"/>
      <w:pStyle w:val="a0"/>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E1D7E0E"/>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2" w15:restartNumberingAfterBreak="0">
    <w:nsid w:val="20906314"/>
    <w:multiLevelType w:val="multilevel"/>
    <w:tmpl w:val="6F544936"/>
    <w:numStyleLink w:val="22"/>
  </w:abstractNum>
  <w:abstractNum w:abstractNumId="13" w15:restartNumberingAfterBreak="0">
    <w:nsid w:val="23A653BB"/>
    <w:multiLevelType w:val="hybridMultilevel"/>
    <w:tmpl w:val="58C4C8F6"/>
    <w:lvl w:ilvl="0" w:tplc="FC8C2C18">
      <w:start w:val="1"/>
      <w:numFmt w:val="bullet"/>
      <w:pStyle w:val="a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2"/>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15:restartNumberingAfterBreak="0">
    <w:nsid w:val="26037D23"/>
    <w:multiLevelType w:val="hybridMultilevel"/>
    <w:tmpl w:val="121E7FA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333F28D3"/>
    <w:multiLevelType w:val="multilevel"/>
    <w:tmpl w:val="761CABA8"/>
    <w:lvl w:ilvl="0">
      <w:start w:val="1"/>
      <w:numFmt w:val="bullet"/>
      <w:lvlText w:val=""/>
      <w:lvlJc w:val="left"/>
      <w:pPr>
        <w:tabs>
          <w:tab w:val="num" w:pos="1134"/>
        </w:tabs>
        <w:ind w:left="0" w:firstLine="709"/>
      </w:pPr>
      <w:rPr>
        <w:rFonts w:ascii="Symbol" w:hAnsi="Symbol" w:hint="default"/>
      </w:rPr>
    </w:lvl>
    <w:lvl w:ilvl="1">
      <w:start w:val="1"/>
      <w:numFmt w:val="bullet"/>
      <w:lvlText w:val="o"/>
      <w:lvlJc w:val="left"/>
      <w:pPr>
        <w:tabs>
          <w:tab w:val="num" w:pos="1559"/>
        </w:tabs>
        <w:ind w:left="0" w:firstLine="1134"/>
      </w:pPr>
      <w:rPr>
        <w:rFonts w:ascii="Courier New" w:hAnsi="Courier New" w:hint="default"/>
      </w:rPr>
    </w:lvl>
    <w:lvl w:ilvl="2">
      <w:start w:val="1"/>
      <w:numFmt w:val="bullet"/>
      <w:lvlText w:val=""/>
      <w:lvlJc w:val="left"/>
      <w:pPr>
        <w:tabs>
          <w:tab w:val="num" w:pos="1985"/>
        </w:tabs>
        <w:ind w:left="1984" w:hanging="425"/>
      </w:pPr>
      <w:rPr>
        <w:rFonts w:ascii="Wingdings" w:hAnsi="Wingdings" w:hint="default"/>
      </w:rPr>
    </w:lvl>
    <w:lvl w:ilvl="3">
      <w:start w:val="1"/>
      <w:numFmt w:val="bullet"/>
      <w:lvlText w:val=""/>
      <w:lvlJc w:val="left"/>
      <w:pPr>
        <w:tabs>
          <w:tab w:val="num" w:pos="2410"/>
        </w:tabs>
        <w:ind w:left="2409" w:hanging="425"/>
      </w:pPr>
      <w:rPr>
        <w:rFonts w:ascii="Symbol" w:hAnsi="Symbol" w:hint="default"/>
      </w:rPr>
    </w:lvl>
    <w:lvl w:ilvl="4">
      <w:start w:val="1"/>
      <w:numFmt w:val="bullet"/>
      <w:lvlText w:val="o"/>
      <w:lvlJc w:val="left"/>
      <w:pPr>
        <w:tabs>
          <w:tab w:val="num" w:pos="2835"/>
        </w:tabs>
        <w:ind w:left="2834" w:hanging="425"/>
      </w:pPr>
      <w:rPr>
        <w:rFonts w:ascii="Courier New" w:hAnsi="Courier New"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Symbol" w:hAnsi="Symbol" w:hint="default"/>
      </w:rPr>
    </w:lvl>
    <w:lvl w:ilvl="7">
      <w:start w:val="1"/>
      <w:numFmt w:val="bullet"/>
      <w:lvlText w:val="o"/>
      <w:lvlJc w:val="left"/>
      <w:pPr>
        <w:ind w:left="4109" w:hanging="425"/>
      </w:pPr>
      <w:rPr>
        <w:rFonts w:ascii="Courier New" w:hAnsi="Courier New" w:cs="Courier New" w:hint="default"/>
      </w:rPr>
    </w:lvl>
    <w:lvl w:ilvl="8">
      <w:start w:val="1"/>
      <w:numFmt w:val="bullet"/>
      <w:lvlText w:val=""/>
      <w:lvlJc w:val="left"/>
      <w:pPr>
        <w:ind w:left="4534" w:hanging="425"/>
      </w:pPr>
      <w:rPr>
        <w:rFonts w:ascii="Wingdings" w:hAnsi="Wingdings" w:hint="default"/>
      </w:rPr>
    </w:lvl>
  </w:abstractNum>
  <w:abstractNum w:abstractNumId="17" w15:restartNumberingAfterBreak="0">
    <w:nsid w:val="35500D25"/>
    <w:multiLevelType w:val="multilevel"/>
    <w:tmpl w:val="6F544936"/>
    <w:numStyleLink w:val="22"/>
  </w:abstractNum>
  <w:abstractNum w:abstractNumId="18" w15:restartNumberingAfterBreak="0">
    <w:nsid w:val="393E4326"/>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9" w15:restartNumberingAfterBreak="0">
    <w:nsid w:val="443314AD"/>
    <w:multiLevelType w:val="multilevel"/>
    <w:tmpl w:val="458EEBE0"/>
    <w:lvl w:ilvl="0">
      <w:start w:val="1"/>
      <w:numFmt w:val="decimal"/>
      <w:pStyle w:val="a3"/>
      <w:suff w:val="space"/>
      <w:lvlText w:val="Рис.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8A57FB1"/>
    <w:multiLevelType w:val="multilevel"/>
    <w:tmpl w:val="6F544936"/>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1" w15:restartNumberingAfterBreak="0">
    <w:nsid w:val="5A84311D"/>
    <w:multiLevelType w:val="hybridMultilevel"/>
    <w:tmpl w:val="C00C3CDC"/>
    <w:lvl w:ilvl="0" w:tplc="4AB68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5D123824"/>
    <w:multiLevelType w:val="hybridMultilevel"/>
    <w:tmpl w:val="D9EAA19A"/>
    <w:lvl w:ilvl="0" w:tplc="25F0B318">
      <w:start w:val="1"/>
      <w:numFmt w:val="decimal"/>
      <w:pStyle w:val="a4"/>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62C8684D"/>
    <w:multiLevelType w:val="hybridMultilevel"/>
    <w:tmpl w:val="434E8F28"/>
    <w:lvl w:ilvl="0" w:tplc="DAC66B0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CA5EDA"/>
    <w:multiLevelType w:val="hybridMultilevel"/>
    <w:tmpl w:val="14AA015E"/>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7FC70B2"/>
    <w:multiLevelType w:val="hybridMultilevel"/>
    <w:tmpl w:val="6F4C2824"/>
    <w:lvl w:ilvl="0" w:tplc="70526CC8">
      <w:start w:val="1"/>
      <w:numFmt w:val="decimal"/>
      <w:pStyle w:val="a5"/>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7" w15:restartNumberingAfterBreak="0">
    <w:nsid w:val="6FDA5BC5"/>
    <w:multiLevelType w:val="multilevel"/>
    <w:tmpl w:val="BFD01092"/>
    <w:lvl w:ilvl="0">
      <w:start w:val="1"/>
      <w:numFmt w:val="decimal"/>
      <w:pStyle w:val="a6"/>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FE325F8"/>
    <w:multiLevelType w:val="multilevel"/>
    <w:tmpl w:val="98C8DEDE"/>
    <w:lvl w:ilvl="0">
      <w:start w:val="1"/>
      <w:numFmt w:val="decimal"/>
      <w:lvlText w:val="%1)"/>
      <w:lvlJc w:val="left"/>
      <w:pPr>
        <w:tabs>
          <w:tab w:val="num" w:pos="1134"/>
        </w:tabs>
        <w:ind w:left="0" w:firstLine="709"/>
      </w:pPr>
      <w:rPr>
        <w:rFonts w:hint="default"/>
      </w:rPr>
    </w:lvl>
    <w:lvl w:ilvl="1">
      <w:start w:val="1"/>
      <w:numFmt w:val="lowerLetter"/>
      <w:lvlText w:val="%2)"/>
      <w:lvlJc w:val="left"/>
      <w:pPr>
        <w:tabs>
          <w:tab w:val="num" w:pos="1584"/>
        </w:tabs>
        <w:ind w:left="0" w:firstLine="1134"/>
      </w:pPr>
      <w:rPr>
        <w:rFonts w:hint="default"/>
      </w:rPr>
    </w:lvl>
    <w:lvl w:ilvl="2">
      <w:start w:val="1"/>
      <w:numFmt w:val="lowerRoman"/>
      <w:lvlText w:val="%3)"/>
      <w:lvlJc w:val="left"/>
      <w:pPr>
        <w:tabs>
          <w:tab w:val="num" w:pos="1559"/>
        </w:tabs>
        <w:ind w:left="1984" w:hanging="425"/>
      </w:pPr>
      <w:rPr>
        <w:rFonts w:hint="default"/>
      </w:rPr>
    </w:lvl>
    <w:lvl w:ilvl="3">
      <w:start w:val="1"/>
      <w:numFmt w:val="decimal"/>
      <w:lvlText w:val="(%4)"/>
      <w:lvlJc w:val="left"/>
      <w:pPr>
        <w:tabs>
          <w:tab w:val="num" w:pos="1984"/>
        </w:tabs>
        <w:ind w:left="2409" w:hanging="425"/>
      </w:pPr>
      <w:rPr>
        <w:rFonts w:hint="default"/>
      </w:rPr>
    </w:lvl>
    <w:lvl w:ilvl="4">
      <w:start w:val="1"/>
      <w:numFmt w:val="lowerLetter"/>
      <w:lvlText w:val="(%5)"/>
      <w:lvlJc w:val="left"/>
      <w:pPr>
        <w:tabs>
          <w:tab w:val="num" w:pos="2409"/>
        </w:tabs>
        <w:ind w:left="2834" w:hanging="425"/>
      </w:pPr>
      <w:rPr>
        <w:rFonts w:hint="default"/>
      </w:rPr>
    </w:lvl>
    <w:lvl w:ilvl="5">
      <w:start w:val="1"/>
      <w:numFmt w:val="lowerRoman"/>
      <w:lvlText w:val="(%6)"/>
      <w:lvlJc w:val="left"/>
      <w:pPr>
        <w:tabs>
          <w:tab w:val="num" w:pos="2834"/>
        </w:tabs>
        <w:ind w:left="3259" w:hanging="425"/>
      </w:pPr>
      <w:rPr>
        <w:rFonts w:hint="default"/>
      </w:rPr>
    </w:lvl>
    <w:lvl w:ilvl="6">
      <w:start w:val="1"/>
      <w:numFmt w:val="decimal"/>
      <w:lvlText w:val="%7."/>
      <w:lvlJc w:val="left"/>
      <w:pPr>
        <w:tabs>
          <w:tab w:val="num" w:pos="3259"/>
        </w:tabs>
        <w:ind w:left="3684" w:hanging="425"/>
      </w:pPr>
      <w:rPr>
        <w:rFonts w:hint="default"/>
      </w:rPr>
    </w:lvl>
    <w:lvl w:ilvl="7">
      <w:start w:val="1"/>
      <w:numFmt w:val="lowerLetter"/>
      <w:lvlText w:val="%8."/>
      <w:lvlJc w:val="left"/>
      <w:pPr>
        <w:tabs>
          <w:tab w:val="num" w:pos="3684"/>
        </w:tabs>
        <w:ind w:left="4109" w:hanging="425"/>
      </w:pPr>
      <w:rPr>
        <w:rFonts w:hint="default"/>
      </w:rPr>
    </w:lvl>
    <w:lvl w:ilvl="8">
      <w:start w:val="1"/>
      <w:numFmt w:val="lowerRoman"/>
      <w:lvlText w:val="%9."/>
      <w:lvlJc w:val="left"/>
      <w:pPr>
        <w:tabs>
          <w:tab w:val="num" w:pos="4109"/>
        </w:tabs>
        <w:ind w:left="4534" w:hanging="425"/>
      </w:pPr>
      <w:rPr>
        <w:rFonts w:hint="default"/>
      </w:rPr>
    </w:lvl>
  </w:abstractNum>
  <w:abstractNum w:abstractNumId="29"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num w:numId="1" w16cid:durableId="1357805412">
    <w:abstractNumId w:val="16"/>
  </w:num>
  <w:num w:numId="2" w16cid:durableId="1001928005">
    <w:abstractNumId w:val="28"/>
  </w:num>
  <w:num w:numId="3" w16cid:durableId="1764376823">
    <w:abstractNumId w:val="14"/>
  </w:num>
  <w:num w:numId="4" w16cid:durableId="106001212">
    <w:abstractNumId w:val="1"/>
  </w:num>
  <w:num w:numId="5" w16cid:durableId="884635014">
    <w:abstractNumId w:val="29"/>
  </w:num>
  <w:num w:numId="6" w16cid:durableId="1568801364">
    <w:abstractNumId w:val="20"/>
  </w:num>
  <w:num w:numId="7" w16cid:durableId="1656949797">
    <w:abstractNumId w:val="7"/>
  </w:num>
  <w:num w:numId="8" w16cid:durableId="1811824129">
    <w:abstractNumId w:val="13"/>
  </w:num>
  <w:num w:numId="9" w16cid:durableId="570430095">
    <w:abstractNumId w:val="10"/>
  </w:num>
  <w:num w:numId="10" w16cid:durableId="2045977990">
    <w:abstractNumId w:val="22"/>
  </w:num>
  <w:num w:numId="11" w16cid:durableId="389113888">
    <w:abstractNumId w:val="6"/>
  </w:num>
  <w:num w:numId="12" w16cid:durableId="1936553819">
    <w:abstractNumId w:val="25"/>
  </w:num>
  <w:num w:numId="13" w16cid:durableId="1655834161">
    <w:abstractNumId w:val="0"/>
  </w:num>
  <w:num w:numId="14" w16cid:durableId="456802131">
    <w:abstractNumId w:val="26"/>
  </w:num>
  <w:num w:numId="15" w16cid:durableId="1235772814">
    <w:abstractNumId w:val="8"/>
  </w:num>
  <w:num w:numId="16" w16cid:durableId="530413334">
    <w:abstractNumId w:val="17"/>
  </w:num>
  <w:num w:numId="17" w16cid:durableId="17774617">
    <w:abstractNumId w:val="12"/>
  </w:num>
  <w:num w:numId="18" w16cid:durableId="1692074502">
    <w:abstractNumId w:val="9"/>
  </w:num>
  <w:num w:numId="19" w16cid:durableId="681593029">
    <w:abstractNumId w:val="24"/>
  </w:num>
  <w:num w:numId="20" w16cid:durableId="1414618586">
    <w:abstractNumId w:val="3"/>
  </w:num>
  <w:num w:numId="21" w16cid:durableId="204368023">
    <w:abstractNumId w:val="4"/>
  </w:num>
  <w:num w:numId="22" w16cid:durableId="1452019319">
    <w:abstractNumId w:val="18"/>
  </w:num>
  <w:num w:numId="23" w16cid:durableId="1150827286">
    <w:abstractNumId w:val="11"/>
  </w:num>
  <w:num w:numId="24" w16cid:durableId="188376077">
    <w:abstractNumId w:val="2"/>
  </w:num>
  <w:num w:numId="25" w16cid:durableId="1373112065">
    <w:abstractNumId w:val="22"/>
    <w:lvlOverride w:ilvl="0">
      <w:startOverride w:val="1"/>
    </w:lvlOverride>
  </w:num>
  <w:num w:numId="26" w16cid:durableId="2122600218">
    <w:abstractNumId w:val="27"/>
  </w:num>
  <w:num w:numId="27" w16cid:durableId="129253648">
    <w:abstractNumId w:val="21"/>
  </w:num>
  <w:num w:numId="28" w16cid:durableId="2067410762">
    <w:abstractNumId w:val="5"/>
  </w:num>
  <w:num w:numId="29" w16cid:durableId="6585753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03664028">
    <w:abstractNumId w:val="19"/>
  </w:num>
  <w:num w:numId="31" w16cid:durableId="230625091">
    <w:abstractNumId w:val="15"/>
  </w:num>
  <w:num w:numId="32" w16cid:durableId="1050878645">
    <w:abstractNumId w:val="23"/>
  </w:num>
  <w:num w:numId="33" w16cid:durableId="47530413">
    <w:abstractNumId w:val="27"/>
  </w:num>
  <w:num w:numId="34" w16cid:durableId="372854166">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ocumentProtection w:formatting="1" w:enforcement="0"/>
  <w:styleLockTheme/>
  <w:styleLockQFSet/>
  <w:defaultTabStop w:val="708"/>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8C4"/>
    <w:rsid w:val="00025991"/>
    <w:rsid w:val="00035C4C"/>
    <w:rsid w:val="0003656F"/>
    <w:rsid w:val="0006172D"/>
    <w:rsid w:val="00063A15"/>
    <w:rsid w:val="00064E8B"/>
    <w:rsid w:val="000726B1"/>
    <w:rsid w:val="00090579"/>
    <w:rsid w:val="00090F39"/>
    <w:rsid w:val="000946B9"/>
    <w:rsid w:val="00094BA2"/>
    <w:rsid w:val="00095910"/>
    <w:rsid w:val="00096111"/>
    <w:rsid w:val="00097C80"/>
    <w:rsid w:val="000B1F41"/>
    <w:rsid w:val="000B5D9C"/>
    <w:rsid w:val="000F71FD"/>
    <w:rsid w:val="00111FF9"/>
    <w:rsid w:val="00113F93"/>
    <w:rsid w:val="00114083"/>
    <w:rsid w:val="0013089E"/>
    <w:rsid w:val="00151BEC"/>
    <w:rsid w:val="0015605B"/>
    <w:rsid w:val="00162375"/>
    <w:rsid w:val="001832F5"/>
    <w:rsid w:val="001838C4"/>
    <w:rsid w:val="001B1B03"/>
    <w:rsid w:val="001B32F7"/>
    <w:rsid w:val="001E6E38"/>
    <w:rsid w:val="0020070E"/>
    <w:rsid w:val="00201E70"/>
    <w:rsid w:val="00237987"/>
    <w:rsid w:val="002523D2"/>
    <w:rsid w:val="0025334A"/>
    <w:rsid w:val="002632D6"/>
    <w:rsid w:val="002643A8"/>
    <w:rsid w:val="002A7858"/>
    <w:rsid w:val="002B3297"/>
    <w:rsid w:val="002D1672"/>
    <w:rsid w:val="002D5C58"/>
    <w:rsid w:val="002E373A"/>
    <w:rsid w:val="002E7750"/>
    <w:rsid w:val="0030071C"/>
    <w:rsid w:val="00312B77"/>
    <w:rsid w:val="00321776"/>
    <w:rsid w:val="003270FC"/>
    <w:rsid w:val="00327A23"/>
    <w:rsid w:val="00341A02"/>
    <w:rsid w:val="00342AE4"/>
    <w:rsid w:val="00353F7A"/>
    <w:rsid w:val="0036483B"/>
    <w:rsid w:val="00371E39"/>
    <w:rsid w:val="003730DC"/>
    <w:rsid w:val="0037417C"/>
    <w:rsid w:val="00374C59"/>
    <w:rsid w:val="00384ECC"/>
    <w:rsid w:val="00395E78"/>
    <w:rsid w:val="00396EE8"/>
    <w:rsid w:val="003B2153"/>
    <w:rsid w:val="003B7418"/>
    <w:rsid w:val="003C218B"/>
    <w:rsid w:val="003D414E"/>
    <w:rsid w:val="003E4132"/>
    <w:rsid w:val="003E4C7B"/>
    <w:rsid w:val="003F274E"/>
    <w:rsid w:val="0040671E"/>
    <w:rsid w:val="00411FF5"/>
    <w:rsid w:val="004156CB"/>
    <w:rsid w:val="004329C7"/>
    <w:rsid w:val="00453CBA"/>
    <w:rsid w:val="004557D2"/>
    <w:rsid w:val="00456558"/>
    <w:rsid w:val="00462335"/>
    <w:rsid w:val="004722F2"/>
    <w:rsid w:val="004730B3"/>
    <w:rsid w:val="00475C3D"/>
    <w:rsid w:val="00497F6F"/>
    <w:rsid w:val="004A5302"/>
    <w:rsid w:val="004B37E8"/>
    <w:rsid w:val="004B5CD2"/>
    <w:rsid w:val="004C015C"/>
    <w:rsid w:val="004D6D91"/>
    <w:rsid w:val="004F2A89"/>
    <w:rsid w:val="004F7F88"/>
    <w:rsid w:val="00506F69"/>
    <w:rsid w:val="00516DFF"/>
    <w:rsid w:val="005209F7"/>
    <w:rsid w:val="00543F39"/>
    <w:rsid w:val="00544F2D"/>
    <w:rsid w:val="0057482E"/>
    <w:rsid w:val="00580857"/>
    <w:rsid w:val="00596944"/>
    <w:rsid w:val="005A28C5"/>
    <w:rsid w:val="005C2332"/>
    <w:rsid w:val="005D2800"/>
    <w:rsid w:val="005E4F2A"/>
    <w:rsid w:val="005F5D88"/>
    <w:rsid w:val="00601F8B"/>
    <w:rsid w:val="00615F7B"/>
    <w:rsid w:val="00624956"/>
    <w:rsid w:val="00631926"/>
    <w:rsid w:val="006319EC"/>
    <w:rsid w:val="00645395"/>
    <w:rsid w:val="00665F0D"/>
    <w:rsid w:val="00674524"/>
    <w:rsid w:val="00695604"/>
    <w:rsid w:val="006B3E75"/>
    <w:rsid w:val="006B4CA3"/>
    <w:rsid w:val="006C1953"/>
    <w:rsid w:val="006C7A54"/>
    <w:rsid w:val="006E2B77"/>
    <w:rsid w:val="006E7B40"/>
    <w:rsid w:val="006F5F48"/>
    <w:rsid w:val="00700485"/>
    <w:rsid w:val="0070592F"/>
    <w:rsid w:val="0071183B"/>
    <w:rsid w:val="007246FB"/>
    <w:rsid w:val="00736665"/>
    <w:rsid w:val="0075210F"/>
    <w:rsid w:val="00773594"/>
    <w:rsid w:val="00780D30"/>
    <w:rsid w:val="0078465D"/>
    <w:rsid w:val="007930ED"/>
    <w:rsid w:val="00796052"/>
    <w:rsid w:val="007C378E"/>
    <w:rsid w:val="007C3EBE"/>
    <w:rsid w:val="007D0609"/>
    <w:rsid w:val="007D33B2"/>
    <w:rsid w:val="007D3A85"/>
    <w:rsid w:val="007E0985"/>
    <w:rsid w:val="008045D8"/>
    <w:rsid w:val="00804783"/>
    <w:rsid w:val="0080534E"/>
    <w:rsid w:val="00817C63"/>
    <w:rsid w:val="008244CC"/>
    <w:rsid w:val="008302C7"/>
    <w:rsid w:val="00830F2D"/>
    <w:rsid w:val="00853432"/>
    <w:rsid w:val="00856000"/>
    <w:rsid w:val="008B1C72"/>
    <w:rsid w:val="008C149E"/>
    <w:rsid w:val="008D3064"/>
    <w:rsid w:val="008D6C4D"/>
    <w:rsid w:val="00913B70"/>
    <w:rsid w:val="00917645"/>
    <w:rsid w:val="00917D90"/>
    <w:rsid w:val="00923E95"/>
    <w:rsid w:val="00924200"/>
    <w:rsid w:val="0093477C"/>
    <w:rsid w:val="00961BBB"/>
    <w:rsid w:val="00977F68"/>
    <w:rsid w:val="00983861"/>
    <w:rsid w:val="00985035"/>
    <w:rsid w:val="009A58F5"/>
    <w:rsid w:val="009A77CB"/>
    <w:rsid w:val="009A7BD3"/>
    <w:rsid w:val="009B1702"/>
    <w:rsid w:val="009C0CF1"/>
    <w:rsid w:val="009D0645"/>
    <w:rsid w:val="009F270C"/>
    <w:rsid w:val="009F5065"/>
    <w:rsid w:val="00A004FA"/>
    <w:rsid w:val="00A024C6"/>
    <w:rsid w:val="00A2111C"/>
    <w:rsid w:val="00A233A8"/>
    <w:rsid w:val="00A45FA3"/>
    <w:rsid w:val="00A64183"/>
    <w:rsid w:val="00A95BAF"/>
    <w:rsid w:val="00A95CDC"/>
    <w:rsid w:val="00AD03E2"/>
    <w:rsid w:val="00AE1D8A"/>
    <w:rsid w:val="00AE1FDE"/>
    <w:rsid w:val="00AE243B"/>
    <w:rsid w:val="00AE53D9"/>
    <w:rsid w:val="00AF6F51"/>
    <w:rsid w:val="00B13B4B"/>
    <w:rsid w:val="00B26D55"/>
    <w:rsid w:val="00B6263D"/>
    <w:rsid w:val="00B968FE"/>
    <w:rsid w:val="00B96F5B"/>
    <w:rsid w:val="00BC0EB6"/>
    <w:rsid w:val="00BE19C9"/>
    <w:rsid w:val="00BE1C48"/>
    <w:rsid w:val="00BF1843"/>
    <w:rsid w:val="00C1387D"/>
    <w:rsid w:val="00C174D6"/>
    <w:rsid w:val="00C212CE"/>
    <w:rsid w:val="00C36F05"/>
    <w:rsid w:val="00C469D8"/>
    <w:rsid w:val="00C5031D"/>
    <w:rsid w:val="00C53ADA"/>
    <w:rsid w:val="00C6615B"/>
    <w:rsid w:val="00C70160"/>
    <w:rsid w:val="00C77E41"/>
    <w:rsid w:val="00C93DCC"/>
    <w:rsid w:val="00CD69E8"/>
    <w:rsid w:val="00CE320D"/>
    <w:rsid w:val="00D019A4"/>
    <w:rsid w:val="00D139C3"/>
    <w:rsid w:val="00D24CF4"/>
    <w:rsid w:val="00D32446"/>
    <w:rsid w:val="00D335CB"/>
    <w:rsid w:val="00D46471"/>
    <w:rsid w:val="00D5217D"/>
    <w:rsid w:val="00D52829"/>
    <w:rsid w:val="00D60F71"/>
    <w:rsid w:val="00D740EB"/>
    <w:rsid w:val="00DA1B1D"/>
    <w:rsid w:val="00DB66C1"/>
    <w:rsid w:val="00E051E9"/>
    <w:rsid w:val="00E13401"/>
    <w:rsid w:val="00E675B9"/>
    <w:rsid w:val="00E802CE"/>
    <w:rsid w:val="00E80FFE"/>
    <w:rsid w:val="00EB441A"/>
    <w:rsid w:val="00EC03D0"/>
    <w:rsid w:val="00EC06C5"/>
    <w:rsid w:val="00EC5903"/>
    <w:rsid w:val="00EC7905"/>
    <w:rsid w:val="00EE206E"/>
    <w:rsid w:val="00EE45D5"/>
    <w:rsid w:val="00EF4ADA"/>
    <w:rsid w:val="00F03722"/>
    <w:rsid w:val="00F06F71"/>
    <w:rsid w:val="00F2105D"/>
    <w:rsid w:val="00F35895"/>
    <w:rsid w:val="00F52F00"/>
    <w:rsid w:val="00F570B7"/>
    <w:rsid w:val="00F67AC2"/>
    <w:rsid w:val="00F72418"/>
    <w:rsid w:val="00F72D85"/>
    <w:rsid w:val="00F7377D"/>
    <w:rsid w:val="00F74364"/>
    <w:rsid w:val="00F85F7C"/>
    <w:rsid w:val="00F91A1E"/>
    <w:rsid w:val="00FA32D6"/>
    <w:rsid w:val="00FB359E"/>
    <w:rsid w:val="00FB5D42"/>
    <w:rsid w:val="00FD498F"/>
    <w:rsid w:val="00FD592A"/>
    <w:rsid w:val="00FE2979"/>
    <w:rsid w:val="00FE7FAB"/>
    <w:rsid w:val="00FF636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F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7">
    <w:name w:val="Normal"/>
    <w:qFormat/>
    <w:rsid w:val="003730DC"/>
    <w:pPr>
      <w:spacing w:line="360" w:lineRule="auto"/>
      <w:ind w:firstLine="851"/>
    </w:pPr>
    <w:rPr>
      <w:rFonts w:ascii="Times New Roman" w:hAnsi="Times New Roman"/>
      <w:sz w:val="28"/>
      <w:szCs w:val="28"/>
    </w:rPr>
  </w:style>
  <w:style w:type="paragraph" w:styleId="1">
    <w:name w:val="heading 1"/>
    <w:basedOn w:val="a7"/>
    <w:next w:val="a7"/>
    <w:link w:val="10"/>
    <w:uiPriority w:val="1"/>
    <w:qFormat/>
    <w:rsid w:val="00C53ADA"/>
    <w:pPr>
      <w:numPr>
        <w:numId w:val="7"/>
      </w:numPr>
      <w:tabs>
        <w:tab w:val="left" w:pos="567"/>
      </w:tabs>
      <w:ind w:left="0" w:firstLine="851"/>
      <w:outlineLvl w:val="0"/>
    </w:pPr>
    <w:rPr>
      <w:rFonts w:eastAsia="Times New Roman" w:cs="Times New Roman"/>
      <w:b/>
      <w:bCs/>
      <w:caps/>
      <w:kern w:val="32"/>
      <w:szCs w:val="32"/>
    </w:rPr>
  </w:style>
  <w:style w:type="paragraph" w:styleId="21">
    <w:name w:val="heading 2"/>
    <w:basedOn w:val="a7"/>
    <w:next w:val="a7"/>
    <w:link w:val="23"/>
    <w:uiPriority w:val="1"/>
    <w:qFormat/>
    <w:rsid w:val="00BE19C9"/>
    <w:pPr>
      <w:keepNext/>
      <w:numPr>
        <w:ilvl w:val="1"/>
        <w:numId w:val="7"/>
      </w:numPr>
      <w:tabs>
        <w:tab w:val="left" w:pos="810"/>
      </w:tabs>
      <w:ind w:left="0" w:firstLine="851"/>
      <w:outlineLvl w:val="1"/>
    </w:pPr>
    <w:rPr>
      <w:rFonts w:eastAsia="Times New Roman" w:cs="Times New Roman"/>
      <w:b/>
      <w:bCs/>
      <w:szCs w:val="36"/>
    </w:rPr>
  </w:style>
  <w:style w:type="paragraph" w:styleId="3">
    <w:name w:val="heading 3"/>
    <w:basedOn w:val="a7"/>
    <w:next w:val="a7"/>
    <w:link w:val="30"/>
    <w:uiPriority w:val="1"/>
    <w:qFormat/>
    <w:rsid w:val="00BE19C9"/>
    <w:pPr>
      <w:keepNext/>
      <w:numPr>
        <w:ilvl w:val="2"/>
        <w:numId w:val="7"/>
      </w:numPr>
      <w:tabs>
        <w:tab w:val="left" w:pos="1134"/>
        <w:tab w:val="left" w:pos="1701"/>
      </w:tabs>
      <w:ind w:left="0" w:firstLine="851"/>
      <w:outlineLvl w:val="2"/>
    </w:pPr>
    <w:rPr>
      <w:rFonts w:eastAsia="Times New Roman" w:cs="Times New Roman"/>
      <w:b/>
      <w:bCs/>
      <w:i/>
      <w:szCs w:val="26"/>
    </w:rPr>
  </w:style>
  <w:style w:type="paragraph" w:styleId="4">
    <w:name w:val="heading 4"/>
    <w:basedOn w:val="a7"/>
    <w:next w:val="a7"/>
    <w:link w:val="40"/>
    <w:uiPriority w:val="1"/>
    <w:qFormat/>
    <w:rsid w:val="00384ECC"/>
    <w:pPr>
      <w:keepNext/>
      <w:numPr>
        <w:ilvl w:val="3"/>
        <w:numId w:val="7"/>
      </w:numPr>
      <w:ind w:left="0" w:firstLine="851"/>
      <w:outlineLvl w:val="3"/>
    </w:pPr>
    <w:rPr>
      <w:rFonts w:eastAsia="Times New Roman" w:cs="Times New Roman"/>
      <w:b/>
      <w:bCs/>
      <w:i/>
    </w:rPr>
  </w:style>
  <w:style w:type="paragraph" w:styleId="5">
    <w:name w:val="heading 5"/>
    <w:basedOn w:val="a7"/>
    <w:next w:val="a7"/>
    <w:link w:val="50"/>
    <w:uiPriority w:val="1"/>
    <w:qFormat/>
    <w:rsid w:val="00384ECC"/>
    <w:pPr>
      <w:numPr>
        <w:ilvl w:val="4"/>
        <w:numId w:val="7"/>
      </w:numPr>
      <w:ind w:left="0" w:firstLine="851"/>
      <w:outlineLvl w:val="4"/>
    </w:pPr>
    <w:rPr>
      <w:rFonts w:eastAsia="Times New Roman" w:cs="Times New Roman"/>
      <w:b/>
      <w:bCs/>
      <w:iCs/>
      <w:szCs w:val="26"/>
    </w:rPr>
  </w:style>
  <w:style w:type="paragraph" w:styleId="6">
    <w:name w:val="heading 6"/>
    <w:basedOn w:val="a7"/>
    <w:next w:val="a7"/>
    <w:link w:val="60"/>
    <w:uiPriority w:val="5"/>
    <w:semiHidden/>
    <w:qFormat/>
    <w:locked/>
    <w:rsid w:val="00F52F00"/>
    <w:pPr>
      <w:numPr>
        <w:ilvl w:val="5"/>
        <w:numId w:val="7"/>
      </w:numPr>
      <w:spacing w:before="240" w:after="60"/>
      <w:outlineLvl w:val="5"/>
    </w:pPr>
    <w:rPr>
      <w:rFonts w:eastAsia="Times New Roman" w:cs="Times New Roman"/>
      <w:b/>
      <w:bCs/>
      <w:sz w:val="20"/>
      <w:szCs w:val="20"/>
    </w:rPr>
  </w:style>
  <w:style w:type="paragraph" w:styleId="7">
    <w:name w:val="heading 7"/>
    <w:basedOn w:val="a7"/>
    <w:next w:val="a7"/>
    <w:link w:val="70"/>
    <w:uiPriority w:val="5"/>
    <w:semiHidden/>
    <w:qFormat/>
    <w:locked/>
    <w:rsid w:val="00F52F00"/>
    <w:pPr>
      <w:numPr>
        <w:ilvl w:val="6"/>
        <w:numId w:val="7"/>
      </w:numPr>
      <w:spacing w:before="240" w:after="60"/>
      <w:outlineLvl w:val="6"/>
    </w:pPr>
    <w:rPr>
      <w:rFonts w:ascii="Calibri" w:eastAsia="Times New Roman" w:hAnsi="Calibri" w:cs="Times New Roman"/>
      <w:sz w:val="24"/>
      <w:szCs w:val="24"/>
    </w:rPr>
  </w:style>
  <w:style w:type="paragraph" w:styleId="8">
    <w:name w:val="heading 8"/>
    <w:basedOn w:val="a7"/>
    <w:next w:val="a7"/>
    <w:link w:val="80"/>
    <w:uiPriority w:val="5"/>
    <w:semiHidden/>
    <w:qFormat/>
    <w:locked/>
    <w:rsid w:val="00F52F00"/>
    <w:pPr>
      <w:numPr>
        <w:ilvl w:val="7"/>
        <w:numId w:val="7"/>
      </w:numPr>
      <w:spacing w:before="240" w:after="60"/>
      <w:outlineLvl w:val="7"/>
    </w:pPr>
    <w:rPr>
      <w:rFonts w:ascii="Calibri" w:eastAsia="Times New Roman" w:hAnsi="Calibri" w:cs="Times New Roman"/>
      <w:i/>
      <w:iCs/>
      <w:sz w:val="24"/>
      <w:szCs w:val="24"/>
    </w:rPr>
  </w:style>
  <w:style w:type="paragraph" w:styleId="9">
    <w:name w:val="heading 9"/>
    <w:basedOn w:val="a7"/>
    <w:next w:val="a7"/>
    <w:link w:val="90"/>
    <w:uiPriority w:val="5"/>
    <w:semiHidden/>
    <w:qFormat/>
    <w:locked/>
    <w:rsid w:val="00F52F00"/>
    <w:pPr>
      <w:numPr>
        <w:ilvl w:val="8"/>
        <w:numId w:val="7"/>
      </w:numPr>
      <w:spacing w:before="240" w:after="60"/>
      <w:outlineLvl w:val="8"/>
    </w:pPr>
    <w:rPr>
      <w:rFonts w:ascii="Cambria" w:eastAsia="Times New Roman" w:hAnsi="Cambria" w:cs="Times New Roman"/>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Title"/>
    <w:basedOn w:val="a7"/>
    <w:next w:val="a7"/>
    <w:link w:val="ac"/>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d">
    <w:name w:val="Название рисунка"/>
    <w:basedOn w:val="a7"/>
    <w:next w:val="a7"/>
    <w:uiPriority w:val="2"/>
    <w:qFormat/>
    <w:rsid w:val="00F52F00"/>
    <w:pPr>
      <w:keepLines/>
      <w:ind w:firstLine="0"/>
      <w:jc w:val="center"/>
    </w:pPr>
    <w:rPr>
      <w:rFonts w:eastAsia="Times New Roman" w:cs="Times New Roman"/>
      <w:bCs/>
      <w:szCs w:val="20"/>
    </w:rPr>
  </w:style>
  <w:style w:type="paragraph" w:customStyle="1" w:styleId="ae">
    <w:name w:val="Название таблицы"/>
    <w:basedOn w:val="a7"/>
    <w:next w:val="a7"/>
    <w:uiPriority w:val="2"/>
    <w:qFormat/>
    <w:rsid w:val="00BE19C9"/>
    <w:pPr>
      <w:keepNext/>
      <w:keepLines/>
      <w:ind w:firstLine="0"/>
      <w:jc w:val="left"/>
    </w:pPr>
    <w:rPr>
      <w:rFonts w:eastAsia="Times New Roman" w:cs="Times New Roman"/>
      <w:bCs/>
      <w:szCs w:val="20"/>
    </w:rPr>
  </w:style>
  <w:style w:type="character" w:customStyle="1" w:styleId="ac">
    <w:name w:val="Заголовок Знак"/>
    <w:basedOn w:val="a8"/>
    <w:link w:val="ab"/>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f">
    <w:name w:val="Программный код"/>
    <w:basedOn w:val="a7"/>
    <w:next w:val="a7"/>
    <w:uiPriority w:val="3"/>
    <w:qFormat/>
    <w:rsid w:val="00F52F00"/>
    <w:pPr>
      <w:ind w:firstLine="0"/>
      <w:contextualSpacing/>
    </w:pPr>
    <w:rPr>
      <w:rFonts w:ascii="Courier New" w:eastAsia="Times New Roman" w:hAnsi="Courier New" w:cs="Times New Roman"/>
      <w:sz w:val="24"/>
      <w:lang w:val="en-US"/>
    </w:rPr>
  </w:style>
  <w:style w:type="paragraph" w:customStyle="1" w:styleId="af0">
    <w:name w:val="Текст внутри таблицы"/>
    <w:basedOn w:val="a7"/>
    <w:uiPriority w:val="2"/>
    <w:qFormat/>
    <w:rsid w:val="00F52F00"/>
    <w:pPr>
      <w:ind w:firstLine="0"/>
      <w:jc w:val="center"/>
    </w:pPr>
    <w:rPr>
      <w:rFonts w:eastAsia="Times New Roman" w:cs="Times New Roman"/>
    </w:rPr>
  </w:style>
  <w:style w:type="character" w:customStyle="1" w:styleId="10">
    <w:name w:val="Заголовок 1 Знак"/>
    <w:basedOn w:val="a8"/>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8"/>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8"/>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8"/>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8"/>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8"/>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8"/>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8"/>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8"/>
    <w:link w:val="9"/>
    <w:uiPriority w:val="5"/>
    <w:semiHidden/>
    <w:rsid w:val="00F52F00"/>
    <w:rPr>
      <w:rFonts w:ascii="Cambria" w:eastAsia="Times New Roman" w:hAnsi="Cambria" w:cs="Times New Roman"/>
      <w:sz w:val="20"/>
      <w:szCs w:val="20"/>
    </w:rPr>
  </w:style>
  <w:style w:type="paragraph" w:customStyle="1" w:styleId="a2">
    <w:name w:val="НИР нумерованный список"/>
    <w:basedOn w:val="a7"/>
    <w:locked/>
    <w:rsid w:val="002E373A"/>
    <w:pPr>
      <w:numPr>
        <w:ilvl w:val="3"/>
        <w:numId w:val="3"/>
      </w:numPr>
    </w:pPr>
    <w:rPr>
      <w:rFonts w:eastAsia="Times New Roman" w:cs="Times New Roman"/>
      <w:sz w:val="24"/>
      <w:szCs w:val="20"/>
    </w:rPr>
  </w:style>
  <w:style w:type="paragraph" w:customStyle="1" w:styleId="-">
    <w:name w:val="НИР-простой список"/>
    <w:basedOn w:val="a7"/>
    <w:semiHidden/>
    <w:locked/>
    <w:rsid w:val="00985035"/>
    <w:pPr>
      <w:numPr>
        <w:numId w:val="5"/>
      </w:numPr>
      <w:autoSpaceDE w:val="0"/>
      <w:autoSpaceDN w:val="0"/>
      <w:adjustRightInd w:val="0"/>
      <w:jc w:val="left"/>
    </w:pPr>
    <w:rPr>
      <w:rFonts w:eastAsia="Times New Roman" w:cs="Times New Roman"/>
      <w:sz w:val="24"/>
      <w:szCs w:val="20"/>
    </w:rPr>
  </w:style>
  <w:style w:type="character" w:styleId="af1">
    <w:name w:val="Intense Reference"/>
    <w:basedOn w:val="a8"/>
    <w:uiPriority w:val="32"/>
    <w:semiHidden/>
    <w:locked/>
    <w:rsid w:val="005E4F2A"/>
    <w:rPr>
      <w:b/>
      <w:bCs/>
      <w:smallCaps/>
      <w:color w:val="C0504D" w:themeColor="accent2"/>
      <w:spacing w:val="5"/>
      <w:u w:val="single"/>
    </w:rPr>
  </w:style>
  <w:style w:type="paragraph" w:styleId="11">
    <w:name w:val="toc 1"/>
    <w:basedOn w:val="a7"/>
    <w:next w:val="a7"/>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7"/>
    <w:next w:val="a7"/>
    <w:autoRedefine/>
    <w:uiPriority w:val="39"/>
    <w:locked/>
    <w:rsid w:val="00AE243B"/>
    <w:pPr>
      <w:tabs>
        <w:tab w:val="left" w:pos="993"/>
        <w:tab w:val="right" w:leader="dot" w:pos="9912"/>
      </w:tabs>
      <w:spacing w:after="100" w:line="240" w:lineRule="auto"/>
      <w:ind w:left="851" w:hanging="567"/>
    </w:pPr>
  </w:style>
  <w:style w:type="paragraph" w:styleId="31">
    <w:name w:val="toc 3"/>
    <w:basedOn w:val="a7"/>
    <w:next w:val="a7"/>
    <w:autoRedefine/>
    <w:uiPriority w:val="39"/>
    <w:locked/>
    <w:rsid w:val="00AE243B"/>
    <w:pPr>
      <w:tabs>
        <w:tab w:val="left" w:pos="1843"/>
        <w:tab w:val="right" w:leader="dot" w:pos="9912"/>
      </w:tabs>
      <w:spacing w:after="100" w:line="240" w:lineRule="auto"/>
      <w:ind w:left="1843" w:hanging="851"/>
    </w:pPr>
  </w:style>
  <w:style w:type="paragraph" w:styleId="af2">
    <w:name w:val="E-mail Signature"/>
    <w:basedOn w:val="a7"/>
    <w:link w:val="af3"/>
    <w:uiPriority w:val="99"/>
    <w:semiHidden/>
    <w:locked/>
    <w:rsid w:val="00F67AC2"/>
  </w:style>
  <w:style w:type="character" w:customStyle="1" w:styleId="af3">
    <w:name w:val="Электронная подпись Знак"/>
    <w:basedOn w:val="a8"/>
    <w:link w:val="af2"/>
    <w:uiPriority w:val="99"/>
    <w:semiHidden/>
    <w:rsid w:val="00F67AC2"/>
    <w:rPr>
      <w:rFonts w:eastAsiaTheme="minorEastAsia"/>
      <w:lang w:eastAsia="ru-RU"/>
    </w:rPr>
  </w:style>
  <w:style w:type="character" w:styleId="af4">
    <w:name w:val="Book Title"/>
    <w:basedOn w:val="a8"/>
    <w:uiPriority w:val="33"/>
    <w:semiHidden/>
    <w:locked/>
    <w:rsid w:val="00F67AC2"/>
    <w:rPr>
      <w:b/>
      <w:bCs/>
      <w:smallCaps/>
      <w:spacing w:val="5"/>
    </w:rPr>
  </w:style>
  <w:style w:type="character" w:styleId="af5">
    <w:name w:val="Subtle Reference"/>
    <w:basedOn w:val="a8"/>
    <w:uiPriority w:val="31"/>
    <w:semiHidden/>
    <w:locked/>
    <w:rsid w:val="004B37E8"/>
    <w:rPr>
      <w:smallCaps/>
      <w:color w:val="C0504D" w:themeColor="accent2"/>
      <w:u w:val="single"/>
    </w:rPr>
  </w:style>
  <w:style w:type="table" w:customStyle="1" w:styleId="12">
    <w:name w:val="Светлая заливка1"/>
    <w:basedOn w:val="a9"/>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7"/>
    <w:uiPriority w:val="99"/>
    <w:semiHidden/>
    <w:locked/>
    <w:rsid w:val="00985035"/>
    <w:pPr>
      <w:numPr>
        <w:numId w:val="4"/>
      </w:numPr>
      <w:contextualSpacing/>
    </w:pPr>
  </w:style>
  <w:style w:type="paragraph" w:styleId="af6">
    <w:name w:val="List Paragraph"/>
    <w:basedOn w:val="a7"/>
    <w:uiPriority w:val="99"/>
    <w:qFormat/>
    <w:locked/>
    <w:rsid w:val="00F52F00"/>
    <w:pPr>
      <w:ind w:left="720"/>
      <w:contextualSpacing/>
    </w:pPr>
  </w:style>
  <w:style w:type="table" w:styleId="af7">
    <w:name w:val="Table Grid"/>
    <w:basedOn w:val="a9"/>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Рисунок"/>
    <w:basedOn w:val="a7"/>
    <w:next w:val="ad"/>
    <w:qFormat/>
    <w:rsid w:val="00BE19C9"/>
    <w:pPr>
      <w:keepNext/>
      <w:ind w:firstLine="0"/>
      <w:jc w:val="center"/>
    </w:pPr>
  </w:style>
  <w:style w:type="paragraph" w:styleId="af9">
    <w:name w:val="Balloon Text"/>
    <w:basedOn w:val="a7"/>
    <w:link w:val="afa"/>
    <w:uiPriority w:val="99"/>
    <w:semiHidden/>
    <w:locked/>
    <w:rsid w:val="00C5031D"/>
    <w:rPr>
      <w:rFonts w:ascii="Tahoma" w:hAnsi="Tahoma" w:cs="Tahoma"/>
      <w:sz w:val="16"/>
      <w:szCs w:val="16"/>
    </w:rPr>
  </w:style>
  <w:style w:type="paragraph" w:customStyle="1" w:styleId="afb">
    <w:name w:val="Введение_заключение"/>
    <w:basedOn w:val="1"/>
    <w:next w:val="a7"/>
    <w:qFormat/>
    <w:rsid w:val="00F52F00"/>
    <w:pPr>
      <w:numPr>
        <w:numId w:val="0"/>
      </w:numPr>
      <w:jc w:val="center"/>
    </w:pPr>
  </w:style>
  <w:style w:type="character" w:customStyle="1" w:styleId="afa">
    <w:name w:val="Текст выноски Знак"/>
    <w:basedOn w:val="a8"/>
    <w:link w:val="af9"/>
    <w:uiPriority w:val="99"/>
    <w:semiHidden/>
    <w:rsid w:val="00C5031D"/>
    <w:rPr>
      <w:rFonts w:ascii="Tahoma" w:hAnsi="Tahoma" w:cs="Tahoma"/>
      <w:sz w:val="16"/>
      <w:szCs w:val="16"/>
    </w:rPr>
  </w:style>
  <w:style w:type="paragraph" w:customStyle="1" w:styleId="a1">
    <w:name w:val="Список_ТИРЕ"/>
    <w:basedOn w:val="a7"/>
    <w:qFormat/>
    <w:rsid w:val="00384ECC"/>
    <w:pPr>
      <w:numPr>
        <w:numId w:val="8"/>
      </w:numPr>
      <w:ind w:left="0" w:firstLine="851"/>
    </w:pPr>
  </w:style>
  <w:style w:type="paragraph" w:customStyle="1" w:styleId="a0">
    <w:name w:val="Список_БУКВЫ"/>
    <w:basedOn w:val="a1"/>
    <w:qFormat/>
    <w:rsid w:val="00384ECC"/>
    <w:pPr>
      <w:numPr>
        <w:numId w:val="9"/>
      </w:numPr>
      <w:ind w:left="0" w:firstLine="851"/>
    </w:pPr>
  </w:style>
  <w:style w:type="paragraph" w:customStyle="1" w:styleId="a4">
    <w:name w:val="Список_ЦИФРЫ"/>
    <w:basedOn w:val="a0"/>
    <w:qFormat/>
    <w:rsid w:val="00384ECC"/>
    <w:pPr>
      <w:numPr>
        <w:numId w:val="10"/>
      </w:numPr>
      <w:ind w:left="0" w:firstLine="851"/>
    </w:pPr>
  </w:style>
  <w:style w:type="paragraph" w:customStyle="1" w:styleId="20">
    <w:name w:val="Список_2_уровня"/>
    <w:basedOn w:val="a0"/>
    <w:qFormat/>
    <w:rsid w:val="00384ECC"/>
    <w:pPr>
      <w:numPr>
        <w:numId w:val="11"/>
      </w:numPr>
      <w:ind w:left="0" w:firstLine="851"/>
    </w:pPr>
  </w:style>
  <w:style w:type="paragraph" w:customStyle="1" w:styleId="a5">
    <w:name w:val="Список источников"/>
    <w:basedOn w:val="a7"/>
    <w:qFormat/>
    <w:rsid w:val="00384ECC"/>
    <w:pPr>
      <w:numPr>
        <w:numId w:val="12"/>
      </w:numPr>
      <w:ind w:left="0" w:firstLine="851"/>
    </w:pPr>
  </w:style>
  <w:style w:type="paragraph" w:styleId="afc">
    <w:name w:val="header"/>
    <w:basedOn w:val="a7"/>
    <w:link w:val="afd"/>
    <w:uiPriority w:val="99"/>
    <w:locked/>
    <w:rsid w:val="00D60F71"/>
    <w:pPr>
      <w:tabs>
        <w:tab w:val="center" w:pos="4677"/>
        <w:tab w:val="right" w:pos="9355"/>
      </w:tabs>
      <w:spacing w:line="240" w:lineRule="auto"/>
    </w:pPr>
  </w:style>
  <w:style w:type="character" w:customStyle="1" w:styleId="afd">
    <w:name w:val="Верхний колонтитул Знак"/>
    <w:basedOn w:val="a8"/>
    <w:link w:val="afc"/>
    <w:uiPriority w:val="99"/>
    <w:rsid w:val="00D60F71"/>
    <w:rPr>
      <w:rFonts w:ascii="Times New Roman" w:hAnsi="Times New Roman"/>
      <w:sz w:val="28"/>
    </w:rPr>
  </w:style>
  <w:style w:type="paragraph" w:styleId="afe">
    <w:name w:val="footer"/>
    <w:basedOn w:val="a7"/>
    <w:link w:val="aff"/>
    <w:uiPriority w:val="99"/>
    <w:locked/>
    <w:rsid w:val="00D60F71"/>
    <w:pPr>
      <w:tabs>
        <w:tab w:val="center" w:pos="4677"/>
        <w:tab w:val="right" w:pos="9355"/>
      </w:tabs>
      <w:spacing w:line="240" w:lineRule="auto"/>
    </w:pPr>
  </w:style>
  <w:style w:type="character" w:customStyle="1" w:styleId="aff">
    <w:name w:val="Нижний колонтитул Знак"/>
    <w:basedOn w:val="a8"/>
    <w:link w:val="afe"/>
    <w:uiPriority w:val="99"/>
    <w:rsid w:val="00D60F71"/>
    <w:rPr>
      <w:rFonts w:ascii="Times New Roman" w:hAnsi="Times New Roman"/>
      <w:sz w:val="28"/>
    </w:rPr>
  </w:style>
  <w:style w:type="paragraph" w:styleId="aff0">
    <w:name w:val="Normal (Web)"/>
    <w:basedOn w:val="a7"/>
    <w:uiPriority w:val="99"/>
    <w:locked/>
    <w:rsid w:val="00917645"/>
    <w:pPr>
      <w:spacing w:before="100" w:beforeAutospacing="1" w:after="100" w:afterAutospacing="1"/>
      <w:ind w:firstLine="720"/>
    </w:pPr>
    <w:rPr>
      <w:rFonts w:eastAsia="Times New Roman" w:cs="Times New Roman"/>
    </w:rPr>
  </w:style>
  <w:style w:type="paragraph" w:customStyle="1" w:styleId="aff1">
    <w:name w:val="_Название рисунка"/>
    <w:basedOn w:val="aff2"/>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3">
    <w:name w:val="_Рисунок"/>
    <w:basedOn w:val="a7"/>
    <w:uiPriority w:val="99"/>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4"/>
      </w:numPr>
    </w:pPr>
  </w:style>
  <w:style w:type="paragraph" w:styleId="aff2">
    <w:name w:val="caption"/>
    <w:aliases w:val="Вставленный объект"/>
    <w:basedOn w:val="a7"/>
    <w:next w:val="a7"/>
    <w:link w:val="aff4"/>
    <w:uiPriority w:val="35"/>
    <w:locked/>
    <w:rsid w:val="00917645"/>
    <w:pPr>
      <w:spacing w:after="200" w:line="240" w:lineRule="auto"/>
    </w:pPr>
    <w:rPr>
      <w:b/>
      <w:bCs/>
      <w:color w:val="4F81BD" w:themeColor="accent1"/>
      <w:sz w:val="18"/>
      <w:szCs w:val="18"/>
    </w:rPr>
  </w:style>
  <w:style w:type="character" w:styleId="aff5">
    <w:name w:val="Hyperlink"/>
    <w:basedOn w:val="a8"/>
    <w:uiPriority w:val="99"/>
    <w:locked/>
    <w:rsid w:val="00917645"/>
    <w:rPr>
      <w:color w:val="0000FF" w:themeColor="hyperlink"/>
      <w:u w:val="single"/>
    </w:rPr>
  </w:style>
  <w:style w:type="character" w:customStyle="1" w:styleId="aff4">
    <w:name w:val="Название объекта Знак"/>
    <w:aliases w:val="Вставленный объект Знак"/>
    <w:link w:val="aff2"/>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8"/>
    <w:link w:val="aff6"/>
    <w:uiPriority w:val="99"/>
    <w:locked/>
    <w:rsid w:val="00F74364"/>
    <w:rPr>
      <w:rFonts w:ascii="Times New Roman" w:hAnsi="Times New Roman" w:cs="Times New Roman"/>
      <w:sz w:val="21"/>
      <w:szCs w:val="21"/>
      <w:shd w:val="clear" w:color="auto" w:fill="FFFFFF"/>
    </w:rPr>
  </w:style>
  <w:style w:type="character" w:customStyle="1" w:styleId="aff7">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6">
    <w:name w:val="Body Text"/>
    <w:basedOn w:val="a7"/>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8">
    <w:name w:val="Основной текст Знак"/>
    <w:basedOn w:val="a8"/>
    <w:uiPriority w:val="99"/>
    <w:semiHidden/>
    <w:rsid w:val="00F74364"/>
    <w:rPr>
      <w:rFonts w:ascii="Times New Roman" w:hAnsi="Times New Roman"/>
      <w:sz w:val="28"/>
      <w:szCs w:val="28"/>
    </w:rPr>
  </w:style>
  <w:style w:type="character" w:customStyle="1" w:styleId="aff9">
    <w:name w:val="Подпись к картинке_"/>
    <w:basedOn w:val="a8"/>
    <w:link w:val="affa"/>
    <w:uiPriority w:val="99"/>
    <w:locked/>
    <w:rsid w:val="00F74364"/>
    <w:rPr>
      <w:rFonts w:ascii="Times New Roman" w:hAnsi="Times New Roman" w:cs="Times New Roman"/>
      <w:sz w:val="21"/>
      <w:szCs w:val="21"/>
      <w:shd w:val="clear" w:color="auto" w:fill="FFFFFF"/>
    </w:rPr>
  </w:style>
  <w:style w:type="paragraph" w:customStyle="1" w:styleId="affa">
    <w:name w:val="Подпись к картинке"/>
    <w:basedOn w:val="a7"/>
    <w:link w:val="aff9"/>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qFormat/>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8"/>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7"/>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b">
    <w:name w:val="Подпись к картинке + Курсив"/>
    <w:aliases w:val="Интервал 0 pt11"/>
    <w:basedOn w:val="aff9"/>
    <w:uiPriority w:val="99"/>
    <w:qFormat/>
    <w:rsid w:val="00F74364"/>
    <w:rPr>
      <w:rFonts w:ascii="Times New Roman" w:hAnsi="Times New Roman" w:cs="Times New Roman"/>
      <w:i/>
      <w:iCs/>
      <w:spacing w:val="10"/>
      <w:sz w:val="21"/>
      <w:szCs w:val="21"/>
      <w:u w:val="none"/>
      <w:shd w:val="clear" w:color="auto" w:fill="FFFFFF"/>
      <w:lang w:val="en-US" w:eastAsia="en-US"/>
    </w:rPr>
  </w:style>
  <w:style w:type="character" w:styleId="affc">
    <w:name w:val="annotation reference"/>
    <w:basedOn w:val="a8"/>
    <w:uiPriority w:val="99"/>
    <w:semiHidden/>
    <w:unhideWhenUsed/>
    <w:locked/>
    <w:rsid w:val="004A5302"/>
    <w:rPr>
      <w:sz w:val="16"/>
      <w:szCs w:val="16"/>
    </w:rPr>
  </w:style>
  <w:style w:type="paragraph" w:styleId="affd">
    <w:name w:val="annotation text"/>
    <w:basedOn w:val="a7"/>
    <w:link w:val="affe"/>
    <w:uiPriority w:val="99"/>
    <w:semiHidden/>
    <w:unhideWhenUsed/>
    <w:locked/>
    <w:rsid w:val="004A5302"/>
    <w:pPr>
      <w:spacing w:line="240" w:lineRule="auto"/>
    </w:pPr>
    <w:rPr>
      <w:sz w:val="20"/>
      <w:szCs w:val="20"/>
    </w:rPr>
  </w:style>
  <w:style w:type="character" w:customStyle="1" w:styleId="affe">
    <w:name w:val="Текст примечания Знак"/>
    <w:basedOn w:val="a8"/>
    <w:link w:val="affd"/>
    <w:uiPriority w:val="99"/>
    <w:semiHidden/>
    <w:rsid w:val="004A5302"/>
    <w:rPr>
      <w:rFonts w:ascii="Times New Roman" w:hAnsi="Times New Roman"/>
      <w:sz w:val="20"/>
      <w:szCs w:val="20"/>
    </w:rPr>
  </w:style>
  <w:style w:type="paragraph" w:styleId="afff">
    <w:name w:val="annotation subject"/>
    <w:basedOn w:val="affd"/>
    <w:next w:val="affd"/>
    <w:link w:val="afff0"/>
    <w:uiPriority w:val="99"/>
    <w:semiHidden/>
    <w:unhideWhenUsed/>
    <w:locked/>
    <w:rsid w:val="004A5302"/>
    <w:rPr>
      <w:b/>
      <w:bCs/>
    </w:rPr>
  </w:style>
  <w:style w:type="character" w:customStyle="1" w:styleId="afff0">
    <w:name w:val="Тема примечания Знак"/>
    <w:basedOn w:val="affe"/>
    <w:link w:val="afff"/>
    <w:uiPriority w:val="99"/>
    <w:semiHidden/>
    <w:rsid w:val="004A5302"/>
    <w:rPr>
      <w:rFonts w:ascii="Times New Roman" w:hAnsi="Times New Roman"/>
      <w:b/>
      <w:bCs/>
      <w:sz w:val="20"/>
      <w:szCs w:val="20"/>
    </w:rPr>
  </w:style>
  <w:style w:type="paragraph" w:customStyle="1" w:styleId="a3">
    <w:name w:val="Подпись рисунка"/>
    <w:basedOn w:val="a7"/>
    <w:next w:val="a7"/>
    <w:rsid w:val="00456558"/>
    <w:pPr>
      <w:numPr>
        <w:numId w:val="30"/>
      </w:numPr>
      <w:suppressAutoHyphens/>
      <w:jc w:val="center"/>
    </w:pPr>
  </w:style>
  <w:style w:type="character" w:styleId="afff1">
    <w:name w:val="Unresolved Mention"/>
    <w:basedOn w:val="a8"/>
    <w:uiPriority w:val="99"/>
    <w:semiHidden/>
    <w:unhideWhenUsed/>
    <w:rsid w:val="00374C59"/>
    <w:rPr>
      <w:color w:val="605E5C"/>
      <w:shd w:val="clear" w:color="auto" w:fill="E1DFDD"/>
    </w:rPr>
  </w:style>
  <w:style w:type="character" w:styleId="afff2">
    <w:name w:val="FollowedHyperlink"/>
    <w:basedOn w:val="a8"/>
    <w:uiPriority w:val="99"/>
    <w:semiHidden/>
    <w:unhideWhenUsed/>
    <w:locked/>
    <w:rsid w:val="00374C59"/>
    <w:rPr>
      <w:color w:val="800080" w:themeColor="followedHyperlink"/>
      <w:u w:val="single"/>
    </w:rPr>
  </w:style>
  <w:style w:type="paragraph" w:customStyle="1" w:styleId="afff3">
    <w:name w:val="Стиль Лабораторной"/>
    <w:basedOn w:val="a7"/>
    <w:link w:val="afff4"/>
    <w:qFormat/>
    <w:rsid w:val="002632D6"/>
    <w:pPr>
      <w:spacing w:line="240" w:lineRule="auto"/>
      <w:ind w:firstLine="0"/>
      <w:jc w:val="center"/>
    </w:pPr>
    <w:rPr>
      <w:b/>
      <w:sz w:val="32"/>
      <w:szCs w:val="32"/>
      <w:lang w:val="en-US"/>
    </w:rPr>
  </w:style>
  <w:style w:type="character" w:customStyle="1" w:styleId="afff4">
    <w:name w:val="Стиль Лабораторной Знак"/>
    <w:basedOn w:val="a8"/>
    <w:link w:val="afff3"/>
    <w:rsid w:val="002632D6"/>
    <w:rPr>
      <w:rFonts w:ascii="Times New Roman" w:hAnsi="Times New Roman"/>
      <w:b/>
      <w:sz w:val="32"/>
      <w:szCs w:val="32"/>
      <w:lang w:val="en-US"/>
    </w:rPr>
  </w:style>
  <w:style w:type="paragraph" w:customStyle="1" w:styleId="afff5">
    <w:name w:val="Тема лабораторной работы"/>
    <w:basedOn w:val="a7"/>
    <w:qFormat/>
    <w:rsid w:val="004D6D91"/>
    <w:pPr>
      <w:tabs>
        <w:tab w:val="num" w:pos="0"/>
      </w:tabs>
      <w:suppressAutoHyphens/>
      <w:spacing w:line="240" w:lineRule="auto"/>
      <w:ind w:firstLine="0"/>
      <w:jc w:val="center"/>
    </w:pPr>
    <w:rPr>
      <w:rFonts w:eastAsia="Times New Roman" w:cs="Times New Roman"/>
    </w:rPr>
  </w:style>
  <w:style w:type="paragraph" w:customStyle="1" w:styleId="afff6">
    <w:name w:val="МинОбрСПбПУ"/>
    <w:basedOn w:val="a7"/>
    <w:qFormat/>
    <w:rsid w:val="004D6D91"/>
    <w:pPr>
      <w:ind w:right="567"/>
      <w:jc w:val="center"/>
    </w:pPr>
    <w:rPr>
      <w:rFonts w:eastAsia="Times New Roman"/>
    </w:rPr>
  </w:style>
  <w:style w:type="paragraph" w:customStyle="1" w:styleId="afff7">
    <w:name w:val="Роспись"/>
    <w:basedOn w:val="af6"/>
    <w:qFormat/>
    <w:rsid w:val="00025991"/>
    <w:pPr>
      <w:tabs>
        <w:tab w:val="left" w:pos="4746"/>
        <w:tab w:val="left" w:pos="6840"/>
      </w:tabs>
      <w:spacing w:line="240" w:lineRule="auto"/>
      <w:ind w:left="851" w:firstLine="0"/>
      <w:jc w:val="left"/>
    </w:pPr>
    <w:rPr>
      <w:rFonts w:cs="Times New Roman"/>
      <w:i/>
      <w:sz w:val="22"/>
      <w:szCs w:val="22"/>
    </w:rPr>
  </w:style>
  <w:style w:type="paragraph" w:customStyle="1" w:styleId="41">
    <w:name w:val="Подпись4"/>
    <w:basedOn w:val="af6"/>
    <w:qFormat/>
    <w:rsid w:val="00025991"/>
    <w:pPr>
      <w:tabs>
        <w:tab w:val="left" w:pos="4746"/>
        <w:tab w:val="left" w:pos="6840"/>
      </w:tabs>
      <w:spacing w:line="240" w:lineRule="auto"/>
      <w:ind w:left="567" w:firstLine="0"/>
      <w:jc w:val="center"/>
    </w:pPr>
    <w:rPr>
      <w:rFonts w:cs="Times New Roman"/>
      <w:i/>
      <w:sz w:val="22"/>
      <w:szCs w:val="22"/>
    </w:rPr>
  </w:style>
  <w:style w:type="paragraph" w:customStyle="1" w:styleId="a">
    <w:name w:val="Кто_я"/>
    <w:basedOn w:val="af6"/>
    <w:qFormat/>
    <w:rsid w:val="00111FF9"/>
    <w:pPr>
      <w:numPr>
        <w:numId w:val="24"/>
      </w:numPr>
      <w:tabs>
        <w:tab w:val="clear" w:pos="0"/>
      </w:tabs>
      <w:spacing w:before="240" w:after="200" w:line="240" w:lineRule="auto"/>
      <w:ind w:left="567" w:firstLine="0"/>
      <w:jc w:val="right"/>
    </w:pPr>
    <w:rPr>
      <w:rFonts w:cs="Times New Roman"/>
    </w:rPr>
  </w:style>
  <w:style w:type="paragraph" w:customStyle="1" w:styleId="a6">
    <w:name w:val="Заголовок_пункта"/>
    <w:basedOn w:val="af6"/>
    <w:qFormat/>
    <w:rsid w:val="00111FF9"/>
    <w:pPr>
      <w:numPr>
        <w:numId w:val="26"/>
      </w:numPr>
      <w:suppressAutoHyphens/>
      <w:ind w:firstLine="419"/>
      <w:outlineLvl w:val="0"/>
    </w:pPr>
    <w:rPr>
      <w:rFonts w:eastAsia="Times New Roman" w:cs="Times New Roman"/>
      <w:b/>
    </w:rPr>
  </w:style>
  <w:style w:type="paragraph" w:customStyle="1" w:styleId="afff8">
    <w:name w:val="Заголовок_таблицы"/>
    <w:basedOn w:val="af0"/>
    <w:qFormat/>
    <w:rsid w:val="00111FF9"/>
    <w:rPr>
      <w:b/>
    </w:rPr>
  </w:style>
  <w:style w:type="paragraph" w:customStyle="1" w:styleId="afff9">
    <w:name w:val="Название_таблицы"/>
    <w:basedOn w:val="aff2"/>
    <w:qFormat/>
    <w:rsid w:val="0030071C"/>
    <w:pPr>
      <w:keepNext/>
      <w:jc w:val="left"/>
    </w:pPr>
    <w:rPr>
      <w:b w:val="0"/>
      <w:color w:val="000000" w:themeColor="text1"/>
      <w:sz w:val="28"/>
    </w:rPr>
  </w:style>
  <w:style w:type="paragraph" w:customStyle="1" w:styleId="afffa">
    <w:name w:val="Название_рисунка"/>
    <w:basedOn w:val="aff2"/>
    <w:qFormat/>
    <w:rsid w:val="0030071C"/>
    <w:pPr>
      <w:jc w:val="center"/>
    </w:pPr>
    <w:rPr>
      <w:b w:val="0"/>
      <w:color w:val="000000" w:themeColor="text1"/>
      <w:sz w:val="28"/>
    </w:rPr>
  </w:style>
  <w:style w:type="paragraph" w:styleId="afffb">
    <w:name w:val="Intense Quote"/>
    <w:basedOn w:val="a7"/>
    <w:next w:val="a7"/>
    <w:link w:val="afffc"/>
    <w:uiPriority w:val="30"/>
    <w:locked/>
    <w:rsid w:val="00D335C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c">
    <w:name w:val="Выделенная цитата Знак"/>
    <w:basedOn w:val="a8"/>
    <w:link w:val="afffb"/>
    <w:uiPriority w:val="30"/>
    <w:rsid w:val="00D335CB"/>
    <w:rPr>
      <w:rFonts w:ascii="Times New Roman" w:hAnsi="Times New Roman"/>
      <w:i/>
      <w:iCs/>
      <w:color w:val="4F81BD" w:themeColor="accent1"/>
      <w:sz w:val="28"/>
      <w:szCs w:val="28"/>
    </w:rPr>
  </w:style>
  <w:style w:type="paragraph" w:customStyle="1" w:styleId="afffd">
    <w:name w:val="АААААААААА"/>
    <w:basedOn w:val="a7"/>
    <w:qFormat/>
    <w:rsid w:val="00D335CB"/>
    <w:pPr>
      <w:spacing w:line="240" w:lineRule="auto"/>
    </w:pPr>
    <w:rPr>
      <w:rFonts w:eastAsia="Times New Roman" w:cs="Times New Roman"/>
      <w:b/>
    </w:rPr>
  </w:style>
  <w:style w:type="character" w:styleId="afffe">
    <w:name w:val="Subtle Emphasis"/>
    <w:basedOn w:val="a8"/>
    <w:uiPriority w:val="99"/>
    <w:locked/>
    <w:rsid w:val="0057482E"/>
    <w:rPr>
      <w:i/>
      <w:iCs/>
      <w:color w:val="404040" w:themeColor="text1" w:themeTint="BF"/>
    </w:rPr>
  </w:style>
  <w:style w:type="paragraph" w:customStyle="1" w:styleId="affff">
    <w:name w:val="МОЙ обычный текст"/>
    <w:link w:val="affff0"/>
    <w:qFormat/>
    <w:rsid w:val="00B26D55"/>
    <w:pPr>
      <w:spacing w:line="360" w:lineRule="auto"/>
      <w:ind w:firstLine="709"/>
    </w:pPr>
    <w:rPr>
      <w:rFonts w:ascii="Times New Roman" w:eastAsiaTheme="minorHAnsi" w:hAnsi="Times New Roman"/>
      <w:sz w:val="28"/>
      <w:lang w:val="en-US" w:eastAsia="en-US"/>
    </w:rPr>
  </w:style>
  <w:style w:type="character" w:customStyle="1" w:styleId="affff0">
    <w:name w:val="МОЙ обычный текст Знак"/>
    <w:basedOn w:val="a8"/>
    <w:link w:val="affff"/>
    <w:rsid w:val="00B26D55"/>
    <w:rPr>
      <w:rFonts w:ascii="Times New Roman" w:eastAsiaTheme="minorHAnsi" w:hAnsi="Times New Roman"/>
      <w:sz w:val="28"/>
      <w:lang w:val="en-US" w:eastAsia="en-US"/>
    </w:rPr>
  </w:style>
  <w:style w:type="paragraph" w:styleId="HTML">
    <w:name w:val="HTML Preformatted"/>
    <w:basedOn w:val="a7"/>
    <w:link w:val="HTML0"/>
    <w:uiPriority w:val="99"/>
    <w:semiHidden/>
    <w:unhideWhenUsed/>
    <w:locked/>
    <w:rsid w:val="0009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8"/>
    <w:link w:val="HTML"/>
    <w:uiPriority w:val="99"/>
    <w:semiHidden/>
    <w:rsid w:val="00094B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3183">
      <w:bodyDiv w:val="1"/>
      <w:marLeft w:val="0"/>
      <w:marRight w:val="0"/>
      <w:marTop w:val="0"/>
      <w:marBottom w:val="0"/>
      <w:divBdr>
        <w:top w:val="none" w:sz="0" w:space="0" w:color="auto"/>
        <w:left w:val="none" w:sz="0" w:space="0" w:color="auto"/>
        <w:bottom w:val="none" w:sz="0" w:space="0" w:color="auto"/>
        <w:right w:val="none" w:sz="0" w:space="0" w:color="auto"/>
      </w:divBdr>
    </w:div>
    <w:div w:id="38601582">
      <w:bodyDiv w:val="1"/>
      <w:marLeft w:val="0"/>
      <w:marRight w:val="0"/>
      <w:marTop w:val="0"/>
      <w:marBottom w:val="0"/>
      <w:divBdr>
        <w:top w:val="none" w:sz="0" w:space="0" w:color="auto"/>
        <w:left w:val="none" w:sz="0" w:space="0" w:color="auto"/>
        <w:bottom w:val="none" w:sz="0" w:space="0" w:color="auto"/>
        <w:right w:val="none" w:sz="0" w:space="0" w:color="auto"/>
      </w:divBdr>
    </w:div>
    <w:div w:id="42095316">
      <w:bodyDiv w:val="1"/>
      <w:marLeft w:val="0"/>
      <w:marRight w:val="0"/>
      <w:marTop w:val="0"/>
      <w:marBottom w:val="0"/>
      <w:divBdr>
        <w:top w:val="none" w:sz="0" w:space="0" w:color="auto"/>
        <w:left w:val="none" w:sz="0" w:space="0" w:color="auto"/>
        <w:bottom w:val="none" w:sz="0" w:space="0" w:color="auto"/>
        <w:right w:val="none" w:sz="0" w:space="0" w:color="auto"/>
      </w:divBdr>
    </w:div>
    <w:div w:id="44331992">
      <w:bodyDiv w:val="1"/>
      <w:marLeft w:val="0"/>
      <w:marRight w:val="0"/>
      <w:marTop w:val="0"/>
      <w:marBottom w:val="0"/>
      <w:divBdr>
        <w:top w:val="none" w:sz="0" w:space="0" w:color="auto"/>
        <w:left w:val="none" w:sz="0" w:space="0" w:color="auto"/>
        <w:bottom w:val="none" w:sz="0" w:space="0" w:color="auto"/>
        <w:right w:val="none" w:sz="0" w:space="0" w:color="auto"/>
      </w:divBdr>
    </w:div>
    <w:div w:id="51782232">
      <w:bodyDiv w:val="1"/>
      <w:marLeft w:val="0"/>
      <w:marRight w:val="0"/>
      <w:marTop w:val="0"/>
      <w:marBottom w:val="0"/>
      <w:divBdr>
        <w:top w:val="none" w:sz="0" w:space="0" w:color="auto"/>
        <w:left w:val="none" w:sz="0" w:space="0" w:color="auto"/>
        <w:bottom w:val="none" w:sz="0" w:space="0" w:color="auto"/>
        <w:right w:val="none" w:sz="0" w:space="0" w:color="auto"/>
      </w:divBdr>
    </w:div>
    <w:div w:id="67503616">
      <w:bodyDiv w:val="1"/>
      <w:marLeft w:val="0"/>
      <w:marRight w:val="0"/>
      <w:marTop w:val="0"/>
      <w:marBottom w:val="0"/>
      <w:divBdr>
        <w:top w:val="none" w:sz="0" w:space="0" w:color="auto"/>
        <w:left w:val="none" w:sz="0" w:space="0" w:color="auto"/>
        <w:bottom w:val="none" w:sz="0" w:space="0" w:color="auto"/>
        <w:right w:val="none" w:sz="0" w:space="0" w:color="auto"/>
      </w:divBdr>
    </w:div>
    <w:div w:id="98722226">
      <w:bodyDiv w:val="1"/>
      <w:marLeft w:val="0"/>
      <w:marRight w:val="0"/>
      <w:marTop w:val="0"/>
      <w:marBottom w:val="0"/>
      <w:divBdr>
        <w:top w:val="none" w:sz="0" w:space="0" w:color="auto"/>
        <w:left w:val="none" w:sz="0" w:space="0" w:color="auto"/>
        <w:bottom w:val="none" w:sz="0" w:space="0" w:color="auto"/>
        <w:right w:val="none" w:sz="0" w:space="0" w:color="auto"/>
      </w:divBdr>
    </w:div>
    <w:div w:id="160699427">
      <w:bodyDiv w:val="1"/>
      <w:marLeft w:val="0"/>
      <w:marRight w:val="0"/>
      <w:marTop w:val="0"/>
      <w:marBottom w:val="0"/>
      <w:divBdr>
        <w:top w:val="none" w:sz="0" w:space="0" w:color="auto"/>
        <w:left w:val="none" w:sz="0" w:space="0" w:color="auto"/>
        <w:bottom w:val="none" w:sz="0" w:space="0" w:color="auto"/>
        <w:right w:val="none" w:sz="0" w:space="0" w:color="auto"/>
      </w:divBdr>
    </w:div>
    <w:div w:id="172231263">
      <w:bodyDiv w:val="1"/>
      <w:marLeft w:val="0"/>
      <w:marRight w:val="0"/>
      <w:marTop w:val="0"/>
      <w:marBottom w:val="0"/>
      <w:divBdr>
        <w:top w:val="none" w:sz="0" w:space="0" w:color="auto"/>
        <w:left w:val="none" w:sz="0" w:space="0" w:color="auto"/>
        <w:bottom w:val="none" w:sz="0" w:space="0" w:color="auto"/>
        <w:right w:val="none" w:sz="0" w:space="0" w:color="auto"/>
      </w:divBdr>
    </w:div>
    <w:div w:id="185875765">
      <w:bodyDiv w:val="1"/>
      <w:marLeft w:val="0"/>
      <w:marRight w:val="0"/>
      <w:marTop w:val="0"/>
      <w:marBottom w:val="0"/>
      <w:divBdr>
        <w:top w:val="none" w:sz="0" w:space="0" w:color="auto"/>
        <w:left w:val="none" w:sz="0" w:space="0" w:color="auto"/>
        <w:bottom w:val="none" w:sz="0" w:space="0" w:color="auto"/>
        <w:right w:val="none" w:sz="0" w:space="0" w:color="auto"/>
      </w:divBdr>
    </w:div>
    <w:div w:id="221138557">
      <w:bodyDiv w:val="1"/>
      <w:marLeft w:val="0"/>
      <w:marRight w:val="0"/>
      <w:marTop w:val="0"/>
      <w:marBottom w:val="0"/>
      <w:divBdr>
        <w:top w:val="none" w:sz="0" w:space="0" w:color="auto"/>
        <w:left w:val="none" w:sz="0" w:space="0" w:color="auto"/>
        <w:bottom w:val="none" w:sz="0" w:space="0" w:color="auto"/>
        <w:right w:val="none" w:sz="0" w:space="0" w:color="auto"/>
      </w:divBdr>
    </w:div>
    <w:div w:id="224687451">
      <w:bodyDiv w:val="1"/>
      <w:marLeft w:val="0"/>
      <w:marRight w:val="0"/>
      <w:marTop w:val="0"/>
      <w:marBottom w:val="0"/>
      <w:divBdr>
        <w:top w:val="none" w:sz="0" w:space="0" w:color="auto"/>
        <w:left w:val="none" w:sz="0" w:space="0" w:color="auto"/>
        <w:bottom w:val="none" w:sz="0" w:space="0" w:color="auto"/>
        <w:right w:val="none" w:sz="0" w:space="0" w:color="auto"/>
      </w:divBdr>
    </w:div>
    <w:div w:id="228468668">
      <w:bodyDiv w:val="1"/>
      <w:marLeft w:val="0"/>
      <w:marRight w:val="0"/>
      <w:marTop w:val="0"/>
      <w:marBottom w:val="0"/>
      <w:divBdr>
        <w:top w:val="none" w:sz="0" w:space="0" w:color="auto"/>
        <w:left w:val="none" w:sz="0" w:space="0" w:color="auto"/>
        <w:bottom w:val="none" w:sz="0" w:space="0" w:color="auto"/>
        <w:right w:val="none" w:sz="0" w:space="0" w:color="auto"/>
      </w:divBdr>
    </w:div>
    <w:div w:id="298464245">
      <w:bodyDiv w:val="1"/>
      <w:marLeft w:val="0"/>
      <w:marRight w:val="0"/>
      <w:marTop w:val="0"/>
      <w:marBottom w:val="0"/>
      <w:divBdr>
        <w:top w:val="none" w:sz="0" w:space="0" w:color="auto"/>
        <w:left w:val="none" w:sz="0" w:space="0" w:color="auto"/>
        <w:bottom w:val="none" w:sz="0" w:space="0" w:color="auto"/>
        <w:right w:val="none" w:sz="0" w:space="0" w:color="auto"/>
      </w:divBdr>
    </w:div>
    <w:div w:id="305159755">
      <w:bodyDiv w:val="1"/>
      <w:marLeft w:val="0"/>
      <w:marRight w:val="0"/>
      <w:marTop w:val="0"/>
      <w:marBottom w:val="0"/>
      <w:divBdr>
        <w:top w:val="none" w:sz="0" w:space="0" w:color="auto"/>
        <w:left w:val="none" w:sz="0" w:space="0" w:color="auto"/>
        <w:bottom w:val="none" w:sz="0" w:space="0" w:color="auto"/>
        <w:right w:val="none" w:sz="0" w:space="0" w:color="auto"/>
      </w:divBdr>
    </w:div>
    <w:div w:id="319627403">
      <w:bodyDiv w:val="1"/>
      <w:marLeft w:val="0"/>
      <w:marRight w:val="0"/>
      <w:marTop w:val="0"/>
      <w:marBottom w:val="0"/>
      <w:divBdr>
        <w:top w:val="none" w:sz="0" w:space="0" w:color="auto"/>
        <w:left w:val="none" w:sz="0" w:space="0" w:color="auto"/>
        <w:bottom w:val="none" w:sz="0" w:space="0" w:color="auto"/>
        <w:right w:val="none" w:sz="0" w:space="0" w:color="auto"/>
      </w:divBdr>
    </w:div>
    <w:div w:id="328289601">
      <w:bodyDiv w:val="1"/>
      <w:marLeft w:val="0"/>
      <w:marRight w:val="0"/>
      <w:marTop w:val="0"/>
      <w:marBottom w:val="0"/>
      <w:divBdr>
        <w:top w:val="none" w:sz="0" w:space="0" w:color="auto"/>
        <w:left w:val="none" w:sz="0" w:space="0" w:color="auto"/>
        <w:bottom w:val="none" w:sz="0" w:space="0" w:color="auto"/>
        <w:right w:val="none" w:sz="0" w:space="0" w:color="auto"/>
      </w:divBdr>
    </w:div>
    <w:div w:id="367878389">
      <w:bodyDiv w:val="1"/>
      <w:marLeft w:val="0"/>
      <w:marRight w:val="0"/>
      <w:marTop w:val="0"/>
      <w:marBottom w:val="0"/>
      <w:divBdr>
        <w:top w:val="none" w:sz="0" w:space="0" w:color="auto"/>
        <w:left w:val="none" w:sz="0" w:space="0" w:color="auto"/>
        <w:bottom w:val="none" w:sz="0" w:space="0" w:color="auto"/>
        <w:right w:val="none" w:sz="0" w:space="0" w:color="auto"/>
      </w:divBdr>
    </w:div>
    <w:div w:id="375814007">
      <w:bodyDiv w:val="1"/>
      <w:marLeft w:val="0"/>
      <w:marRight w:val="0"/>
      <w:marTop w:val="0"/>
      <w:marBottom w:val="0"/>
      <w:divBdr>
        <w:top w:val="none" w:sz="0" w:space="0" w:color="auto"/>
        <w:left w:val="none" w:sz="0" w:space="0" w:color="auto"/>
        <w:bottom w:val="none" w:sz="0" w:space="0" w:color="auto"/>
        <w:right w:val="none" w:sz="0" w:space="0" w:color="auto"/>
      </w:divBdr>
    </w:div>
    <w:div w:id="420151463">
      <w:bodyDiv w:val="1"/>
      <w:marLeft w:val="0"/>
      <w:marRight w:val="0"/>
      <w:marTop w:val="0"/>
      <w:marBottom w:val="0"/>
      <w:divBdr>
        <w:top w:val="none" w:sz="0" w:space="0" w:color="auto"/>
        <w:left w:val="none" w:sz="0" w:space="0" w:color="auto"/>
        <w:bottom w:val="none" w:sz="0" w:space="0" w:color="auto"/>
        <w:right w:val="none" w:sz="0" w:space="0" w:color="auto"/>
      </w:divBdr>
    </w:div>
    <w:div w:id="442186365">
      <w:bodyDiv w:val="1"/>
      <w:marLeft w:val="0"/>
      <w:marRight w:val="0"/>
      <w:marTop w:val="0"/>
      <w:marBottom w:val="0"/>
      <w:divBdr>
        <w:top w:val="none" w:sz="0" w:space="0" w:color="auto"/>
        <w:left w:val="none" w:sz="0" w:space="0" w:color="auto"/>
        <w:bottom w:val="none" w:sz="0" w:space="0" w:color="auto"/>
        <w:right w:val="none" w:sz="0" w:space="0" w:color="auto"/>
      </w:divBdr>
    </w:div>
    <w:div w:id="538906258">
      <w:bodyDiv w:val="1"/>
      <w:marLeft w:val="0"/>
      <w:marRight w:val="0"/>
      <w:marTop w:val="0"/>
      <w:marBottom w:val="0"/>
      <w:divBdr>
        <w:top w:val="none" w:sz="0" w:space="0" w:color="auto"/>
        <w:left w:val="none" w:sz="0" w:space="0" w:color="auto"/>
        <w:bottom w:val="none" w:sz="0" w:space="0" w:color="auto"/>
        <w:right w:val="none" w:sz="0" w:space="0" w:color="auto"/>
      </w:divBdr>
    </w:div>
    <w:div w:id="592055066">
      <w:bodyDiv w:val="1"/>
      <w:marLeft w:val="0"/>
      <w:marRight w:val="0"/>
      <w:marTop w:val="0"/>
      <w:marBottom w:val="0"/>
      <w:divBdr>
        <w:top w:val="none" w:sz="0" w:space="0" w:color="auto"/>
        <w:left w:val="none" w:sz="0" w:space="0" w:color="auto"/>
        <w:bottom w:val="none" w:sz="0" w:space="0" w:color="auto"/>
        <w:right w:val="none" w:sz="0" w:space="0" w:color="auto"/>
      </w:divBdr>
    </w:div>
    <w:div w:id="592518125">
      <w:bodyDiv w:val="1"/>
      <w:marLeft w:val="0"/>
      <w:marRight w:val="0"/>
      <w:marTop w:val="0"/>
      <w:marBottom w:val="0"/>
      <w:divBdr>
        <w:top w:val="none" w:sz="0" w:space="0" w:color="auto"/>
        <w:left w:val="none" w:sz="0" w:space="0" w:color="auto"/>
        <w:bottom w:val="none" w:sz="0" w:space="0" w:color="auto"/>
        <w:right w:val="none" w:sz="0" w:space="0" w:color="auto"/>
      </w:divBdr>
    </w:div>
    <w:div w:id="602613454">
      <w:bodyDiv w:val="1"/>
      <w:marLeft w:val="0"/>
      <w:marRight w:val="0"/>
      <w:marTop w:val="0"/>
      <w:marBottom w:val="0"/>
      <w:divBdr>
        <w:top w:val="none" w:sz="0" w:space="0" w:color="auto"/>
        <w:left w:val="none" w:sz="0" w:space="0" w:color="auto"/>
        <w:bottom w:val="none" w:sz="0" w:space="0" w:color="auto"/>
        <w:right w:val="none" w:sz="0" w:space="0" w:color="auto"/>
      </w:divBdr>
    </w:div>
    <w:div w:id="605119564">
      <w:bodyDiv w:val="1"/>
      <w:marLeft w:val="0"/>
      <w:marRight w:val="0"/>
      <w:marTop w:val="0"/>
      <w:marBottom w:val="0"/>
      <w:divBdr>
        <w:top w:val="none" w:sz="0" w:space="0" w:color="auto"/>
        <w:left w:val="none" w:sz="0" w:space="0" w:color="auto"/>
        <w:bottom w:val="none" w:sz="0" w:space="0" w:color="auto"/>
        <w:right w:val="none" w:sz="0" w:space="0" w:color="auto"/>
      </w:divBdr>
    </w:div>
    <w:div w:id="630593914">
      <w:bodyDiv w:val="1"/>
      <w:marLeft w:val="0"/>
      <w:marRight w:val="0"/>
      <w:marTop w:val="0"/>
      <w:marBottom w:val="0"/>
      <w:divBdr>
        <w:top w:val="none" w:sz="0" w:space="0" w:color="auto"/>
        <w:left w:val="none" w:sz="0" w:space="0" w:color="auto"/>
        <w:bottom w:val="none" w:sz="0" w:space="0" w:color="auto"/>
        <w:right w:val="none" w:sz="0" w:space="0" w:color="auto"/>
      </w:divBdr>
    </w:div>
    <w:div w:id="631785405">
      <w:bodyDiv w:val="1"/>
      <w:marLeft w:val="0"/>
      <w:marRight w:val="0"/>
      <w:marTop w:val="0"/>
      <w:marBottom w:val="0"/>
      <w:divBdr>
        <w:top w:val="none" w:sz="0" w:space="0" w:color="auto"/>
        <w:left w:val="none" w:sz="0" w:space="0" w:color="auto"/>
        <w:bottom w:val="none" w:sz="0" w:space="0" w:color="auto"/>
        <w:right w:val="none" w:sz="0" w:space="0" w:color="auto"/>
      </w:divBdr>
    </w:div>
    <w:div w:id="650713373">
      <w:bodyDiv w:val="1"/>
      <w:marLeft w:val="0"/>
      <w:marRight w:val="0"/>
      <w:marTop w:val="0"/>
      <w:marBottom w:val="0"/>
      <w:divBdr>
        <w:top w:val="none" w:sz="0" w:space="0" w:color="auto"/>
        <w:left w:val="none" w:sz="0" w:space="0" w:color="auto"/>
        <w:bottom w:val="none" w:sz="0" w:space="0" w:color="auto"/>
        <w:right w:val="none" w:sz="0" w:space="0" w:color="auto"/>
      </w:divBdr>
    </w:div>
    <w:div w:id="749817760">
      <w:bodyDiv w:val="1"/>
      <w:marLeft w:val="0"/>
      <w:marRight w:val="0"/>
      <w:marTop w:val="0"/>
      <w:marBottom w:val="0"/>
      <w:divBdr>
        <w:top w:val="none" w:sz="0" w:space="0" w:color="auto"/>
        <w:left w:val="none" w:sz="0" w:space="0" w:color="auto"/>
        <w:bottom w:val="none" w:sz="0" w:space="0" w:color="auto"/>
        <w:right w:val="none" w:sz="0" w:space="0" w:color="auto"/>
      </w:divBdr>
    </w:div>
    <w:div w:id="780492255">
      <w:bodyDiv w:val="1"/>
      <w:marLeft w:val="0"/>
      <w:marRight w:val="0"/>
      <w:marTop w:val="0"/>
      <w:marBottom w:val="0"/>
      <w:divBdr>
        <w:top w:val="none" w:sz="0" w:space="0" w:color="auto"/>
        <w:left w:val="none" w:sz="0" w:space="0" w:color="auto"/>
        <w:bottom w:val="none" w:sz="0" w:space="0" w:color="auto"/>
        <w:right w:val="none" w:sz="0" w:space="0" w:color="auto"/>
      </w:divBdr>
    </w:div>
    <w:div w:id="817191268">
      <w:bodyDiv w:val="1"/>
      <w:marLeft w:val="0"/>
      <w:marRight w:val="0"/>
      <w:marTop w:val="0"/>
      <w:marBottom w:val="0"/>
      <w:divBdr>
        <w:top w:val="none" w:sz="0" w:space="0" w:color="auto"/>
        <w:left w:val="none" w:sz="0" w:space="0" w:color="auto"/>
        <w:bottom w:val="none" w:sz="0" w:space="0" w:color="auto"/>
        <w:right w:val="none" w:sz="0" w:space="0" w:color="auto"/>
      </w:divBdr>
    </w:div>
    <w:div w:id="908075955">
      <w:bodyDiv w:val="1"/>
      <w:marLeft w:val="0"/>
      <w:marRight w:val="0"/>
      <w:marTop w:val="0"/>
      <w:marBottom w:val="0"/>
      <w:divBdr>
        <w:top w:val="none" w:sz="0" w:space="0" w:color="auto"/>
        <w:left w:val="none" w:sz="0" w:space="0" w:color="auto"/>
        <w:bottom w:val="none" w:sz="0" w:space="0" w:color="auto"/>
        <w:right w:val="none" w:sz="0" w:space="0" w:color="auto"/>
      </w:divBdr>
    </w:div>
    <w:div w:id="908466879">
      <w:bodyDiv w:val="1"/>
      <w:marLeft w:val="0"/>
      <w:marRight w:val="0"/>
      <w:marTop w:val="0"/>
      <w:marBottom w:val="0"/>
      <w:divBdr>
        <w:top w:val="none" w:sz="0" w:space="0" w:color="auto"/>
        <w:left w:val="none" w:sz="0" w:space="0" w:color="auto"/>
        <w:bottom w:val="none" w:sz="0" w:space="0" w:color="auto"/>
        <w:right w:val="none" w:sz="0" w:space="0" w:color="auto"/>
      </w:divBdr>
    </w:div>
    <w:div w:id="911356252">
      <w:bodyDiv w:val="1"/>
      <w:marLeft w:val="0"/>
      <w:marRight w:val="0"/>
      <w:marTop w:val="0"/>
      <w:marBottom w:val="0"/>
      <w:divBdr>
        <w:top w:val="none" w:sz="0" w:space="0" w:color="auto"/>
        <w:left w:val="none" w:sz="0" w:space="0" w:color="auto"/>
        <w:bottom w:val="none" w:sz="0" w:space="0" w:color="auto"/>
        <w:right w:val="none" w:sz="0" w:space="0" w:color="auto"/>
      </w:divBdr>
    </w:div>
    <w:div w:id="925311962">
      <w:bodyDiv w:val="1"/>
      <w:marLeft w:val="0"/>
      <w:marRight w:val="0"/>
      <w:marTop w:val="0"/>
      <w:marBottom w:val="0"/>
      <w:divBdr>
        <w:top w:val="none" w:sz="0" w:space="0" w:color="auto"/>
        <w:left w:val="none" w:sz="0" w:space="0" w:color="auto"/>
        <w:bottom w:val="none" w:sz="0" w:space="0" w:color="auto"/>
        <w:right w:val="none" w:sz="0" w:space="0" w:color="auto"/>
      </w:divBdr>
    </w:div>
    <w:div w:id="962543181">
      <w:bodyDiv w:val="1"/>
      <w:marLeft w:val="0"/>
      <w:marRight w:val="0"/>
      <w:marTop w:val="0"/>
      <w:marBottom w:val="0"/>
      <w:divBdr>
        <w:top w:val="none" w:sz="0" w:space="0" w:color="auto"/>
        <w:left w:val="none" w:sz="0" w:space="0" w:color="auto"/>
        <w:bottom w:val="none" w:sz="0" w:space="0" w:color="auto"/>
        <w:right w:val="none" w:sz="0" w:space="0" w:color="auto"/>
      </w:divBdr>
    </w:div>
    <w:div w:id="1060402887">
      <w:bodyDiv w:val="1"/>
      <w:marLeft w:val="0"/>
      <w:marRight w:val="0"/>
      <w:marTop w:val="0"/>
      <w:marBottom w:val="0"/>
      <w:divBdr>
        <w:top w:val="none" w:sz="0" w:space="0" w:color="auto"/>
        <w:left w:val="none" w:sz="0" w:space="0" w:color="auto"/>
        <w:bottom w:val="none" w:sz="0" w:space="0" w:color="auto"/>
        <w:right w:val="none" w:sz="0" w:space="0" w:color="auto"/>
      </w:divBdr>
    </w:div>
    <w:div w:id="1066420322">
      <w:bodyDiv w:val="1"/>
      <w:marLeft w:val="0"/>
      <w:marRight w:val="0"/>
      <w:marTop w:val="0"/>
      <w:marBottom w:val="0"/>
      <w:divBdr>
        <w:top w:val="none" w:sz="0" w:space="0" w:color="auto"/>
        <w:left w:val="none" w:sz="0" w:space="0" w:color="auto"/>
        <w:bottom w:val="none" w:sz="0" w:space="0" w:color="auto"/>
        <w:right w:val="none" w:sz="0" w:space="0" w:color="auto"/>
      </w:divBdr>
    </w:div>
    <w:div w:id="1079210270">
      <w:bodyDiv w:val="1"/>
      <w:marLeft w:val="0"/>
      <w:marRight w:val="0"/>
      <w:marTop w:val="0"/>
      <w:marBottom w:val="0"/>
      <w:divBdr>
        <w:top w:val="none" w:sz="0" w:space="0" w:color="auto"/>
        <w:left w:val="none" w:sz="0" w:space="0" w:color="auto"/>
        <w:bottom w:val="none" w:sz="0" w:space="0" w:color="auto"/>
        <w:right w:val="none" w:sz="0" w:space="0" w:color="auto"/>
      </w:divBdr>
    </w:div>
    <w:div w:id="1085998935">
      <w:bodyDiv w:val="1"/>
      <w:marLeft w:val="0"/>
      <w:marRight w:val="0"/>
      <w:marTop w:val="0"/>
      <w:marBottom w:val="0"/>
      <w:divBdr>
        <w:top w:val="none" w:sz="0" w:space="0" w:color="auto"/>
        <w:left w:val="none" w:sz="0" w:space="0" w:color="auto"/>
        <w:bottom w:val="none" w:sz="0" w:space="0" w:color="auto"/>
        <w:right w:val="none" w:sz="0" w:space="0" w:color="auto"/>
      </w:divBdr>
    </w:div>
    <w:div w:id="1110123784">
      <w:bodyDiv w:val="1"/>
      <w:marLeft w:val="0"/>
      <w:marRight w:val="0"/>
      <w:marTop w:val="0"/>
      <w:marBottom w:val="0"/>
      <w:divBdr>
        <w:top w:val="none" w:sz="0" w:space="0" w:color="auto"/>
        <w:left w:val="none" w:sz="0" w:space="0" w:color="auto"/>
        <w:bottom w:val="none" w:sz="0" w:space="0" w:color="auto"/>
        <w:right w:val="none" w:sz="0" w:space="0" w:color="auto"/>
      </w:divBdr>
    </w:div>
    <w:div w:id="1110273263">
      <w:bodyDiv w:val="1"/>
      <w:marLeft w:val="0"/>
      <w:marRight w:val="0"/>
      <w:marTop w:val="0"/>
      <w:marBottom w:val="0"/>
      <w:divBdr>
        <w:top w:val="none" w:sz="0" w:space="0" w:color="auto"/>
        <w:left w:val="none" w:sz="0" w:space="0" w:color="auto"/>
        <w:bottom w:val="none" w:sz="0" w:space="0" w:color="auto"/>
        <w:right w:val="none" w:sz="0" w:space="0" w:color="auto"/>
      </w:divBdr>
    </w:div>
    <w:div w:id="1154175869">
      <w:bodyDiv w:val="1"/>
      <w:marLeft w:val="0"/>
      <w:marRight w:val="0"/>
      <w:marTop w:val="0"/>
      <w:marBottom w:val="0"/>
      <w:divBdr>
        <w:top w:val="none" w:sz="0" w:space="0" w:color="auto"/>
        <w:left w:val="none" w:sz="0" w:space="0" w:color="auto"/>
        <w:bottom w:val="none" w:sz="0" w:space="0" w:color="auto"/>
        <w:right w:val="none" w:sz="0" w:space="0" w:color="auto"/>
      </w:divBdr>
    </w:div>
    <w:div w:id="1159538208">
      <w:bodyDiv w:val="1"/>
      <w:marLeft w:val="0"/>
      <w:marRight w:val="0"/>
      <w:marTop w:val="0"/>
      <w:marBottom w:val="0"/>
      <w:divBdr>
        <w:top w:val="none" w:sz="0" w:space="0" w:color="auto"/>
        <w:left w:val="none" w:sz="0" w:space="0" w:color="auto"/>
        <w:bottom w:val="none" w:sz="0" w:space="0" w:color="auto"/>
        <w:right w:val="none" w:sz="0" w:space="0" w:color="auto"/>
      </w:divBdr>
    </w:div>
    <w:div w:id="1183780446">
      <w:bodyDiv w:val="1"/>
      <w:marLeft w:val="0"/>
      <w:marRight w:val="0"/>
      <w:marTop w:val="0"/>
      <w:marBottom w:val="0"/>
      <w:divBdr>
        <w:top w:val="none" w:sz="0" w:space="0" w:color="auto"/>
        <w:left w:val="none" w:sz="0" w:space="0" w:color="auto"/>
        <w:bottom w:val="none" w:sz="0" w:space="0" w:color="auto"/>
        <w:right w:val="none" w:sz="0" w:space="0" w:color="auto"/>
      </w:divBdr>
    </w:div>
    <w:div w:id="1209949033">
      <w:bodyDiv w:val="1"/>
      <w:marLeft w:val="0"/>
      <w:marRight w:val="0"/>
      <w:marTop w:val="0"/>
      <w:marBottom w:val="0"/>
      <w:divBdr>
        <w:top w:val="none" w:sz="0" w:space="0" w:color="auto"/>
        <w:left w:val="none" w:sz="0" w:space="0" w:color="auto"/>
        <w:bottom w:val="none" w:sz="0" w:space="0" w:color="auto"/>
        <w:right w:val="none" w:sz="0" w:space="0" w:color="auto"/>
      </w:divBdr>
    </w:div>
    <w:div w:id="1233851545">
      <w:bodyDiv w:val="1"/>
      <w:marLeft w:val="0"/>
      <w:marRight w:val="0"/>
      <w:marTop w:val="0"/>
      <w:marBottom w:val="0"/>
      <w:divBdr>
        <w:top w:val="none" w:sz="0" w:space="0" w:color="auto"/>
        <w:left w:val="none" w:sz="0" w:space="0" w:color="auto"/>
        <w:bottom w:val="none" w:sz="0" w:space="0" w:color="auto"/>
        <w:right w:val="none" w:sz="0" w:space="0" w:color="auto"/>
      </w:divBdr>
    </w:div>
    <w:div w:id="1286615918">
      <w:bodyDiv w:val="1"/>
      <w:marLeft w:val="0"/>
      <w:marRight w:val="0"/>
      <w:marTop w:val="0"/>
      <w:marBottom w:val="0"/>
      <w:divBdr>
        <w:top w:val="none" w:sz="0" w:space="0" w:color="auto"/>
        <w:left w:val="none" w:sz="0" w:space="0" w:color="auto"/>
        <w:bottom w:val="none" w:sz="0" w:space="0" w:color="auto"/>
        <w:right w:val="none" w:sz="0" w:space="0" w:color="auto"/>
      </w:divBdr>
    </w:div>
    <w:div w:id="1321041176">
      <w:bodyDiv w:val="1"/>
      <w:marLeft w:val="0"/>
      <w:marRight w:val="0"/>
      <w:marTop w:val="0"/>
      <w:marBottom w:val="0"/>
      <w:divBdr>
        <w:top w:val="none" w:sz="0" w:space="0" w:color="auto"/>
        <w:left w:val="none" w:sz="0" w:space="0" w:color="auto"/>
        <w:bottom w:val="none" w:sz="0" w:space="0" w:color="auto"/>
        <w:right w:val="none" w:sz="0" w:space="0" w:color="auto"/>
      </w:divBdr>
    </w:div>
    <w:div w:id="1323702073">
      <w:bodyDiv w:val="1"/>
      <w:marLeft w:val="0"/>
      <w:marRight w:val="0"/>
      <w:marTop w:val="0"/>
      <w:marBottom w:val="0"/>
      <w:divBdr>
        <w:top w:val="none" w:sz="0" w:space="0" w:color="auto"/>
        <w:left w:val="none" w:sz="0" w:space="0" w:color="auto"/>
        <w:bottom w:val="none" w:sz="0" w:space="0" w:color="auto"/>
        <w:right w:val="none" w:sz="0" w:space="0" w:color="auto"/>
      </w:divBdr>
    </w:div>
    <w:div w:id="1403870989">
      <w:bodyDiv w:val="1"/>
      <w:marLeft w:val="0"/>
      <w:marRight w:val="0"/>
      <w:marTop w:val="0"/>
      <w:marBottom w:val="0"/>
      <w:divBdr>
        <w:top w:val="none" w:sz="0" w:space="0" w:color="auto"/>
        <w:left w:val="none" w:sz="0" w:space="0" w:color="auto"/>
        <w:bottom w:val="none" w:sz="0" w:space="0" w:color="auto"/>
        <w:right w:val="none" w:sz="0" w:space="0" w:color="auto"/>
      </w:divBdr>
    </w:div>
    <w:div w:id="1451782493">
      <w:bodyDiv w:val="1"/>
      <w:marLeft w:val="0"/>
      <w:marRight w:val="0"/>
      <w:marTop w:val="0"/>
      <w:marBottom w:val="0"/>
      <w:divBdr>
        <w:top w:val="none" w:sz="0" w:space="0" w:color="auto"/>
        <w:left w:val="none" w:sz="0" w:space="0" w:color="auto"/>
        <w:bottom w:val="none" w:sz="0" w:space="0" w:color="auto"/>
        <w:right w:val="none" w:sz="0" w:space="0" w:color="auto"/>
      </w:divBdr>
    </w:div>
    <w:div w:id="1459568757">
      <w:bodyDiv w:val="1"/>
      <w:marLeft w:val="0"/>
      <w:marRight w:val="0"/>
      <w:marTop w:val="0"/>
      <w:marBottom w:val="0"/>
      <w:divBdr>
        <w:top w:val="none" w:sz="0" w:space="0" w:color="auto"/>
        <w:left w:val="none" w:sz="0" w:space="0" w:color="auto"/>
        <w:bottom w:val="none" w:sz="0" w:space="0" w:color="auto"/>
        <w:right w:val="none" w:sz="0" w:space="0" w:color="auto"/>
      </w:divBdr>
    </w:div>
    <w:div w:id="1460757986">
      <w:bodyDiv w:val="1"/>
      <w:marLeft w:val="0"/>
      <w:marRight w:val="0"/>
      <w:marTop w:val="0"/>
      <w:marBottom w:val="0"/>
      <w:divBdr>
        <w:top w:val="none" w:sz="0" w:space="0" w:color="auto"/>
        <w:left w:val="none" w:sz="0" w:space="0" w:color="auto"/>
        <w:bottom w:val="none" w:sz="0" w:space="0" w:color="auto"/>
        <w:right w:val="none" w:sz="0" w:space="0" w:color="auto"/>
      </w:divBdr>
    </w:div>
    <w:div w:id="1472944117">
      <w:bodyDiv w:val="1"/>
      <w:marLeft w:val="0"/>
      <w:marRight w:val="0"/>
      <w:marTop w:val="0"/>
      <w:marBottom w:val="0"/>
      <w:divBdr>
        <w:top w:val="none" w:sz="0" w:space="0" w:color="auto"/>
        <w:left w:val="none" w:sz="0" w:space="0" w:color="auto"/>
        <w:bottom w:val="none" w:sz="0" w:space="0" w:color="auto"/>
        <w:right w:val="none" w:sz="0" w:space="0" w:color="auto"/>
      </w:divBdr>
    </w:div>
    <w:div w:id="1483934818">
      <w:bodyDiv w:val="1"/>
      <w:marLeft w:val="0"/>
      <w:marRight w:val="0"/>
      <w:marTop w:val="0"/>
      <w:marBottom w:val="0"/>
      <w:divBdr>
        <w:top w:val="none" w:sz="0" w:space="0" w:color="auto"/>
        <w:left w:val="none" w:sz="0" w:space="0" w:color="auto"/>
        <w:bottom w:val="none" w:sz="0" w:space="0" w:color="auto"/>
        <w:right w:val="none" w:sz="0" w:space="0" w:color="auto"/>
      </w:divBdr>
    </w:div>
    <w:div w:id="1486972794">
      <w:bodyDiv w:val="1"/>
      <w:marLeft w:val="0"/>
      <w:marRight w:val="0"/>
      <w:marTop w:val="0"/>
      <w:marBottom w:val="0"/>
      <w:divBdr>
        <w:top w:val="none" w:sz="0" w:space="0" w:color="auto"/>
        <w:left w:val="none" w:sz="0" w:space="0" w:color="auto"/>
        <w:bottom w:val="none" w:sz="0" w:space="0" w:color="auto"/>
        <w:right w:val="none" w:sz="0" w:space="0" w:color="auto"/>
      </w:divBdr>
    </w:div>
    <w:div w:id="1496146013">
      <w:bodyDiv w:val="1"/>
      <w:marLeft w:val="0"/>
      <w:marRight w:val="0"/>
      <w:marTop w:val="0"/>
      <w:marBottom w:val="0"/>
      <w:divBdr>
        <w:top w:val="none" w:sz="0" w:space="0" w:color="auto"/>
        <w:left w:val="none" w:sz="0" w:space="0" w:color="auto"/>
        <w:bottom w:val="none" w:sz="0" w:space="0" w:color="auto"/>
        <w:right w:val="none" w:sz="0" w:space="0" w:color="auto"/>
      </w:divBdr>
    </w:div>
    <w:div w:id="1498425738">
      <w:bodyDiv w:val="1"/>
      <w:marLeft w:val="0"/>
      <w:marRight w:val="0"/>
      <w:marTop w:val="0"/>
      <w:marBottom w:val="0"/>
      <w:divBdr>
        <w:top w:val="none" w:sz="0" w:space="0" w:color="auto"/>
        <w:left w:val="none" w:sz="0" w:space="0" w:color="auto"/>
        <w:bottom w:val="none" w:sz="0" w:space="0" w:color="auto"/>
        <w:right w:val="none" w:sz="0" w:space="0" w:color="auto"/>
      </w:divBdr>
    </w:div>
    <w:div w:id="1502771158">
      <w:bodyDiv w:val="1"/>
      <w:marLeft w:val="0"/>
      <w:marRight w:val="0"/>
      <w:marTop w:val="0"/>
      <w:marBottom w:val="0"/>
      <w:divBdr>
        <w:top w:val="none" w:sz="0" w:space="0" w:color="auto"/>
        <w:left w:val="none" w:sz="0" w:space="0" w:color="auto"/>
        <w:bottom w:val="none" w:sz="0" w:space="0" w:color="auto"/>
        <w:right w:val="none" w:sz="0" w:space="0" w:color="auto"/>
      </w:divBdr>
    </w:div>
    <w:div w:id="1510801613">
      <w:bodyDiv w:val="1"/>
      <w:marLeft w:val="0"/>
      <w:marRight w:val="0"/>
      <w:marTop w:val="0"/>
      <w:marBottom w:val="0"/>
      <w:divBdr>
        <w:top w:val="none" w:sz="0" w:space="0" w:color="auto"/>
        <w:left w:val="none" w:sz="0" w:space="0" w:color="auto"/>
        <w:bottom w:val="none" w:sz="0" w:space="0" w:color="auto"/>
        <w:right w:val="none" w:sz="0" w:space="0" w:color="auto"/>
      </w:divBdr>
    </w:div>
    <w:div w:id="1575823772">
      <w:bodyDiv w:val="1"/>
      <w:marLeft w:val="0"/>
      <w:marRight w:val="0"/>
      <w:marTop w:val="0"/>
      <w:marBottom w:val="0"/>
      <w:divBdr>
        <w:top w:val="none" w:sz="0" w:space="0" w:color="auto"/>
        <w:left w:val="none" w:sz="0" w:space="0" w:color="auto"/>
        <w:bottom w:val="none" w:sz="0" w:space="0" w:color="auto"/>
        <w:right w:val="none" w:sz="0" w:space="0" w:color="auto"/>
      </w:divBdr>
    </w:div>
    <w:div w:id="1639913545">
      <w:bodyDiv w:val="1"/>
      <w:marLeft w:val="0"/>
      <w:marRight w:val="0"/>
      <w:marTop w:val="0"/>
      <w:marBottom w:val="0"/>
      <w:divBdr>
        <w:top w:val="none" w:sz="0" w:space="0" w:color="auto"/>
        <w:left w:val="none" w:sz="0" w:space="0" w:color="auto"/>
        <w:bottom w:val="none" w:sz="0" w:space="0" w:color="auto"/>
        <w:right w:val="none" w:sz="0" w:space="0" w:color="auto"/>
      </w:divBdr>
    </w:div>
    <w:div w:id="1641617843">
      <w:bodyDiv w:val="1"/>
      <w:marLeft w:val="0"/>
      <w:marRight w:val="0"/>
      <w:marTop w:val="0"/>
      <w:marBottom w:val="0"/>
      <w:divBdr>
        <w:top w:val="none" w:sz="0" w:space="0" w:color="auto"/>
        <w:left w:val="none" w:sz="0" w:space="0" w:color="auto"/>
        <w:bottom w:val="none" w:sz="0" w:space="0" w:color="auto"/>
        <w:right w:val="none" w:sz="0" w:space="0" w:color="auto"/>
      </w:divBdr>
    </w:div>
    <w:div w:id="1657610369">
      <w:bodyDiv w:val="1"/>
      <w:marLeft w:val="0"/>
      <w:marRight w:val="0"/>
      <w:marTop w:val="0"/>
      <w:marBottom w:val="0"/>
      <w:divBdr>
        <w:top w:val="none" w:sz="0" w:space="0" w:color="auto"/>
        <w:left w:val="none" w:sz="0" w:space="0" w:color="auto"/>
        <w:bottom w:val="none" w:sz="0" w:space="0" w:color="auto"/>
        <w:right w:val="none" w:sz="0" w:space="0" w:color="auto"/>
      </w:divBdr>
    </w:div>
    <w:div w:id="1672751996">
      <w:bodyDiv w:val="1"/>
      <w:marLeft w:val="0"/>
      <w:marRight w:val="0"/>
      <w:marTop w:val="0"/>
      <w:marBottom w:val="0"/>
      <w:divBdr>
        <w:top w:val="none" w:sz="0" w:space="0" w:color="auto"/>
        <w:left w:val="none" w:sz="0" w:space="0" w:color="auto"/>
        <w:bottom w:val="none" w:sz="0" w:space="0" w:color="auto"/>
        <w:right w:val="none" w:sz="0" w:space="0" w:color="auto"/>
      </w:divBdr>
    </w:div>
    <w:div w:id="1742633341">
      <w:bodyDiv w:val="1"/>
      <w:marLeft w:val="0"/>
      <w:marRight w:val="0"/>
      <w:marTop w:val="0"/>
      <w:marBottom w:val="0"/>
      <w:divBdr>
        <w:top w:val="none" w:sz="0" w:space="0" w:color="auto"/>
        <w:left w:val="none" w:sz="0" w:space="0" w:color="auto"/>
        <w:bottom w:val="none" w:sz="0" w:space="0" w:color="auto"/>
        <w:right w:val="none" w:sz="0" w:space="0" w:color="auto"/>
      </w:divBdr>
    </w:div>
    <w:div w:id="1768849077">
      <w:bodyDiv w:val="1"/>
      <w:marLeft w:val="0"/>
      <w:marRight w:val="0"/>
      <w:marTop w:val="0"/>
      <w:marBottom w:val="0"/>
      <w:divBdr>
        <w:top w:val="none" w:sz="0" w:space="0" w:color="auto"/>
        <w:left w:val="none" w:sz="0" w:space="0" w:color="auto"/>
        <w:bottom w:val="none" w:sz="0" w:space="0" w:color="auto"/>
        <w:right w:val="none" w:sz="0" w:space="0" w:color="auto"/>
      </w:divBdr>
    </w:div>
    <w:div w:id="1795168937">
      <w:bodyDiv w:val="1"/>
      <w:marLeft w:val="0"/>
      <w:marRight w:val="0"/>
      <w:marTop w:val="0"/>
      <w:marBottom w:val="0"/>
      <w:divBdr>
        <w:top w:val="none" w:sz="0" w:space="0" w:color="auto"/>
        <w:left w:val="none" w:sz="0" w:space="0" w:color="auto"/>
        <w:bottom w:val="none" w:sz="0" w:space="0" w:color="auto"/>
        <w:right w:val="none" w:sz="0" w:space="0" w:color="auto"/>
      </w:divBdr>
    </w:div>
    <w:div w:id="1814715933">
      <w:bodyDiv w:val="1"/>
      <w:marLeft w:val="0"/>
      <w:marRight w:val="0"/>
      <w:marTop w:val="0"/>
      <w:marBottom w:val="0"/>
      <w:divBdr>
        <w:top w:val="none" w:sz="0" w:space="0" w:color="auto"/>
        <w:left w:val="none" w:sz="0" w:space="0" w:color="auto"/>
        <w:bottom w:val="none" w:sz="0" w:space="0" w:color="auto"/>
        <w:right w:val="none" w:sz="0" w:space="0" w:color="auto"/>
      </w:divBdr>
    </w:div>
    <w:div w:id="1821271125">
      <w:bodyDiv w:val="1"/>
      <w:marLeft w:val="0"/>
      <w:marRight w:val="0"/>
      <w:marTop w:val="0"/>
      <w:marBottom w:val="0"/>
      <w:divBdr>
        <w:top w:val="none" w:sz="0" w:space="0" w:color="auto"/>
        <w:left w:val="none" w:sz="0" w:space="0" w:color="auto"/>
        <w:bottom w:val="none" w:sz="0" w:space="0" w:color="auto"/>
        <w:right w:val="none" w:sz="0" w:space="0" w:color="auto"/>
      </w:divBdr>
    </w:div>
    <w:div w:id="1847818713">
      <w:bodyDiv w:val="1"/>
      <w:marLeft w:val="0"/>
      <w:marRight w:val="0"/>
      <w:marTop w:val="0"/>
      <w:marBottom w:val="0"/>
      <w:divBdr>
        <w:top w:val="none" w:sz="0" w:space="0" w:color="auto"/>
        <w:left w:val="none" w:sz="0" w:space="0" w:color="auto"/>
        <w:bottom w:val="none" w:sz="0" w:space="0" w:color="auto"/>
        <w:right w:val="none" w:sz="0" w:space="0" w:color="auto"/>
      </w:divBdr>
    </w:div>
    <w:div w:id="1852403519">
      <w:bodyDiv w:val="1"/>
      <w:marLeft w:val="0"/>
      <w:marRight w:val="0"/>
      <w:marTop w:val="0"/>
      <w:marBottom w:val="0"/>
      <w:divBdr>
        <w:top w:val="none" w:sz="0" w:space="0" w:color="auto"/>
        <w:left w:val="none" w:sz="0" w:space="0" w:color="auto"/>
        <w:bottom w:val="none" w:sz="0" w:space="0" w:color="auto"/>
        <w:right w:val="none" w:sz="0" w:space="0" w:color="auto"/>
      </w:divBdr>
    </w:div>
    <w:div w:id="1857427705">
      <w:bodyDiv w:val="1"/>
      <w:marLeft w:val="0"/>
      <w:marRight w:val="0"/>
      <w:marTop w:val="0"/>
      <w:marBottom w:val="0"/>
      <w:divBdr>
        <w:top w:val="none" w:sz="0" w:space="0" w:color="auto"/>
        <w:left w:val="none" w:sz="0" w:space="0" w:color="auto"/>
        <w:bottom w:val="none" w:sz="0" w:space="0" w:color="auto"/>
        <w:right w:val="none" w:sz="0" w:space="0" w:color="auto"/>
      </w:divBdr>
    </w:div>
    <w:div w:id="1861431028">
      <w:bodyDiv w:val="1"/>
      <w:marLeft w:val="0"/>
      <w:marRight w:val="0"/>
      <w:marTop w:val="0"/>
      <w:marBottom w:val="0"/>
      <w:divBdr>
        <w:top w:val="none" w:sz="0" w:space="0" w:color="auto"/>
        <w:left w:val="none" w:sz="0" w:space="0" w:color="auto"/>
        <w:bottom w:val="none" w:sz="0" w:space="0" w:color="auto"/>
        <w:right w:val="none" w:sz="0" w:space="0" w:color="auto"/>
      </w:divBdr>
    </w:div>
    <w:div w:id="1873418463">
      <w:bodyDiv w:val="1"/>
      <w:marLeft w:val="0"/>
      <w:marRight w:val="0"/>
      <w:marTop w:val="0"/>
      <w:marBottom w:val="0"/>
      <w:divBdr>
        <w:top w:val="none" w:sz="0" w:space="0" w:color="auto"/>
        <w:left w:val="none" w:sz="0" w:space="0" w:color="auto"/>
        <w:bottom w:val="none" w:sz="0" w:space="0" w:color="auto"/>
        <w:right w:val="none" w:sz="0" w:space="0" w:color="auto"/>
      </w:divBdr>
    </w:div>
    <w:div w:id="1892031340">
      <w:bodyDiv w:val="1"/>
      <w:marLeft w:val="0"/>
      <w:marRight w:val="0"/>
      <w:marTop w:val="0"/>
      <w:marBottom w:val="0"/>
      <w:divBdr>
        <w:top w:val="none" w:sz="0" w:space="0" w:color="auto"/>
        <w:left w:val="none" w:sz="0" w:space="0" w:color="auto"/>
        <w:bottom w:val="none" w:sz="0" w:space="0" w:color="auto"/>
        <w:right w:val="none" w:sz="0" w:space="0" w:color="auto"/>
      </w:divBdr>
    </w:div>
    <w:div w:id="1956516853">
      <w:bodyDiv w:val="1"/>
      <w:marLeft w:val="0"/>
      <w:marRight w:val="0"/>
      <w:marTop w:val="0"/>
      <w:marBottom w:val="0"/>
      <w:divBdr>
        <w:top w:val="none" w:sz="0" w:space="0" w:color="auto"/>
        <w:left w:val="none" w:sz="0" w:space="0" w:color="auto"/>
        <w:bottom w:val="none" w:sz="0" w:space="0" w:color="auto"/>
        <w:right w:val="none" w:sz="0" w:space="0" w:color="auto"/>
      </w:divBdr>
    </w:div>
    <w:div w:id="1971476210">
      <w:bodyDiv w:val="1"/>
      <w:marLeft w:val="0"/>
      <w:marRight w:val="0"/>
      <w:marTop w:val="0"/>
      <w:marBottom w:val="0"/>
      <w:divBdr>
        <w:top w:val="none" w:sz="0" w:space="0" w:color="auto"/>
        <w:left w:val="none" w:sz="0" w:space="0" w:color="auto"/>
        <w:bottom w:val="none" w:sz="0" w:space="0" w:color="auto"/>
        <w:right w:val="none" w:sz="0" w:space="0" w:color="auto"/>
      </w:divBdr>
    </w:div>
    <w:div w:id="1973174730">
      <w:bodyDiv w:val="1"/>
      <w:marLeft w:val="0"/>
      <w:marRight w:val="0"/>
      <w:marTop w:val="0"/>
      <w:marBottom w:val="0"/>
      <w:divBdr>
        <w:top w:val="none" w:sz="0" w:space="0" w:color="auto"/>
        <w:left w:val="none" w:sz="0" w:space="0" w:color="auto"/>
        <w:bottom w:val="none" w:sz="0" w:space="0" w:color="auto"/>
        <w:right w:val="none" w:sz="0" w:space="0" w:color="auto"/>
      </w:divBdr>
    </w:div>
    <w:div w:id="1987709522">
      <w:bodyDiv w:val="1"/>
      <w:marLeft w:val="0"/>
      <w:marRight w:val="0"/>
      <w:marTop w:val="0"/>
      <w:marBottom w:val="0"/>
      <w:divBdr>
        <w:top w:val="none" w:sz="0" w:space="0" w:color="auto"/>
        <w:left w:val="none" w:sz="0" w:space="0" w:color="auto"/>
        <w:bottom w:val="none" w:sz="0" w:space="0" w:color="auto"/>
        <w:right w:val="none" w:sz="0" w:space="0" w:color="auto"/>
      </w:divBdr>
    </w:div>
    <w:div w:id="2025090195">
      <w:bodyDiv w:val="1"/>
      <w:marLeft w:val="0"/>
      <w:marRight w:val="0"/>
      <w:marTop w:val="0"/>
      <w:marBottom w:val="0"/>
      <w:divBdr>
        <w:top w:val="none" w:sz="0" w:space="0" w:color="auto"/>
        <w:left w:val="none" w:sz="0" w:space="0" w:color="auto"/>
        <w:bottom w:val="none" w:sz="0" w:space="0" w:color="auto"/>
        <w:right w:val="none" w:sz="0" w:space="0" w:color="auto"/>
      </w:divBdr>
    </w:div>
    <w:div w:id="2034959947">
      <w:bodyDiv w:val="1"/>
      <w:marLeft w:val="0"/>
      <w:marRight w:val="0"/>
      <w:marTop w:val="0"/>
      <w:marBottom w:val="0"/>
      <w:divBdr>
        <w:top w:val="none" w:sz="0" w:space="0" w:color="auto"/>
        <w:left w:val="none" w:sz="0" w:space="0" w:color="auto"/>
        <w:bottom w:val="none" w:sz="0" w:space="0" w:color="auto"/>
        <w:right w:val="none" w:sz="0" w:space="0" w:color="auto"/>
      </w:divBdr>
    </w:div>
    <w:div w:id="2037538798">
      <w:bodyDiv w:val="1"/>
      <w:marLeft w:val="0"/>
      <w:marRight w:val="0"/>
      <w:marTop w:val="0"/>
      <w:marBottom w:val="0"/>
      <w:divBdr>
        <w:top w:val="none" w:sz="0" w:space="0" w:color="auto"/>
        <w:left w:val="none" w:sz="0" w:space="0" w:color="auto"/>
        <w:bottom w:val="none" w:sz="0" w:space="0" w:color="auto"/>
        <w:right w:val="none" w:sz="0" w:space="0" w:color="auto"/>
      </w:divBdr>
    </w:div>
    <w:div w:id="2061589990">
      <w:bodyDiv w:val="1"/>
      <w:marLeft w:val="0"/>
      <w:marRight w:val="0"/>
      <w:marTop w:val="0"/>
      <w:marBottom w:val="0"/>
      <w:divBdr>
        <w:top w:val="none" w:sz="0" w:space="0" w:color="auto"/>
        <w:left w:val="none" w:sz="0" w:space="0" w:color="auto"/>
        <w:bottom w:val="none" w:sz="0" w:space="0" w:color="auto"/>
        <w:right w:val="none" w:sz="0" w:space="0" w:color="auto"/>
      </w:divBdr>
    </w:div>
    <w:div w:id="2092502782">
      <w:bodyDiv w:val="1"/>
      <w:marLeft w:val="0"/>
      <w:marRight w:val="0"/>
      <w:marTop w:val="0"/>
      <w:marBottom w:val="0"/>
      <w:divBdr>
        <w:top w:val="none" w:sz="0" w:space="0" w:color="auto"/>
        <w:left w:val="none" w:sz="0" w:space="0" w:color="auto"/>
        <w:bottom w:val="none" w:sz="0" w:space="0" w:color="auto"/>
        <w:right w:val="none" w:sz="0" w:space="0" w:color="auto"/>
      </w:divBdr>
    </w:div>
    <w:div w:id="214060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habr.com/ru/articles/1986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av\OneDrive\&#1044;&#1086;&#1082;&#1091;&#1084;&#1077;&#1085;&#1090;&#1099;\&#1053;&#1072;&#1089;&#1090;&#1088;&#1072;&#1080;&#1074;&#1072;&#1077;&#1084;&#1099;&#1077;%20&#1096;&#1072;&#1073;&#1083;&#1086;&#1085;&#1099;%20Office\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9E52C-15FD-4335-8A49-57FD7BB9C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61</Pages>
  <Words>8581</Words>
  <Characters>48917</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2023-10-01T10:16:00Z</dcterms:created>
  <dcterms:modified xsi:type="dcterms:W3CDTF">2023-11-20T19:24:00Z</dcterms:modified>
</cp:coreProperties>
</file>